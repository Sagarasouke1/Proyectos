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134"/>
        <w:gridCol w:w="1500"/>
        <w:gridCol w:w="2933"/>
      </w:tblGrid>
      <w:tr w:rsidR="009E2F37" w14:paraId="463904E8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FBF93B0" w14:textId="1C082F84" w:rsidR="009E2F37" w:rsidRPr="00A80413" w:rsidRDefault="009E2F37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 w:rsidRPr="00A80413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Fecha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134" w:type="dxa"/>
          </w:tcPr>
          <w:p w14:paraId="339199E2" w14:textId="1177A845" w:rsidR="009E2F37" w:rsidRDefault="003106B9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202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-1</w:t>
            </w:r>
            <w:r w:rsidR="007A53AC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</w:t>
            </w:r>
            <w:r w:rsidR="007A53AC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16</w:t>
            </w:r>
          </w:p>
        </w:tc>
        <w:tc>
          <w:tcPr>
            <w:tcW w:w="1500" w:type="dxa"/>
            <w:shd w:val="clear" w:color="auto" w:fill="F2F2F2" w:themeFill="background1" w:themeFillShade="F2"/>
          </w:tcPr>
          <w:p w14:paraId="73C94FDC" w14:textId="0113AB81" w:rsidR="009E2F37" w:rsidRPr="00A80413" w:rsidRDefault="009A0C92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Versión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933" w:type="dxa"/>
          </w:tcPr>
          <w:p w14:paraId="0D09A62F" w14:textId="695CC473" w:rsidR="009E2F37" w:rsidRDefault="00FC5761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1.0.1</w:t>
            </w:r>
          </w:p>
        </w:tc>
      </w:tr>
      <w:tr w:rsidR="00A3566D" w14:paraId="7B00ECA9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539DAE69" w14:textId="77777777" w:rsidR="00A3566D" w:rsidRPr="00A80413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134" w:type="dxa"/>
          </w:tcPr>
          <w:p w14:paraId="6338E588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  <w:tc>
          <w:tcPr>
            <w:tcW w:w="1500" w:type="dxa"/>
            <w:shd w:val="clear" w:color="auto" w:fill="F2F2F2" w:themeFill="background1" w:themeFillShade="F2"/>
          </w:tcPr>
          <w:p w14:paraId="18CA881F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933" w:type="dxa"/>
          </w:tcPr>
          <w:p w14:paraId="2CD4CE73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</w:tr>
      <w:tr w:rsidR="002C13DC" w14:paraId="2B27FA15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BFD80E5" w14:textId="77777777" w:rsidR="002C13DC" w:rsidRPr="00A80413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bookmarkStart w:id="0" w:name="_Toc510763079"/>
            <w:bookmarkStart w:id="1" w:name="_Toc510762917"/>
            <w:bookmarkStart w:id="2" w:name="_Toc508376827"/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Creador por:</w:t>
            </w:r>
          </w:p>
        </w:tc>
        <w:tc>
          <w:tcPr>
            <w:tcW w:w="6567" w:type="dxa"/>
            <w:gridSpan w:val="3"/>
          </w:tcPr>
          <w:p w14:paraId="37469DFE" w14:textId="6BE816FD" w:rsidR="002C13DC" w:rsidRDefault="00D02D90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Cesar Pérez</w:t>
            </w:r>
          </w:p>
        </w:tc>
      </w:tr>
      <w:tr w:rsidR="002C13DC" w14:paraId="5383C606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7B1C52E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LT:</w:t>
            </w:r>
          </w:p>
        </w:tc>
        <w:tc>
          <w:tcPr>
            <w:tcW w:w="6567" w:type="dxa"/>
            <w:gridSpan w:val="3"/>
          </w:tcPr>
          <w:p w14:paraId="39E64F7A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Néstor Rómulo</w:t>
            </w:r>
          </w:p>
        </w:tc>
      </w:tr>
      <w:tr w:rsidR="002C13DC" w14:paraId="78DC2471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0150B1B2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PO:</w:t>
            </w:r>
          </w:p>
        </w:tc>
        <w:tc>
          <w:tcPr>
            <w:tcW w:w="6567" w:type="dxa"/>
            <w:gridSpan w:val="3"/>
          </w:tcPr>
          <w:p w14:paraId="0FBDA128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Oswaldo Ortiz</w:t>
            </w:r>
          </w:p>
        </w:tc>
      </w:tr>
      <w:tr w:rsidR="002C13DC" w14:paraId="5C0E5812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06EEF23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SM:</w:t>
            </w:r>
          </w:p>
        </w:tc>
        <w:tc>
          <w:tcPr>
            <w:tcW w:w="6567" w:type="dxa"/>
            <w:gridSpan w:val="3"/>
          </w:tcPr>
          <w:p w14:paraId="2AD8D920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David Jara</w:t>
            </w:r>
          </w:p>
        </w:tc>
      </w:tr>
      <w:tr w:rsidR="002C13DC" w14:paraId="0C63CADC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D559444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Historia de Usuario</w:t>
            </w:r>
          </w:p>
        </w:tc>
        <w:tc>
          <w:tcPr>
            <w:tcW w:w="6567" w:type="dxa"/>
            <w:gridSpan w:val="3"/>
          </w:tcPr>
          <w:p w14:paraId="4725B37E" w14:textId="65348450" w:rsidR="002C13DC" w:rsidRDefault="008F07DE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Historial CI</w:t>
            </w:r>
          </w:p>
        </w:tc>
      </w:tr>
    </w:tbl>
    <w:p w14:paraId="498884A9" w14:textId="77777777" w:rsidR="002C13DC" w:rsidRDefault="002C13DC" w:rsidP="002C13DC">
      <w:pPr>
        <w:tabs>
          <w:tab w:val="left" w:pos="7356"/>
        </w:tabs>
        <w:jc w:val="center"/>
        <w:rPr>
          <w:rFonts w:cs="Arial"/>
          <w:b/>
          <w:sz w:val="24"/>
        </w:rPr>
      </w:pPr>
    </w:p>
    <w:p w14:paraId="1367D545" w14:textId="0303E25D" w:rsidR="002C13DC" w:rsidRPr="003106B9" w:rsidRDefault="007A53AC" w:rsidP="002C13DC">
      <w:pPr>
        <w:tabs>
          <w:tab w:val="left" w:pos="7356"/>
        </w:tabs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Historial CI</w:t>
      </w:r>
    </w:p>
    <w:p w14:paraId="116D6AA5" w14:textId="77777777" w:rsidR="002C13DC" w:rsidRPr="005D6F4E" w:rsidRDefault="002C13DC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2DA106B9" w14:textId="595AE46E" w:rsidR="002C13DC" w:rsidRDefault="0037313B" w:rsidP="002C13DC">
      <w:pPr>
        <w:tabs>
          <w:tab w:val="left" w:pos="7356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>P</w:t>
      </w:r>
      <w:r w:rsidR="002C13DC" w:rsidRPr="005D6F4E">
        <w:rPr>
          <w:rFonts w:cs="Arial"/>
          <w:szCs w:val="22"/>
        </w:rPr>
        <w:t>ara visualizar los registros de</w:t>
      </w:r>
      <w:r w:rsidR="009841A5">
        <w:rPr>
          <w:rFonts w:cs="Arial"/>
          <w:szCs w:val="22"/>
        </w:rPr>
        <w:t xml:space="preserve">l historial, </w:t>
      </w:r>
      <w:r w:rsidR="002C13DC" w:rsidRPr="005D6F4E">
        <w:rPr>
          <w:rFonts w:cs="Arial"/>
          <w:szCs w:val="22"/>
        </w:rPr>
        <w:t xml:space="preserve">seleccionaremos la opción de </w:t>
      </w:r>
      <w:r w:rsidR="002C13DC" w:rsidRPr="003106B9">
        <w:rPr>
          <w:rFonts w:cs="Arial"/>
          <w:b/>
          <w:szCs w:val="22"/>
        </w:rPr>
        <w:t>“</w:t>
      </w:r>
      <w:r w:rsidR="00982E46">
        <w:rPr>
          <w:rFonts w:cs="Arial"/>
          <w:b/>
          <w:szCs w:val="22"/>
        </w:rPr>
        <w:t>Reportes</w:t>
      </w:r>
      <w:r w:rsidR="002C13DC" w:rsidRPr="003106B9">
        <w:rPr>
          <w:rFonts w:cs="Arial"/>
          <w:b/>
          <w:szCs w:val="22"/>
        </w:rPr>
        <w:t>”</w:t>
      </w:r>
      <w:r w:rsidR="002C13DC" w:rsidRPr="005D6F4E">
        <w:rPr>
          <w:rFonts w:cs="Arial"/>
          <w:szCs w:val="22"/>
        </w:rPr>
        <w:t>, misma que se encuentra en el menú que esta de lado izqui</w:t>
      </w:r>
      <w:r w:rsidR="003106B9">
        <w:rPr>
          <w:rFonts w:cs="Arial"/>
          <w:szCs w:val="22"/>
        </w:rPr>
        <w:t xml:space="preserve">erdo de nuestra pantalla y daremos clic en </w:t>
      </w:r>
      <w:r w:rsidR="002C13DC" w:rsidRPr="00F86B9A">
        <w:rPr>
          <w:rFonts w:cs="Arial"/>
          <w:b/>
          <w:bCs/>
          <w:color w:val="C00000"/>
          <w:szCs w:val="22"/>
        </w:rPr>
        <w:t>“</w:t>
      </w:r>
      <w:r w:rsidR="007A53AC">
        <w:rPr>
          <w:rFonts w:cs="Arial"/>
          <w:b/>
          <w:bCs/>
          <w:color w:val="C00000"/>
          <w:szCs w:val="22"/>
        </w:rPr>
        <w:t>Historial CI</w:t>
      </w:r>
      <w:r w:rsidR="002C13DC" w:rsidRPr="00F86B9A">
        <w:rPr>
          <w:rFonts w:cs="Arial"/>
          <w:b/>
          <w:bCs/>
          <w:color w:val="C00000"/>
          <w:szCs w:val="22"/>
        </w:rPr>
        <w:t>”</w:t>
      </w:r>
      <w:r w:rsidR="002C13DC" w:rsidRPr="005D6F4E">
        <w:rPr>
          <w:rFonts w:cs="Arial"/>
          <w:szCs w:val="22"/>
        </w:rPr>
        <w:t>.</w:t>
      </w:r>
    </w:p>
    <w:p w14:paraId="784918FB" w14:textId="77777777" w:rsidR="00B033F9" w:rsidRPr="005D6F4E" w:rsidRDefault="00B033F9" w:rsidP="002C13DC">
      <w:pPr>
        <w:tabs>
          <w:tab w:val="left" w:pos="7356"/>
        </w:tabs>
        <w:jc w:val="both"/>
        <w:rPr>
          <w:rFonts w:cs="Arial"/>
          <w:b/>
          <w:szCs w:val="22"/>
        </w:rPr>
      </w:pPr>
    </w:p>
    <w:p w14:paraId="158BA553" w14:textId="15CE3D58" w:rsidR="002C13DC" w:rsidRDefault="009841A5" w:rsidP="002C13DC">
      <w:pPr>
        <w:tabs>
          <w:tab w:val="left" w:pos="7356"/>
        </w:tabs>
        <w:jc w:val="center"/>
        <w:rPr>
          <w:rFonts w:cs="Arial"/>
          <w:b/>
        </w:rPr>
      </w:pPr>
      <w:r>
        <w:rPr>
          <w:noProof/>
          <w:lang w:val="es-MX" w:eastAsia="es-MX"/>
        </w:rPr>
        <w:drawing>
          <wp:inline distT="0" distB="0" distL="0" distR="0" wp14:anchorId="24140F98" wp14:editId="6B853433">
            <wp:extent cx="1449900" cy="4122420"/>
            <wp:effectExtent l="76200" t="76200" r="131445" b="1257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1302" cy="41264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5C04C" w14:textId="77777777" w:rsidR="00CD52ED" w:rsidRPr="00054A4A" w:rsidRDefault="00CD52ED" w:rsidP="00CD52ED">
      <w:pPr>
        <w:tabs>
          <w:tab w:val="left" w:pos="7356"/>
        </w:tabs>
        <w:spacing w:after="160" w:line="259" w:lineRule="auto"/>
        <w:jc w:val="both"/>
        <w:rPr>
          <w:rFonts w:cs="Arial"/>
          <w:color w:val="365F91" w:themeColor="accent1" w:themeShade="BF"/>
          <w:sz w:val="28"/>
          <w:szCs w:val="28"/>
          <w:u w:val="single"/>
        </w:rPr>
      </w:pPr>
      <w:r w:rsidRPr="00054A4A">
        <w:rPr>
          <w:rFonts w:cs="Arial"/>
          <w:color w:val="365F91" w:themeColor="accent1" w:themeShade="BF"/>
          <w:sz w:val="28"/>
          <w:szCs w:val="28"/>
          <w:u w:val="single"/>
        </w:rPr>
        <w:t>REGISTROS</w:t>
      </w:r>
    </w:p>
    <w:p w14:paraId="520FC73C" w14:textId="6D009F6A" w:rsidR="001D757B" w:rsidRDefault="00CE5DF6" w:rsidP="001D757B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>
        <w:rPr>
          <w:rFonts w:cs="Arial"/>
        </w:rPr>
        <w:lastRenderedPageBreak/>
        <w:t xml:space="preserve">Una vez entrando al módulo podremos visualizar en la parte izquierda </w:t>
      </w:r>
      <w:r w:rsidR="00E65C4E">
        <w:rPr>
          <w:rFonts w:cs="Arial"/>
        </w:rPr>
        <w:t xml:space="preserve">los filtros para buscar las CI. </w:t>
      </w:r>
      <w:r w:rsidR="00E65C4E" w:rsidRPr="001F1C2F">
        <w:rPr>
          <w:rFonts w:cs="Arial"/>
          <w:lang w:val="es-MX"/>
        </w:rPr>
        <w:t>En la siguiente tabla podremos observar una descripción de la información que deberá ingresarse en cada campo.</w:t>
      </w:r>
    </w:p>
    <w:p w14:paraId="4BF089C3" w14:textId="77777777" w:rsidR="00E65C4E" w:rsidRDefault="00E65C4E" w:rsidP="001D757B">
      <w:pPr>
        <w:tabs>
          <w:tab w:val="left" w:pos="7356"/>
        </w:tabs>
        <w:spacing w:line="276" w:lineRule="auto"/>
        <w:jc w:val="both"/>
        <w:rPr>
          <w:rFonts w:cs="Arial"/>
        </w:rPr>
      </w:pPr>
    </w:p>
    <w:p w14:paraId="21D31A3E" w14:textId="77777777" w:rsidR="00E65C4E" w:rsidRDefault="00E65C4E" w:rsidP="001D757B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</w:p>
    <w:p w14:paraId="4490E59E" w14:textId="77777777" w:rsidR="003B3C23" w:rsidRPr="00CE5DF6" w:rsidRDefault="003B3C23" w:rsidP="003B3C23">
      <w:pPr>
        <w:tabs>
          <w:tab w:val="left" w:pos="7356"/>
        </w:tabs>
        <w:jc w:val="both"/>
        <w:rPr>
          <w:rFonts w:cs="Arial"/>
          <w:lang w:val="es-MX"/>
        </w:rPr>
      </w:pPr>
    </w:p>
    <w:tbl>
      <w:tblPr>
        <w:tblStyle w:val="Tablaconcuadrcula4-nfasis1"/>
        <w:tblW w:w="10781" w:type="dxa"/>
        <w:tblLook w:val="04A0" w:firstRow="1" w:lastRow="0" w:firstColumn="1" w:lastColumn="0" w:noHBand="0" w:noVBand="1"/>
      </w:tblPr>
      <w:tblGrid>
        <w:gridCol w:w="693"/>
        <w:gridCol w:w="2408"/>
        <w:gridCol w:w="7680"/>
      </w:tblGrid>
      <w:tr w:rsidR="003B3C23" w14:paraId="2F3D2E2D" w14:textId="77777777" w:rsidTr="00EA5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5C5ACED" w14:textId="7C849CD7" w:rsidR="003B3C23" w:rsidRDefault="00A06FB1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0B87C15D" w14:textId="7F968FD2" w:rsidR="003B3C23" w:rsidRDefault="00A06FB1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  <w:tc>
          <w:tcPr>
            <w:tcW w:w="7680" w:type="dxa"/>
          </w:tcPr>
          <w:p w14:paraId="7211C847" w14:textId="23012FE1" w:rsidR="003B3C23" w:rsidRDefault="00A06FB1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Descripción.</w:t>
            </w:r>
          </w:p>
        </w:tc>
      </w:tr>
      <w:tr w:rsidR="003B3C23" w14:paraId="77906E4C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9213ADB" w14:textId="4E185743" w:rsidR="003B3C23" w:rsidRDefault="00A06FB1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6ADBBA79" w14:textId="4333E855" w:rsidR="003B3C23" w:rsidRDefault="00A06FB1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Tipo de CI</w:t>
            </w:r>
          </w:p>
        </w:tc>
        <w:tc>
          <w:tcPr>
            <w:tcW w:w="7680" w:type="dxa"/>
          </w:tcPr>
          <w:p w14:paraId="32E3CFF2" w14:textId="77777777" w:rsidR="003B3C23" w:rsidRDefault="00A06FB1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Selección de datos para CI:</w:t>
            </w:r>
          </w:p>
          <w:p w14:paraId="1ED98016" w14:textId="191397E6" w:rsidR="00A06FB1" w:rsidRDefault="00A06FB1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Todas.</w:t>
            </w:r>
          </w:p>
          <w:p w14:paraId="08767548" w14:textId="55226D10" w:rsidR="00A06FB1" w:rsidRDefault="00A06FB1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Domestico.</w:t>
            </w:r>
          </w:p>
          <w:p w14:paraId="24BEEB50" w14:textId="130964B9" w:rsidR="00A06FB1" w:rsidRDefault="00A06FB1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Domestico Múltiple.</w:t>
            </w:r>
          </w:p>
          <w:p w14:paraId="77FD5521" w14:textId="77777777" w:rsidR="00A06FB1" w:rsidRDefault="00A06FB1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Import/Export.</w:t>
            </w:r>
          </w:p>
          <w:p w14:paraId="180CDC71" w14:textId="77777777" w:rsidR="00A06FB1" w:rsidRDefault="00A06FB1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Marítimo.</w:t>
            </w:r>
          </w:p>
          <w:p w14:paraId="3A754C1A" w14:textId="77777777" w:rsidR="00994EC4" w:rsidRDefault="00994EC4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Dedicados</w:t>
            </w:r>
          </w:p>
          <w:p w14:paraId="0A8DA8C6" w14:textId="1BCB8F26" w:rsidR="00994EC4" w:rsidRDefault="00994EC4" w:rsidP="00DE4DFE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Dedicados Múltiple</w:t>
            </w:r>
          </w:p>
        </w:tc>
      </w:tr>
      <w:tr w:rsidR="00A06FB1" w14:paraId="3B0B9CA4" w14:textId="77777777" w:rsidTr="00EA5E8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5AF6131" w14:textId="478500D7" w:rsidR="00A06FB1" w:rsidRDefault="00A06FB1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14308ABE" w14:textId="1FF06871" w:rsidR="00A06FB1" w:rsidRDefault="00A06FB1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Fecha Inicial</w:t>
            </w:r>
          </w:p>
        </w:tc>
        <w:tc>
          <w:tcPr>
            <w:tcW w:w="7680" w:type="dxa"/>
          </w:tcPr>
          <w:p w14:paraId="25474AC1" w14:textId="6038EF89" w:rsidR="00A06FB1" w:rsidRDefault="00A06FB1" w:rsidP="00EA5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rFonts w:cs="Arial"/>
                <w:lang w:val="es-MX"/>
              </w:rPr>
              <w:t>Selección de la fecha de inicio.</w:t>
            </w:r>
          </w:p>
        </w:tc>
      </w:tr>
      <w:tr w:rsidR="00A06FB1" w14:paraId="4AC9593D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30B74CA" w14:textId="2971460A" w:rsidR="00A06FB1" w:rsidRDefault="00A06FB1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498C61A4" w14:textId="372D74F7" w:rsidR="00A06FB1" w:rsidRDefault="00A06FB1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Fecha Final</w:t>
            </w:r>
          </w:p>
        </w:tc>
        <w:tc>
          <w:tcPr>
            <w:tcW w:w="7680" w:type="dxa"/>
          </w:tcPr>
          <w:p w14:paraId="298ABEE0" w14:textId="740789A8" w:rsidR="00A06FB1" w:rsidRDefault="00A06FB1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rFonts w:cs="Arial"/>
                <w:lang w:val="es-MX"/>
              </w:rPr>
              <w:t>Selección de la fecha final.</w:t>
            </w:r>
          </w:p>
        </w:tc>
      </w:tr>
    </w:tbl>
    <w:p w14:paraId="39F14FC1" w14:textId="77777777" w:rsidR="003106B9" w:rsidRPr="00A8619C" w:rsidRDefault="003106B9" w:rsidP="002C13DC">
      <w:pPr>
        <w:tabs>
          <w:tab w:val="left" w:pos="7356"/>
        </w:tabs>
        <w:jc w:val="center"/>
        <w:rPr>
          <w:rFonts w:cs="Arial"/>
          <w:b/>
        </w:rPr>
      </w:pPr>
    </w:p>
    <w:p w14:paraId="29522AE2" w14:textId="39E33942" w:rsidR="002C13DC" w:rsidRDefault="00E65C4E" w:rsidP="00E65C4E">
      <w:pPr>
        <w:tabs>
          <w:tab w:val="left" w:pos="7356"/>
        </w:tabs>
        <w:jc w:val="center"/>
        <w:rPr>
          <w:rFonts w:cs="Arial"/>
          <w:szCs w:val="22"/>
        </w:rPr>
      </w:pPr>
      <w:r>
        <w:rPr>
          <w:noProof/>
          <w:lang w:val="es-MX" w:eastAsia="es-MX"/>
        </w:rPr>
        <w:drawing>
          <wp:inline distT="0" distB="0" distL="0" distR="0" wp14:anchorId="42D9E3CC" wp14:editId="444C6634">
            <wp:extent cx="2400300" cy="1838325"/>
            <wp:effectExtent l="76200" t="76200" r="133350" b="1428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0576"/>
                    <a:stretch/>
                  </pic:blipFill>
                  <pic:spPr bwMode="auto">
                    <a:xfrm>
                      <a:off x="0" y="0"/>
                      <a:ext cx="2400300" cy="1838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F684C" w14:textId="77777777" w:rsidR="00E65C4E" w:rsidRPr="001F1C2F" w:rsidRDefault="00E65C4E" w:rsidP="00E65C4E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Posteriormente con los campos antes mencionados con la información correspondiente, seleccionamos la opción de </w:t>
      </w:r>
      <w:r w:rsidRPr="001F1C2F">
        <w:rPr>
          <w:rFonts w:cs="Arial"/>
          <w:b/>
          <w:bCs/>
          <w:color w:val="002060"/>
          <w:lang w:val="es-MX"/>
        </w:rPr>
        <w:t>“</w:t>
      </w:r>
      <w:r>
        <w:rPr>
          <w:rFonts w:cs="Arial"/>
          <w:b/>
          <w:bCs/>
          <w:color w:val="002060"/>
          <w:lang w:val="es-MX"/>
        </w:rPr>
        <w:t>Consultar</w:t>
      </w:r>
      <w:r w:rsidRPr="001F1C2F">
        <w:rPr>
          <w:rFonts w:cs="Arial"/>
          <w:b/>
          <w:bCs/>
          <w:color w:val="002060"/>
          <w:lang w:val="es-MX"/>
        </w:rPr>
        <w:t>”</w:t>
      </w:r>
      <w:r w:rsidRPr="001F1C2F">
        <w:rPr>
          <w:rFonts w:cs="Arial"/>
          <w:color w:val="002060"/>
          <w:lang w:val="es-MX"/>
        </w:rPr>
        <w:t xml:space="preserve"> </w:t>
      </w:r>
      <w:r w:rsidRPr="001F1C2F">
        <w:rPr>
          <w:rFonts w:cs="Arial"/>
          <w:lang w:val="es-MX"/>
        </w:rPr>
        <w:t xml:space="preserve">para </w:t>
      </w:r>
      <w:r>
        <w:rPr>
          <w:rFonts w:cs="Arial"/>
          <w:lang w:val="es-MX"/>
        </w:rPr>
        <w:t>generar el reporte.</w:t>
      </w:r>
    </w:p>
    <w:p w14:paraId="6300F57D" w14:textId="77777777" w:rsidR="00E65C4E" w:rsidRPr="001F1C2F" w:rsidRDefault="00E65C4E" w:rsidP="00E65C4E">
      <w:pPr>
        <w:tabs>
          <w:tab w:val="left" w:pos="7356"/>
        </w:tabs>
        <w:jc w:val="both"/>
        <w:rPr>
          <w:rFonts w:cs="Arial"/>
          <w:lang w:val="es-MX"/>
        </w:rPr>
      </w:pPr>
    </w:p>
    <w:p w14:paraId="36D699FF" w14:textId="77777777" w:rsidR="00E65C4E" w:rsidRDefault="00E65C4E" w:rsidP="00E65C4E">
      <w:pPr>
        <w:tabs>
          <w:tab w:val="left" w:pos="7356"/>
        </w:tabs>
        <w:jc w:val="center"/>
        <w:rPr>
          <w:noProof/>
        </w:rPr>
      </w:pPr>
      <w:r w:rsidRPr="00E9069C">
        <w:rPr>
          <w:noProof/>
        </w:rPr>
        <w:t xml:space="preserve"> </w:t>
      </w:r>
      <w:r>
        <w:rPr>
          <w:noProof/>
          <w:lang w:val="es-MX" w:eastAsia="es-MX"/>
        </w:rPr>
        <w:drawing>
          <wp:inline distT="0" distB="0" distL="0" distR="0" wp14:anchorId="61DEA074" wp14:editId="34BE73A8">
            <wp:extent cx="1228725" cy="314325"/>
            <wp:effectExtent l="76200" t="76200" r="142875" b="1428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875E3" w14:textId="77777777" w:rsidR="00E65C4E" w:rsidRPr="005D6F4E" w:rsidRDefault="00E65C4E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5043EFC0" w14:textId="7E393FA4" w:rsidR="002C13DC" w:rsidRDefault="003106B9" w:rsidP="002C13DC">
      <w:pPr>
        <w:tabs>
          <w:tab w:val="left" w:pos="7356"/>
        </w:tabs>
        <w:jc w:val="both"/>
      </w:pPr>
      <w:r>
        <w:t>Una vez seleccionada la opción podremos observar un listado con tod</w:t>
      </w:r>
      <w:r w:rsidR="00A06FB1">
        <w:t xml:space="preserve">as las CI, sin embargo, automáticamente entrando al módulo se generará un listado con las CI </w:t>
      </w:r>
      <w:r w:rsidR="005D6582">
        <w:t xml:space="preserve">finalizadas </w:t>
      </w:r>
      <w:r w:rsidR="00A06FB1">
        <w:t>con la siguiente información.</w:t>
      </w:r>
    </w:p>
    <w:p w14:paraId="61E34A6A" w14:textId="77777777" w:rsidR="00A06FB1" w:rsidRDefault="00A06FB1" w:rsidP="002C13DC">
      <w:pPr>
        <w:tabs>
          <w:tab w:val="left" w:pos="7356"/>
        </w:tabs>
        <w:jc w:val="both"/>
      </w:pPr>
    </w:p>
    <w:p w14:paraId="595175CF" w14:textId="3A93643D" w:rsidR="002C13DC" w:rsidRPr="00E70A00" w:rsidRDefault="002C13DC" w:rsidP="002C13DC">
      <w:pPr>
        <w:tabs>
          <w:tab w:val="left" w:pos="7356"/>
        </w:tabs>
        <w:jc w:val="center"/>
        <w:rPr>
          <w:rFonts w:cs="Arial"/>
          <w:b/>
        </w:rPr>
      </w:pPr>
    </w:p>
    <w:p w14:paraId="0DCF845A" w14:textId="5BF93F8F" w:rsidR="00054321" w:rsidRDefault="0011265C" w:rsidP="00054321">
      <w:pPr>
        <w:tabs>
          <w:tab w:val="left" w:pos="7356"/>
        </w:tabs>
        <w:jc w:val="both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04083788" wp14:editId="2EE41AF4">
            <wp:extent cx="6859270" cy="402590"/>
            <wp:effectExtent l="76200" t="76200" r="132080" b="130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402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D8A72" w14:textId="2E9D4B46" w:rsidR="00054321" w:rsidRPr="00054321" w:rsidRDefault="00054321" w:rsidP="00054321">
      <w:pPr>
        <w:tabs>
          <w:tab w:val="left" w:pos="7356"/>
        </w:tabs>
        <w:jc w:val="both"/>
        <w:rPr>
          <w:rFonts w:cs="Arial"/>
        </w:rPr>
      </w:pPr>
    </w:p>
    <w:p w14:paraId="37BD88D9" w14:textId="709B794D" w:rsidR="00A06FB1" w:rsidRPr="001F1C2F" w:rsidRDefault="00A06FB1" w:rsidP="00A06FB1">
      <w:pPr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Al final nos aparecerá una columna </w:t>
      </w:r>
      <w:r>
        <w:rPr>
          <w:rFonts w:cs="Arial"/>
          <w:lang w:val="es-MX"/>
        </w:rPr>
        <w:t xml:space="preserve">para visualizar </w:t>
      </w:r>
      <w:r w:rsidR="005D6582">
        <w:rPr>
          <w:rFonts w:cs="Arial"/>
          <w:lang w:val="es-MX"/>
        </w:rPr>
        <w:t>con las siguientes acciones</w:t>
      </w:r>
      <w:r w:rsidRPr="001F1C2F">
        <w:rPr>
          <w:rFonts w:cs="Arial"/>
          <w:lang w:val="es-MX"/>
        </w:rPr>
        <w:t>:</w:t>
      </w:r>
    </w:p>
    <w:p w14:paraId="7D37AEEA" w14:textId="77777777" w:rsidR="00A06FB1" w:rsidRPr="001F1C2F" w:rsidRDefault="00A06FB1" w:rsidP="00A06FB1">
      <w:pPr>
        <w:jc w:val="both"/>
        <w:rPr>
          <w:rFonts w:cs="Arial"/>
          <w:lang w:val="es-MX"/>
        </w:rPr>
      </w:pPr>
    </w:p>
    <w:p w14:paraId="5C3E4F27" w14:textId="7973E8DD" w:rsidR="00A06FB1" w:rsidRPr="005D6582" w:rsidRDefault="00A06FB1" w:rsidP="00DE4DFE">
      <w:pPr>
        <w:numPr>
          <w:ilvl w:val="0"/>
          <w:numId w:val="5"/>
        </w:numPr>
        <w:spacing w:after="160" w:line="360" w:lineRule="auto"/>
        <w:contextualSpacing/>
        <w:jc w:val="both"/>
        <w:rPr>
          <w:rFonts w:cs="Arial"/>
          <w:b/>
          <w:bCs/>
          <w:color w:val="219FFF"/>
          <w:lang w:val="es-MX"/>
        </w:rPr>
      </w:pPr>
      <w:hyperlink w:anchor="_Editar_información" w:history="1">
        <w:r>
          <w:rPr>
            <w:rFonts w:cs="Arial"/>
            <w:b/>
            <w:bCs/>
            <w:color w:val="219FFF"/>
            <w:u w:val="single"/>
            <w:lang w:val="es-MX"/>
          </w:rPr>
          <w:t>Ver historia de CI</w:t>
        </w:r>
        <w:r w:rsidRPr="001F1C2F">
          <w:rPr>
            <w:rFonts w:cs="Arial"/>
            <w:b/>
            <w:bCs/>
            <w:color w:val="219FFF"/>
            <w:u w:val="single"/>
            <w:lang w:val="es-MX"/>
          </w:rPr>
          <w:t>.</w:t>
        </w:r>
      </w:hyperlink>
    </w:p>
    <w:p w14:paraId="6EB95BEC" w14:textId="49B90896" w:rsidR="005D6582" w:rsidRDefault="005D6582" w:rsidP="005D6582">
      <w:pPr>
        <w:spacing w:after="160" w:line="360" w:lineRule="auto"/>
        <w:contextualSpacing/>
        <w:jc w:val="center"/>
        <w:rPr>
          <w:rFonts w:cs="Arial"/>
          <w:b/>
          <w:bCs/>
          <w:color w:val="219FFF"/>
          <w:u w:val="single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5A8B494B" wp14:editId="6FF690A8">
            <wp:extent cx="371475" cy="971550"/>
            <wp:effectExtent l="76200" t="76200" r="142875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1" r="18751" b="4673"/>
                    <a:stretch/>
                  </pic:blipFill>
                  <pic:spPr bwMode="auto">
                    <a:xfrm>
                      <a:off x="0" y="0"/>
                      <a:ext cx="371475" cy="971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9DE1D" w14:textId="762DE81B" w:rsidR="005D6582" w:rsidRPr="005D6582" w:rsidRDefault="005D6582" w:rsidP="00DE4DFE">
      <w:pPr>
        <w:pStyle w:val="Prrafodelista"/>
        <w:keepNext/>
        <w:numPr>
          <w:ilvl w:val="0"/>
          <w:numId w:val="6"/>
        </w:numPr>
        <w:spacing w:before="100" w:beforeAutospacing="1" w:after="60" w:line="360" w:lineRule="auto"/>
        <w:mirrorIndents/>
        <w:jc w:val="both"/>
        <w:outlineLvl w:val="1"/>
        <w:rPr>
          <w:rFonts w:cs="Arial"/>
          <w:b/>
          <w:iCs/>
          <w:noProof/>
          <w:color w:val="16365D"/>
          <w:sz w:val="24"/>
          <w:lang w:val="es-MX" w:eastAsia="es-MX"/>
        </w:rPr>
      </w:pPr>
      <w:r w:rsidRPr="005D6582">
        <w:rPr>
          <w:rFonts w:cs="Arial"/>
          <w:b/>
          <w:iCs/>
          <w:noProof/>
          <w:color w:val="16365D"/>
          <w:sz w:val="24"/>
          <w:lang w:val="es-MX" w:eastAsia="es-MX"/>
        </w:rPr>
        <w:t xml:space="preserve">Ver historia de CI </w:t>
      </w:r>
    </w:p>
    <w:p w14:paraId="183768ED" w14:textId="68BA2CC7" w:rsidR="00EC6BCA" w:rsidRDefault="005D6582" w:rsidP="005D6582">
      <w:pPr>
        <w:pStyle w:val="Prrafodelista"/>
        <w:spacing w:after="160" w:line="259" w:lineRule="auto"/>
        <w:jc w:val="both"/>
        <w:rPr>
          <w:rFonts w:cs="Arial"/>
        </w:rPr>
      </w:pPr>
      <w:r w:rsidRPr="00672282">
        <w:rPr>
          <w:rFonts w:cs="Arial"/>
        </w:rPr>
        <w:t xml:space="preserve">Al dar clic en esta opción, nos </w:t>
      </w:r>
      <w:r>
        <w:rPr>
          <w:rFonts w:cs="Arial"/>
        </w:rPr>
        <w:t>desplegará en la parte inferior toda la información de la CI, al igual que un mapa para visualizar las rutas y zonas.</w:t>
      </w:r>
      <w:r w:rsidR="00EC6BCA">
        <w:rPr>
          <w:rFonts w:cs="Arial"/>
        </w:rPr>
        <w:t xml:space="preserve"> La información estará dividida por secciones las cuales son:</w:t>
      </w:r>
    </w:p>
    <w:p w14:paraId="4954B9D1" w14:textId="77777777" w:rsidR="00EC6BCA" w:rsidRDefault="00EC6BCA" w:rsidP="005D6582">
      <w:pPr>
        <w:pStyle w:val="Prrafodelista"/>
        <w:spacing w:after="160" w:line="259" w:lineRule="auto"/>
        <w:jc w:val="both"/>
        <w:rPr>
          <w:rFonts w:cs="Arial"/>
        </w:rPr>
      </w:pPr>
    </w:p>
    <w:p w14:paraId="7C8A51CA" w14:textId="77777777" w:rsidR="005D6582" w:rsidRPr="005D6582" w:rsidRDefault="005D6582" w:rsidP="005D6582">
      <w:pPr>
        <w:spacing w:after="160" w:line="360" w:lineRule="auto"/>
        <w:contextualSpacing/>
        <w:jc w:val="both"/>
        <w:rPr>
          <w:rFonts w:cs="Arial"/>
          <w:b/>
          <w:bCs/>
          <w:color w:val="219FFF"/>
          <w:u w:val="single"/>
        </w:rPr>
      </w:pPr>
    </w:p>
    <w:tbl>
      <w:tblPr>
        <w:tblStyle w:val="Tablaconcuadrcula4-nfasis1"/>
        <w:tblW w:w="3256" w:type="dxa"/>
        <w:jc w:val="center"/>
        <w:tblLook w:val="04A0" w:firstRow="1" w:lastRow="0" w:firstColumn="1" w:lastColumn="0" w:noHBand="0" w:noVBand="1"/>
      </w:tblPr>
      <w:tblGrid>
        <w:gridCol w:w="693"/>
        <w:gridCol w:w="2563"/>
      </w:tblGrid>
      <w:tr w:rsidR="00EC6BCA" w14:paraId="2BE43439" w14:textId="77777777" w:rsidTr="00EC6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DE10D39" w14:textId="77777777" w:rsidR="00EC6BCA" w:rsidRDefault="00EC6BCA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563" w:type="dxa"/>
          </w:tcPr>
          <w:p w14:paraId="4DC5215E" w14:textId="77777777" w:rsidR="00EC6BCA" w:rsidRDefault="00EC6BCA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EC6BCA" w14:paraId="55F63039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CB429AC" w14:textId="77777777" w:rsidR="00EC6BCA" w:rsidRDefault="00EC6BCA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563" w:type="dxa"/>
          </w:tcPr>
          <w:p w14:paraId="56AFA9D0" w14:textId="695EEE76" w:rsidR="00EC6BCA" w:rsidRDefault="00EC6BCA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General</w:t>
            </w:r>
          </w:p>
        </w:tc>
      </w:tr>
      <w:tr w:rsidR="00EC6BCA" w14:paraId="6046E39B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0A4E6C1" w14:textId="77777777" w:rsidR="00EC6BCA" w:rsidRDefault="00EC6BCA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563" w:type="dxa"/>
          </w:tcPr>
          <w:p w14:paraId="3135511B" w14:textId="4D7FC5DE" w:rsidR="00EC6BCA" w:rsidRDefault="00482700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Horarios</w:t>
            </w:r>
          </w:p>
        </w:tc>
      </w:tr>
      <w:tr w:rsidR="00482700" w14:paraId="3C7E2106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4DCB48D" w14:textId="025DA6CE" w:rsidR="00482700" w:rsidRDefault="0048270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563" w:type="dxa"/>
          </w:tcPr>
          <w:p w14:paraId="120748BC" w14:textId="3C44BC80" w:rsidR="00482700" w:rsidRDefault="00482700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Unidad</w:t>
            </w:r>
          </w:p>
        </w:tc>
      </w:tr>
      <w:tr w:rsidR="00EC6BCA" w14:paraId="16EDF535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A9697AA" w14:textId="48F0A2C8" w:rsidR="00EC6BCA" w:rsidRDefault="0048270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563" w:type="dxa"/>
          </w:tcPr>
          <w:p w14:paraId="1E450CE2" w14:textId="6A256544" w:rsidR="00EC6BCA" w:rsidRDefault="00EC6BCA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Inicio</w:t>
            </w:r>
          </w:p>
        </w:tc>
      </w:tr>
      <w:tr w:rsidR="00EC6BCA" w14:paraId="4158AEEA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33E16FB" w14:textId="20C20608" w:rsidR="00EC6BCA" w:rsidRDefault="0048270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563" w:type="dxa"/>
          </w:tcPr>
          <w:p w14:paraId="000455B5" w14:textId="267A502C" w:rsidR="00EC6BCA" w:rsidRDefault="00EC6BCA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Carga</w:t>
            </w:r>
          </w:p>
        </w:tc>
      </w:tr>
      <w:tr w:rsidR="00EC6BCA" w14:paraId="7B7081BA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A3D508A" w14:textId="75240AD1" w:rsidR="00EC6BCA" w:rsidRDefault="0048270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563" w:type="dxa"/>
          </w:tcPr>
          <w:p w14:paraId="3D4782C5" w14:textId="43543BA7" w:rsidR="00EC6BCA" w:rsidRDefault="00EC6BCA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Descarga</w:t>
            </w:r>
          </w:p>
        </w:tc>
      </w:tr>
      <w:tr w:rsidR="00EC6BCA" w14:paraId="2A506455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5C43A4C" w14:textId="15C3CD3E" w:rsidR="00EC6BCA" w:rsidRDefault="0048270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</w:p>
        </w:tc>
        <w:tc>
          <w:tcPr>
            <w:tcW w:w="2563" w:type="dxa"/>
          </w:tcPr>
          <w:p w14:paraId="03FD5FC9" w14:textId="70ABE893" w:rsidR="00EC6BCA" w:rsidRDefault="00EC6BCA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Ruta Inicio - Carga</w:t>
            </w:r>
          </w:p>
        </w:tc>
      </w:tr>
      <w:tr w:rsidR="00EC6BCA" w14:paraId="62F3DECB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53D273A" w14:textId="4FAD6E56" w:rsidR="00EC6BCA" w:rsidRDefault="00482700" w:rsidP="00EC6BCA">
            <w:pPr>
              <w:rPr>
                <w:lang w:eastAsia="es-MX"/>
              </w:rPr>
            </w:pPr>
            <w:r>
              <w:rPr>
                <w:lang w:eastAsia="es-MX"/>
              </w:rPr>
              <w:t>8</w:t>
            </w:r>
          </w:p>
        </w:tc>
        <w:tc>
          <w:tcPr>
            <w:tcW w:w="2563" w:type="dxa"/>
          </w:tcPr>
          <w:p w14:paraId="7616C797" w14:textId="079313CE" w:rsidR="00EC6BCA" w:rsidRDefault="00EC6BCA" w:rsidP="00EC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Ruta Carga - Descarga</w:t>
            </w:r>
          </w:p>
        </w:tc>
      </w:tr>
      <w:tr w:rsidR="00EC6BCA" w14:paraId="6E0CF99B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68084F5" w14:textId="71013C7D" w:rsidR="00EC6BCA" w:rsidRDefault="00482700" w:rsidP="00EC6BCA">
            <w:pPr>
              <w:rPr>
                <w:lang w:eastAsia="es-MX"/>
              </w:rPr>
            </w:pPr>
            <w:r>
              <w:rPr>
                <w:lang w:eastAsia="es-MX"/>
              </w:rPr>
              <w:t>9</w:t>
            </w:r>
          </w:p>
        </w:tc>
        <w:tc>
          <w:tcPr>
            <w:tcW w:w="2563" w:type="dxa"/>
          </w:tcPr>
          <w:p w14:paraId="2B797868" w14:textId="5040E185" w:rsidR="00EC6BCA" w:rsidRDefault="00EC6BCA" w:rsidP="00EC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Zonas no Autorizadas</w:t>
            </w:r>
          </w:p>
        </w:tc>
      </w:tr>
    </w:tbl>
    <w:p w14:paraId="5190BB40" w14:textId="77777777" w:rsidR="005D6582" w:rsidRPr="00EC6BCA" w:rsidRDefault="005D6582" w:rsidP="005D6582">
      <w:pPr>
        <w:spacing w:after="160" w:line="360" w:lineRule="auto"/>
        <w:contextualSpacing/>
        <w:jc w:val="both"/>
        <w:rPr>
          <w:rFonts w:cs="Arial"/>
          <w:b/>
          <w:bCs/>
          <w:color w:val="219FFF"/>
        </w:rPr>
      </w:pPr>
    </w:p>
    <w:p w14:paraId="56075786" w14:textId="64189809" w:rsidR="002C13DC" w:rsidRDefault="002C13DC" w:rsidP="002C13DC">
      <w:pPr>
        <w:spacing w:after="160" w:line="259" w:lineRule="auto"/>
        <w:jc w:val="center"/>
        <w:rPr>
          <w:rFonts w:cs="Arial"/>
          <w:b/>
          <w:szCs w:val="22"/>
        </w:rPr>
      </w:pPr>
    </w:p>
    <w:p w14:paraId="05A80E1E" w14:textId="58375576" w:rsidR="00EC6BCA" w:rsidRPr="00EC6BCA" w:rsidRDefault="00EC6BCA" w:rsidP="00EC6BCA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GENERAL</w:t>
      </w:r>
      <w:r w:rsidRPr="00EC6BCA">
        <w:rPr>
          <w:rFonts w:cs="Arial"/>
          <w:iCs/>
          <w:color w:val="1F497D" w:themeColor="text2"/>
          <w:sz w:val="28"/>
          <w:szCs w:val="28"/>
          <w:u w:val="single"/>
        </w:rPr>
        <w:t xml:space="preserve"> CI</w:t>
      </w:r>
    </w:p>
    <w:p w14:paraId="5A690AD0" w14:textId="77777777" w:rsidR="003D5D6E" w:rsidRDefault="00EC6BCA" w:rsidP="00EC6BCA">
      <w:pPr>
        <w:jc w:val="both"/>
        <w:rPr>
          <w:rFonts w:cs="Arial"/>
        </w:rPr>
      </w:pPr>
      <w:r w:rsidRPr="00EC6BCA">
        <w:rPr>
          <w:rFonts w:cs="Arial"/>
        </w:rPr>
        <w:t>En esta pestaña podremos observar los datos generales de la carta de instrucciones.</w:t>
      </w:r>
      <w:r>
        <w:rPr>
          <w:rFonts w:cs="Arial"/>
        </w:rPr>
        <w:t xml:space="preserve"> Los datos que se podrán visualizar son</w:t>
      </w:r>
      <w:r w:rsidR="003D5D6E">
        <w:rPr>
          <w:rFonts w:cs="Arial"/>
        </w:rPr>
        <w:t>:</w:t>
      </w:r>
    </w:p>
    <w:p w14:paraId="1B3254E4" w14:textId="27AAB185" w:rsidR="00EC6BCA" w:rsidRPr="00EC6BCA" w:rsidRDefault="00EC6BCA" w:rsidP="00EC6BCA">
      <w:pPr>
        <w:jc w:val="both"/>
        <w:rPr>
          <w:rFonts w:cs="Arial"/>
        </w:rPr>
      </w:pPr>
      <w:r>
        <w:rPr>
          <w:rFonts w:cs="Arial"/>
        </w:rPr>
        <w:lastRenderedPageBreak/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EC6BCA" w14:paraId="0CA0EAD8" w14:textId="77777777" w:rsidTr="00EC6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02A8EA7" w14:textId="77777777" w:rsidR="00EC6BCA" w:rsidRDefault="00EC6BCA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7BAF5084" w14:textId="77777777" w:rsidR="00EC6BCA" w:rsidRDefault="00EC6BCA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EC6BCA" w14:paraId="3E84D60A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45E0C61" w14:textId="77777777" w:rsidR="00EC6BCA" w:rsidRDefault="00EC6BCA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770DA9A5" w14:textId="61D61283" w:rsidR="00EC6BCA" w:rsidRDefault="00EC6BCA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No. viaje</w:t>
            </w:r>
          </w:p>
        </w:tc>
      </w:tr>
      <w:tr w:rsidR="00FC5761" w14:paraId="776B1588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221926F" w14:textId="6225FAD0" w:rsidR="00FC5761" w:rsidRDefault="00FC5761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1CFB8006" w14:textId="192615C1" w:rsidR="00FC5761" w:rsidRDefault="00FC5761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Embarque</w:t>
            </w:r>
          </w:p>
        </w:tc>
      </w:tr>
      <w:tr w:rsidR="00EC6BCA" w14:paraId="72145480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91415D4" w14:textId="2765A09A" w:rsidR="00EC6BCA" w:rsidRDefault="00FC5761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62961179" w14:textId="3B9D2972" w:rsidR="00EC6BCA" w:rsidRDefault="00EC6BCA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Carta porte</w:t>
            </w:r>
          </w:p>
        </w:tc>
      </w:tr>
      <w:tr w:rsidR="00EC6BCA" w14:paraId="6441FEEA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0FAA55E" w14:textId="1FDE05E3" w:rsidR="00EC6BCA" w:rsidRDefault="00FC5761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7AA6CC27" w14:textId="69F1F5E5" w:rsidR="003D5D6E" w:rsidRDefault="00EC6BCA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Lugar(es) carga</w:t>
            </w:r>
          </w:p>
        </w:tc>
      </w:tr>
      <w:tr w:rsidR="008F040B" w14:paraId="62F9843D" w14:textId="77777777" w:rsidTr="00EC6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DE5141B" w14:textId="1953087B" w:rsidR="008F040B" w:rsidRDefault="008F040B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28410F6D" w14:textId="053C2DCF" w:rsidR="008F040B" w:rsidRDefault="008F040B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Lugar(es) descarga</w:t>
            </w:r>
          </w:p>
        </w:tc>
      </w:tr>
      <w:tr w:rsidR="003D5D6E" w14:paraId="701ECE1D" w14:textId="77777777" w:rsidTr="00EC6BCA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B6CE0AF" w14:textId="3D22A613" w:rsidR="003D5D6E" w:rsidRDefault="008F040B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408" w:type="dxa"/>
          </w:tcPr>
          <w:p w14:paraId="5AF47AFB" w14:textId="077ECAC7" w:rsidR="003D5D6E" w:rsidRDefault="003D5D6E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Ruta(s)</w:t>
            </w:r>
          </w:p>
        </w:tc>
      </w:tr>
    </w:tbl>
    <w:p w14:paraId="1E8D809E" w14:textId="358BDDBA" w:rsidR="00EC6BCA" w:rsidRDefault="00EC6BCA" w:rsidP="002C13DC">
      <w:pPr>
        <w:spacing w:after="160" w:line="259" w:lineRule="auto"/>
        <w:jc w:val="center"/>
        <w:rPr>
          <w:rFonts w:cs="Arial"/>
          <w:b/>
          <w:szCs w:val="22"/>
        </w:rPr>
      </w:pPr>
    </w:p>
    <w:p w14:paraId="34594479" w14:textId="4679E5AF" w:rsidR="003D5D6E" w:rsidRDefault="008F040B" w:rsidP="002C13DC">
      <w:pPr>
        <w:spacing w:after="160" w:line="259" w:lineRule="auto"/>
        <w:jc w:val="center"/>
        <w:rPr>
          <w:rFonts w:cs="Arial"/>
          <w:b/>
          <w:szCs w:val="22"/>
        </w:rPr>
      </w:pPr>
      <w:r>
        <w:rPr>
          <w:noProof/>
          <w:lang w:val="es-MX" w:eastAsia="es-MX"/>
        </w:rPr>
        <w:drawing>
          <wp:inline distT="0" distB="0" distL="0" distR="0" wp14:anchorId="4D6D337B" wp14:editId="6B1011D9">
            <wp:extent cx="3067050" cy="1733550"/>
            <wp:effectExtent l="76200" t="76200" r="133350" b="133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33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E25E9" w14:textId="77777777" w:rsidR="003D5D6E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0E6E1C01" w14:textId="29BEF5B6" w:rsidR="008F040B" w:rsidRPr="00EC6BCA" w:rsidRDefault="008F040B" w:rsidP="008F040B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HORARIOS</w:t>
      </w:r>
    </w:p>
    <w:p w14:paraId="3134FBF3" w14:textId="77777777" w:rsidR="008F040B" w:rsidRDefault="008F040B" w:rsidP="008F040B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generales de la </w:t>
      </w:r>
      <w:r>
        <w:rPr>
          <w:rFonts w:cs="Arial"/>
        </w:rPr>
        <w:t>unidad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58B26BD9" w14:textId="77777777" w:rsidR="008F040B" w:rsidRPr="00EC6BCA" w:rsidRDefault="008F040B" w:rsidP="008F040B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8F040B" w14:paraId="05688786" w14:textId="77777777" w:rsidTr="00152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FE0441D" w14:textId="77777777" w:rsidR="008F040B" w:rsidRDefault="008F040B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69A1F608" w14:textId="77777777" w:rsidR="008F040B" w:rsidRDefault="008F040B" w:rsidP="00152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8F040B" w14:paraId="6681D731" w14:textId="77777777" w:rsidTr="00152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623C166" w14:textId="77777777" w:rsidR="008F040B" w:rsidRDefault="008F040B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74BF35DA" w14:textId="4CF6B596" w:rsidR="008F040B" w:rsidRDefault="008F040B" w:rsidP="0015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Llegada a carga</w:t>
            </w:r>
          </w:p>
        </w:tc>
      </w:tr>
      <w:tr w:rsidR="008F040B" w14:paraId="521BE035" w14:textId="77777777" w:rsidTr="00152781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E295B54" w14:textId="77777777" w:rsidR="008F040B" w:rsidRDefault="008F040B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33A167E7" w14:textId="5E6821B9" w:rsidR="008F040B" w:rsidRDefault="008F040B" w:rsidP="0015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Salida de descarga</w:t>
            </w:r>
          </w:p>
        </w:tc>
      </w:tr>
    </w:tbl>
    <w:p w14:paraId="2B431ABF" w14:textId="77777777" w:rsidR="008F040B" w:rsidRDefault="008F040B" w:rsidP="008F040B">
      <w:pPr>
        <w:spacing w:after="160" w:line="259" w:lineRule="auto"/>
        <w:jc w:val="center"/>
        <w:rPr>
          <w:rFonts w:cs="Arial"/>
          <w:b/>
          <w:szCs w:val="22"/>
        </w:rPr>
      </w:pPr>
    </w:p>
    <w:p w14:paraId="2C1EADF0" w14:textId="62A69230" w:rsidR="008F040B" w:rsidRDefault="008F040B" w:rsidP="008F040B">
      <w:pPr>
        <w:spacing w:after="160" w:line="259" w:lineRule="auto"/>
        <w:jc w:val="center"/>
        <w:rPr>
          <w:rFonts w:cs="Arial"/>
          <w:b/>
          <w:szCs w:val="22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78B30FBD" wp14:editId="1B4C8C14">
            <wp:extent cx="3381375" cy="1524000"/>
            <wp:effectExtent l="76200" t="76200" r="142875" b="133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24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7610C5" w14:textId="77777777" w:rsidR="008F040B" w:rsidRDefault="008F040B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7F9913FB" w14:textId="6AB7DBBF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UNIDAD</w:t>
      </w:r>
    </w:p>
    <w:p w14:paraId="325DD2D7" w14:textId="77777777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generales de la </w:t>
      </w:r>
      <w:r>
        <w:rPr>
          <w:rFonts w:cs="Arial"/>
        </w:rPr>
        <w:t>unidad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2EA07BD8" w14:textId="4CECC56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3D5D6E" w14:paraId="5EA0DC4F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DBBEA74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0D1E4DF1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49A81736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C30A0A8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509044B1" w14:textId="5FFEF2E5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Operador</w:t>
            </w:r>
          </w:p>
        </w:tc>
      </w:tr>
      <w:tr w:rsidR="003D5D6E" w14:paraId="6716989D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08F5572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25CDE6A9" w14:textId="7997D1F4" w:rsidR="003D5D6E" w:rsidRDefault="003D5D6E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Camión</w:t>
            </w:r>
          </w:p>
        </w:tc>
      </w:tr>
      <w:tr w:rsidR="003D5D6E" w14:paraId="4AA10618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8E9BA37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6999C17F" w14:textId="26055F7D" w:rsidR="003D5D6E" w:rsidRDefault="008F040B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Remolques</w:t>
            </w:r>
          </w:p>
        </w:tc>
      </w:tr>
      <w:tr w:rsidR="008F040B" w14:paraId="5081DFE8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563FCC9" w14:textId="372CF3C3" w:rsidR="008F040B" w:rsidRDefault="008F040B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47E5A899" w14:textId="086C2744" w:rsidR="008F040B" w:rsidRDefault="009060A0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Chasis</w:t>
            </w:r>
          </w:p>
        </w:tc>
      </w:tr>
      <w:tr w:rsidR="003D5D6E" w14:paraId="2BE549BF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E73A235" w14:textId="634E0880" w:rsidR="003D5D6E" w:rsidRDefault="009060A0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55229CC6" w14:textId="7FE22CBC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Dolly</w:t>
            </w:r>
          </w:p>
        </w:tc>
      </w:tr>
    </w:tbl>
    <w:p w14:paraId="164AFADB" w14:textId="77777777" w:rsidR="003D5D6E" w:rsidRDefault="003D5D6E" w:rsidP="003D5D6E">
      <w:pPr>
        <w:spacing w:after="160" w:line="259" w:lineRule="auto"/>
        <w:jc w:val="center"/>
        <w:rPr>
          <w:rFonts w:cs="Arial"/>
          <w:b/>
          <w:szCs w:val="22"/>
        </w:rPr>
      </w:pPr>
    </w:p>
    <w:p w14:paraId="55866E90" w14:textId="7942EF19" w:rsidR="003D5D6E" w:rsidRDefault="003D5D6E" w:rsidP="003D5D6E">
      <w:pPr>
        <w:spacing w:after="160" w:line="259" w:lineRule="auto"/>
        <w:jc w:val="center"/>
        <w:rPr>
          <w:rFonts w:cs="Arial"/>
          <w:b/>
          <w:szCs w:val="22"/>
        </w:rPr>
      </w:pPr>
      <w:r>
        <w:rPr>
          <w:noProof/>
          <w:lang w:val="es-MX" w:eastAsia="es-MX"/>
        </w:rPr>
        <w:drawing>
          <wp:inline distT="0" distB="0" distL="0" distR="0" wp14:anchorId="71CBA68E" wp14:editId="5590C4CF">
            <wp:extent cx="4381500" cy="1895475"/>
            <wp:effectExtent l="76200" t="76200" r="133350" b="142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95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DB7836" w14:textId="38B9A717" w:rsidR="003D5D6E" w:rsidRDefault="003D5D6E" w:rsidP="003D5D6E">
      <w:pPr>
        <w:spacing w:after="160" w:line="259" w:lineRule="auto"/>
        <w:jc w:val="center"/>
        <w:rPr>
          <w:rFonts w:cs="Arial"/>
          <w:b/>
          <w:szCs w:val="22"/>
        </w:rPr>
      </w:pPr>
    </w:p>
    <w:p w14:paraId="0B3DAE89" w14:textId="2B92110E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INICIO</w:t>
      </w:r>
    </w:p>
    <w:p w14:paraId="585D634F" w14:textId="65E5C15A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>En esta pestaña podremos observar los datos generales de</w:t>
      </w:r>
      <w:r>
        <w:rPr>
          <w:rFonts w:cs="Arial"/>
        </w:rPr>
        <w:t>l lugar de inicio de la CI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11B7A79E" w14:textId="7777777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lastRenderedPageBreak/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3D5D6E" w14:paraId="3BB1A180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DA60AAD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75F4641D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0AEFAEC5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88D73CF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55A08A8A" w14:textId="3A5F4A4F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Tipo de inicio</w:t>
            </w:r>
          </w:p>
        </w:tc>
      </w:tr>
      <w:tr w:rsidR="003D5D6E" w14:paraId="60F52270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8107EDB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1BDF4F62" w14:textId="1DB3E463" w:rsidR="003D5D6E" w:rsidRDefault="003D5D6E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Horario</w:t>
            </w:r>
          </w:p>
        </w:tc>
      </w:tr>
      <w:tr w:rsidR="003D5D6E" w14:paraId="76E1FB72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7371999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57DDE689" w14:textId="26D272AE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3D5D6E" w14:paraId="027649B0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67830E9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5BF93515" w14:textId="6A3C3D9D" w:rsidR="003D5D6E" w:rsidRDefault="003D5D6E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Dirección</w:t>
            </w:r>
          </w:p>
        </w:tc>
      </w:tr>
    </w:tbl>
    <w:p w14:paraId="5B4DF694" w14:textId="77777777" w:rsidR="003D5D6E" w:rsidRDefault="003D5D6E" w:rsidP="003D5D6E">
      <w:pPr>
        <w:keepNext/>
        <w:spacing w:before="100" w:beforeAutospacing="1" w:after="60" w:line="360" w:lineRule="auto"/>
        <w:contextualSpacing/>
        <w:mirrorIndents/>
        <w:jc w:val="center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44E2D210" w14:textId="4403A7ED" w:rsidR="003D5D6E" w:rsidRDefault="003D5D6E" w:rsidP="003D5D6E">
      <w:pPr>
        <w:keepNext/>
        <w:spacing w:before="100" w:beforeAutospacing="1" w:after="60" w:line="360" w:lineRule="auto"/>
        <w:contextualSpacing/>
        <w:mirrorIndents/>
        <w:jc w:val="center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noProof/>
          <w:lang w:val="es-MX" w:eastAsia="es-MX"/>
        </w:rPr>
        <w:drawing>
          <wp:inline distT="0" distB="0" distL="0" distR="0" wp14:anchorId="2FDB13EE" wp14:editId="745F6A19">
            <wp:extent cx="3486150" cy="1123950"/>
            <wp:effectExtent l="76200" t="76200" r="133350" b="133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F59D5D" w14:textId="2414969D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CARGA</w:t>
      </w:r>
    </w:p>
    <w:p w14:paraId="7FA2A3A5" w14:textId="2C9DF2DC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generales </w:t>
      </w:r>
      <w:r w:rsidR="00E238F2" w:rsidRPr="00EC6BCA">
        <w:rPr>
          <w:rFonts w:cs="Arial"/>
        </w:rPr>
        <w:t>de</w:t>
      </w:r>
      <w:r w:rsidR="00E238F2">
        <w:rPr>
          <w:rFonts w:cs="Arial"/>
        </w:rPr>
        <w:t>l lugar de carga de la CI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1D6CDDE4" w14:textId="7777777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3D5D6E" w14:paraId="10222925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4892B7F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4D56A5C4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5B2DE361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9913B39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2399B7D3" w14:textId="16C84B21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3D5D6E" w14:paraId="58101177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A78F641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5D8BD24F" w14:textId="62929B9A" w:rsidR="003D5D6E" w:rsidRDefault="003D5D6E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Horario</w:t>
            </w:r>
          </w:p>
        </w:tc>
      </w:tr>
      <w:tr w:rsidR="003D5D6E" w14:paraId="732ECE6A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B7AEA3A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3578B7C5" w14:textId="5F55B498" w:rsidR="003D5D6E" w:rsidRDefault="003D5D6E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Dirección</w:t>
            </w:r>
          </w:p>
        </w:tc>
      </w:tr>
      <w:tr w:rsidR="003D5D6E" w14:paraId="04C45EEF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5B1AE25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6C72A22C" w14:textId="33A922B0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Entrada</w:t>
            </w:r>
          </w:p>
        </w:tc>
      </w:tr>
      <w:tr w:rsidR="00E238F2" w14:paraId="240C1DFE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46C3025" w14:textId="7FE77163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557FD49B" w14:textId="1C15BA19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Salida</w:t>
            </w:r>
          </w:p>
        </w:tc>
      </w:tr>
      <w:tr w:rsidR="00E238F2" w14:paraId="2EC27185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8DECFFA" w14:textId="7489C7AA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408" w:type="dxa"/>
          </w:tcPr>
          <w:p w14:paraId="76DD9C4F" w14:textId="1A578CD5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Tiempo total</w:t>
            </w:r>
          </w:p>
        </w:tc>
      </w:tr>
      <w:tr w:rsidR="00E238F2" w14:paraId="46061279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59B5388" w14:textId="71FF76CF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</w:p>
        </w:tc>
        <w:tc>
          <w:tcPr>
            <w:tcW w:w="2408" w:type="dxa"/>
          </w:tcPr>
          <w:p w14:paraId="12E06818" w14:textId="47A3B23C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proofErr w:type="spellStart"/>
            <w:r>
              <w:rPr>
                <w:lang w:eastAsia="es-MX"/>
              </w:rPr>
              <w:t>Dif</w:t>
            </w:r>
            <w:proofErr w:type="spellEnd"/>
            <w:r>
              <w:rPr>
                <w:lang w:eastAsia="es-MX"/>
              </w:rPr>
              <w:t>. Tiempo</w:t>
            </w:r>
          </w:p>
        </w:tc>
      </w:tr>
    </w:tbl>
    <w:p w14:paraId="31955A5C" w14:textId="49B84DD8" w:rsidR="00E238F2" w:rsidRDefault="00E238F2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3E8F29D1" w14:textId="77777777" w:rsidR="00E238F2" w:rsidRDefault="00E238F2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7C7AAE7E" w14:textId="5B1E399E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DESCARGA</w:t>
      </w:r>
    </w:p>
    <w:p w14:paraId="638973C5" w14:textId="2B860D47" w:rsidR="00E238F2" w:rsidRDefault="00E238F2" w:rsidP="00E238F2">
      <w:pPr>
        <w:jc w:val="both"/>
        <w:rPr>
          <w:rFonts w:cs="Arial"/>
        </w:rPr>
      </w:pPr>
      <w:r w:rsidRPr="00EC6BCA">
        <w:rPr>
          <w:rFonts w:cs="Arial"/>
        </w:rPr>
        <w:t>En esta pestaña podremos observar los datos generales de</w:t>
      </w:r>
      <w:r>
        <w:rPr>
          <w:rFonts w:cs="Arial"/>
        </w:rPr>
        <w:t>l lugar de descarga de la CI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2B2B3551" w14:textId="77777777" w:rsidR="00E238F2" w:rsidRPr="00EC6BCA" w:rsidRDefault="00E238F2" w:rsidP="00E238F2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E238F2" w14:paraId="7C1093FB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3A93BB8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No.</w:t>
            </w:r>
          </w:p>
        </w:tc>
        <w:tc>
          <w:tcPr>
            <w:tcW w:w="2408" w:type="dxa"/>
          </w:tcPr>
          <w:p w14:paraId="7E64CCC5" w14:textId="77777777" w:rsidR="00E238F2" w:rsidRDefault="00E238F2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E238F2" w14:paraId="61B0F0E6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309EC1C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4EB3C59D" w14:textId="77777777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E238F2" w14:paraId="2C58E257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C1691BA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68E1752B" w14:textId="77777777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Horario</w:t>
            </w:r>
          </w:p>
        </w:tc>
      </w:tr>
      <w:tr w:rsidR="00E238F2" w14:paraId="63F2E51C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8EFF6C6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58DAFB98" w14:textId="77777777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Dirección</w:t>
            </w:r>
          </w:p>
        </w:tc>
      </w:tr>
      <w:tr w:rsidR="00E238F2" w14:paraId="4B980D05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84C5CC7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249036EE" w14:textId="77777777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Entrada</w:t>
            </w:r>
          </w:p>
        </w:tc>
      </w:tr>
      <w:tr w:rsidR="00E238F2" w14:paraId="63C01584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3385A60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43EFDB62" w14:textId="77777777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Salida</w:t>
            </w:r>
          </w:p>
        </w:tc>
      </w:tr>
      <w:tr w:rsidR="00E238F2" w14:paraId="4C88C5E6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B065DC4" w14:textId="77777777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408" w:type="dxa"/>
          </w:tcPr>
          <w:p w14:paraId="1E4808DD" w14:textId="77777777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Tiempo total</w:t>
            </w:r>
          </w:p>
        </w:tc>
      </w:tr>
      <w:tr w:rsidR="00E238F2" w14:paraId="3959314E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A9D1674" w14:textId="2DC55D52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</w:p>
        </w:tc>
        <w:tc>
          <w:tcPr>
            <w:tcW w:w="2408" w:type="dxa"/>
          </w:tcPr>
          <w:p w14:paraId="17733231" w14:textId="325D4007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proofErr w:type="spellStart"/>
            <w:r>
              <w:rPr>
                <w:lang w:eastAsia="es-MX"/>
              </w:rPr>
              <w:t>Dif</w:t>
            </w:r>
            <w:proofErr w:type="spellEnd"/>
            <w:r>
              <w:rPr>
                <w:lang w:eastAsia="es-MX"/>
              </w:rPr>
              <w:t>. tiempo</w:t>
            </w:r>
          </w:p>
        </w:tc>
      </w:tr>
    </w:tbl>
    <w:p w14:paraId="71636729" w14:textId="60674E39" w:rsidR="003D5D6E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7630BCCA" w14:textId="0863EE5D" w:rsidR="00BC05DB" w:rsidRDefault="00BC05DB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b/>
          <w:bCs/>
          <w:iCs/>
          <w:szCs w:val="22"/>
          <w:u w:val="single"/>
        </w:rPr>
      </w:pPr>
      <w:r w:rsidRPr="00BC05DB">
        <w:rPr>
          <w:rFonts w:cs="Arial"/>
          <w:b/>
          <w:bCs/>
          <w:iCs/>
          <w:szCs w:val="22"/>
          <w:u w:val="single"/>
        </w:rPr>
        <w:t xml:space="preserve">NOTA: La diferencia de tiempo será calculado en el tiempo establecido como con la regla del tiempo para carga y descarga. Los tiempos para Marítimo son de 8hrs y el tiempo para IE, DOMMT y DOM son de 4 </w:t>
      </w:r>
      <w:proofErr w:type="spellStart"/>
      <w:r w:rsidRPr="00BC05DB">
        <w:rPr>
          <w:rFonts w:cs="Arial"/>
          <w:b/>
          <w:bCs/>
          <w:iCs/>
          <w:szCs w:val="22"/>
          <w:u w:val="single"/>
        </w:rPr>
        <w:t>hrs</w:t>
      </w:r>
      <w:proofErr w:type="spellEnd"/>
      <w:r w:rsidRPr="00BC05DB">
        <w:rPr>
          <w:rFonts w:cs="Arial"/>
          <w:b/>
          <w:bCs/>
          <w:iCs/>
          <w:szCs w:val="22"/>
          <w:u w:val="single"/>
        </w:rPr>
        <w:t>.</w:t>
      </w:r>
    </w:p>
    <w:p w14:paraId="7CBC2792" w14:textId="77777777" w:rsidR="00BC05DB" w:rsidRPr="00BC05DB" w:rsidRDefault="00BC05DB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b/>
          <w:bCs/>
          <w:iCs/>
          <w:szCs w:val="22"/>
          <w:u w:val="single"/>
        </w:rPr>
      </w:pPr>
    </w:p>
    <w:p w14:paraId="44966D4D" w14:textId="55E29B0F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RUTA INICIO - CARGA</w:t>
      </w:r>
    </w:p>
    <w:p w14:paraId="59EC0221" w14:textId="3B4976CC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</w:t>
      </w:r>
      <w:r w:rsidR="00E238F2">
        <w:rPr>
          <w:rFonts w:cs="Arial"/>
        </w:rPr>
        <w:t>de la ruta inicio-carga de la CI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4E1AA00D" w14:textId="7777777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3D5D6E" w14:paraId="55511FC8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E7AFA6C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7EE5EA0E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083BCA1B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43D2FDF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5A624D49" w14:textId="388BAC28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3D5D6E" w14:paraId="2DA01EB9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8C52674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3E611645" w14:textId="0FF24694" w:rsidR="003D5D6E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Inicio</w:t>
            </w:r>
            <w:r w:rsidR="00D81B74">
              <w:rPr>
                <w:lang w:eastAsia="es-MX"/>
              </w:rPr>
              <w:t xml:space="preserve"> </w:t>
            </w:r>
            <w:r w:rsidR="00D81B74">
              <w:rPr>
                <w:lang w:eastAsia="es-MX"/>
              </w:rPr>
              <w:br/>
              <w:t>(Dato asignado en la fecha-hora de inicio del viaje en la PRE CI)</w:t>
            </w:r>
          </w:p>
        </w:tc>
      </w:tr>
      <w:tr w:rsidR="003D5D6E" w14:paraId="1FC7BA69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2C767E2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66E950A5" w14:textId="05F73F4F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Fin</w:t>
            </w:r>
            <w:r w:rsidR="00BC05DB">
              <w:rPr>
                <w:lang w:eastAsia="es-MX"/>
              </w:rPr>
              <w:t xml:space="preserve"> (Dato asignado en la fecha</w:t>
            </w:r>
            <w:r w:rsidR="00D81B74">
              <w:rPr>
                <w:lang w:eastAsia="es-MX"/>
              </w:rPr>
              <w:t xml:space="preserve">-hora de llegada a carga del viaje en </w:t>
            </w:r>
            <w:r w:rsidR="00BC05DB">
              <w:rPr>
                <w:lang w:eastAsia="es-MX"/>
              </w:rPr>
              <w:t>la PRECI).</w:t>
            </w:r>
          </w:p>
        </w:tc>
      </w:tr>
    </w:tbl>
    <w:p w14:paraId="5A05E2F5" w14:textId="77777777" w:rsidR="00E238F2" w:rsidRDefault="00E238F2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7DBBDE7B" w14:textId="77777777" w:rsidR="00E238F2" w:rsidRDefault="00E238F2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</w:p>
    <w:p w14:paraId="53F48E6A" w14:textId="2EE0B63C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>RUTA CARGA -DESCARGA</w:t>
      </w:r>
    </w:p>
    <w:p w14:paraId="680862E7" w14:textId="3C2C14F6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</w:t>
      </w:r>
      <w:r w:rsidR="00E238F2">
        <w:rPr>
          <w:rFonts w:cs="Arial"/>
        </w:rPr>
        <w:t>de la ruta carga-descarga de la CI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24C7356D" w14:textId="7777777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lastRenderedPageBreak/>
        <w:t xml:space="preserve"> 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3D5D6E" w14:paraId="70BB44E7" w14:textId="77777777" w:rsidTr="00617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9595398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42E89C26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2E138D96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B4F4FB9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0CB24526" w14:textId="30060A31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3D5D6E" w14:paraId="50043A11" w14:textId="77777777" w:rsidTr="00617759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F2B719C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00B23768" w14:textId="0658BDA8" w:rsidR="003D5D6E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Inicio</w:t>
            </w:r>
            <w:r w:rsidR="00D81B74">
              <w:rPr>
                <w:lang w:eastAsia="es-MX"/>
              </w:rPr>
              <w:t xml:space="preserve"> (Dato asignado en la fecha-hora de salida de carga del viaje en la PRECI).</w:t>
            </w:r>
          </w:p>
        </w:tc>
      </w:tr>
      <w:tr w:rsidR="003D5D6E" w14:paraId="57295186" w14:textId="77777777" w:rsidTr="00617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D347B3D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7168A906" w14:textId="079160B2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Fin</w:t>
            </w:r>
            <w:r w:rsidR="00BC05DB">
              <w:rPr>
                <w:lang w:eastAsia="es-MX"/>
              </w:rPr>
              <w:t xml:space="preserve"> (Dato asignado en la fecha</w:t>
            </w:r>
            <w:r w:rsidR="00D81B74">
              <w:rPr>
                <w:lang w:eastAsia="es-MX"/>
              </w:rPr>
              <w:t>-hora de llegada a descarga</w:t>
            </w:r>
            <w:r w:rsidR="00BC05DB">
              <w:rPr>
                <w:lang w:eastAsia="es-MX"/>
              </w:rPr>
              <w:t xml:space="preserve"> de la PRECI).</w:t>
            </w:r>
          </w:p>
        </w:tc>
      </w:tr>
    </w:tbl>
    <w:p w14:paraId="7DF4222A" w14:textId="77777777" w:rsidR="009060A0" w:rsidRDefault="009060A0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szCs w:val="22"/>
        </w:rPr>
      </w:pPr>
    </w:p>
    <w:p w14:paraId="03F43DB1" w14:textId="32261978" w:rsidR="003D5D6E" w:rsidRPr="009060A0" w:rsidRDefault="009060A0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b/>
          <w:bCs/>
          <w:iCs/>
          <w:szCs w:val="22"/>
          <w:u w:val="single"/>
        </w:rPr>
      </w:pPr>
      <w:r w:rsidRPr="009060A0">
        <w:rPr>
          <w:rFonts w:cs="Arial"/>
          <w:b/>
          <w:bCs/>
          <w:iCs/>
          <w:szCs w:val="22"/>
          <w:u w:val="single"/>
        </w:rPr>
        <w:t>NOTA: Cada ruta tendrá un análisis de las unidades con los siguientes datos:</w:t>
      </w:r>
    </w:p>
    <w:tbl>
      <w:tblPr>
        <w:tblStyle w:val="Tablaconcuadrcula4-nfasis1"/>
        <w:tblW w:w="3101" w:type="dxa"/>
        <w:jc w:val="center"/>
        <w:tblLook w:val="04A0" w:firstRow="1" w:lastRow="0" w:firstColumn="1" w:lastColumn="0" w:noHBand="0" w:noVBand="1"/>
      </w:tblPr>
      <w:tblGrid>
        <w:gridCol w:w="693"/>
        <w:gridCol w:w="2408"/>
      </w:tblGrid>
      <w:tr w:rsidR="009060A0" w14:paraId="1DE0A84B" w14:textId="77777777" w:rsidTr="00152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E6BCF6D" w14:textId="77777777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590131CF" w14:textId="77777777" w:rsidR="009060A0" w:rsidRDefault="009060A0" w:rsidP="00152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9060A0" w14:paraId="114EBDA9" w14:textId="77777777" w:rsidTr="00152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EA513C5" w14:textId="77777777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2DF45432" w14:textId="4222A523" w:rsidR="009060A0" w:rsidRDefault="009060A0" w:rsidP="0015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Económico</w:t>
            </w:r>
          </w:p>
        </w:tc>
      </w:tr>
      <w:tr w:rsidR="009060A0" w14:paraId="71B06D7F" w14:textId="77777777" w:rsidTr="00152781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4CEB86A" w14:textId="77777777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598580F0" w14:textId="230BDB9B" w:rsidR="009060A0" w:rsidRDefault="009060A0" w:rsidP="0015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Placa</w:t>
            </w:r>
          </w:p>
        </w:tc>
      </w:tr>
      <w:tr w:rsidR="009060A0" w14:paraId="4FFE1587" w14:textId="77777777" w:rsidTr="00152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8659A13" w14:textId="77777777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0CD484FA" w14:textId="43F1DC0F" w:rsidR="009060A0" w:rsidRDefault="009060A0" w:rsidP="0015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F. Asignación</w:t>
            </w:r>
          </w:p>
        </w:tc>
      </w:tr>
      <w:tr w:rsidR="009060A0" w14:paraId="1AFFD04C" w14:textId="77777777" w:rsidTr="00152781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B92971B" w14:textId="62E6BDCA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01BBC1A0" w14:textId="5CE4F79F" w:rsidR="009060A0" w:rsidRDefault="009060A0" w:rsidP="0015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 salida</w:t>
            </w:r>
          </w:p>
        </w:tc>
      </w:tr>
      <w:tr w:rsidR="009060A0" w14:paraId="51F8EC78" w14:textId="77777777" w:rsidTr="00152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2792908" w14:textId="55949FF8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0D27FBF0" w14:textId="53246D7C" w:rsidR="009060A0" w:rsidRDefault="009060A0" w:rsidP="00152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Hora llegada</w:t>
            </w:r>
          </w:p>
        </w:tc>
      </w:tr>
      <w:tr w:rsidR="009060A0" w14:paraId="1ECA2C74" w14:textId="77777777" w:rsidTr="00152781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7E84BCC" w14:textId="4D181909" w:rsidR="009060A0" w:rsidRDefault="009060A0" w:rsidP="00152781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408" w:type="dxa"/>
          </w:tcPr>
          <w:p w14:paraId="45B07D78" w14:textId="747832C2" w:rsidR="009060A0" w:rsidRDefault="009060A0" w:rsidP="00152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Estatus Final</w:t>
            </w:r>
          </w:p>
        </w:tc>
      </w:tr>
    </w:tbl>
    <w:p w14:paraId="7AABE20A" w14:textId="77777777" w:rsidR="009060A0" w:rsidRPr="009060A0" w:rsidRDefault="009060A0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b/>
          <w:bCs/>
          <w:iCs/>
          <w:szCs w:val="22"/>
        </w:rPr>
      </w:pPr>
    </w:p>
    <w:p w14:paraId="5670942A" w14:textId="00DE9E4E" w:rsidR="003D5D6E" w:rsidRPr="00EC6BCA" w:rsidRDefault="003D5D6E" w:rsidP="003D5D6E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commentRangeStart w:id="3"/>
      <w:r>
        <w:rPr>
          <w:rFonts w:cs="Arial"/>
          <w:iCs/>
          <w:color w:val="1F497D" w:themeColor="text2"/>
          <w:sz w:val="28"/>
          <w:szCs w:val="28"/>
          <w:u w:val="single"/>
        </w:rPr>
        <w:t>ZONAS NO AUTORIZADAS</w:t>
      </w:r>
      <w:commentRangeEnd w:id="3"/>
      <w:r w:rsidR="00D81B74">
        <w:rPr>
          <w:rStyle w:val="Refdecomentario"/>
        </w:rPr>
        <w:commentReference w:id="3"/>
      </w:r>
    </w:p>
    <w:p w14:paraId="37F0FC6E" w14:textId="7411E8AD" w:rsidR="003D5D6E" w:rsidRDefault="003D5D6E" w:rsidP="003D5D6E">
      <w:pPr>
        <w:jc w:val="both"/>
        <w:rPr>
          <w:rFonts w:cs="Arial"/>
        </w:rPr>
      </w:pPr>
      <w:r w:rsidRPr="00EC6BCA">
        <w:rPr>
          <w:rFonts w:cs="Arial"/>
        </w:rPr>
        <w:t xml:space="preserve">En esta pestaña podremos observar los datos </w:t>
      </w:r>
      <w:r w:rsidR="00E238F2">
        <w:rPr>
          <w:rFonts w:cs="Arial"/>
        </w:rPr>
        <w:t>de las zonas no autorizadas</w:t>
      </w:r>
      <w:r w:rsidRPr="00EC6BCA">
        <w:rPr>
          <w:rFonts w:cs="Arial"/>
        </w:rPr>
        <w:t>.</w:t>
      </w:r>
      <w:r>
        <w:rPr>
          <w:rFonts w:cs="Arial"/>
        </w:rPr>
        <w:t xml:space="preserve"> Los datos que se podrán visualizar son:</w:t>
      </w:r>
    </w:p>
    <w:p w14:paraId="3310D464" w14:textId="77777777" w:rsidR="003D5D6E" w:rsidRPr="00EC6BCA" w:rsidRDefault="003D5D6E" w:rsidP="003D5D6E">
      <w:pPr>
        <w:jc w:val="both"/>
        <w:rPr>
          <w:rFonts w:cs="Arial"/>
        </w:rPr>
      </w:pPr>
      <w:r>
        <w:rPr>
          <w:rFonts w:cs="Arial"/>
        </w:rPr>
        <w:t xml:space="preserve"> </w:t>
      </w:r>
    </w:p>
    <w:tbl>
      <w:tblPr>
        <w:tblStyle w:val="Tablaconcuadrcula4-nfasis1"/>
        <w:tblW w:w="6091" w:type="dxa"/>
        <w:jc w:val="center"/>
        <w:tblLook w:val="04A0" w:firstRow="1" w:lastRow="0" w:firstColumn="1" w:lastColumn="0" w:noHBand="0" w:noVBand="1"/>
      </w:tblPr>
      <w:tblGrid>
        <w:gridCol w:w="693"/>
        <w:gridCol w:w="5398"/>
      </w:tblGrid>
      <w:tr w:rsidR="003D5D6E" w14:paraId="6F84B84E" w14:textId="77777777" w:rsidTr="00E23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7B0BE4C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5398" w:type="dxa"/>
          </w:tcPr>
          <w:p w14:paraId="42812567" w14:textId="77777777" w:rsidR="003D5D6E" w:rsidRDefault="003D5D6E" w:rsidP="006177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Dato.</w:t>
            </w:r>
          </w:p>
        </w:tc>
      </w:tr>
      <w:tr w:rsidR="003D5D6E" w14:paraId="7BEE499D" w14:textId="77777777" w:rsidTr="00E2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19F8B03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5398" w:type="dxa"/>
          </w:tcPr>
          <w:p w14:paraId="70A4C389" w14:textId="34A64DB5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Coordenadas (Link que abrirá Google Maps en nueva pestaña)</w:t>
            </w:r>
          </w:p>
        </w:tc>
      </w:tr>
      <w:tr w:rsidR="003D5D6E" w14:paraId="1FDD0867" w14:textId="77777777" w:rsidTr="00E238F2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F8B0D22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5398" w:type="dxa"/>
          </w:tcPr>
          <w:p w14:paraId="1483D05C" w14:textId="67F1F616" w:rsidR="003D5D6E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Tipo</w:t>
            </w:r>
          </w:p>
        </w:tc>
      </w:tr>
      <w:tr w:rsidR="003D5D6E" w14:paraId="4B416000" w14:textId="77777777" w:rsidTr="00E2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D982CFC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5398" w:type="dxa"/>
          </w:tcPr>
          <w:p w14:paraId="5202AA05" w14:textId="0E84DBA1" w:rsidR="003D5D6E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Nombre</w:t>
            </w:r>
          </w:p>
        </w:tc>
      </w:tr>
      <w:tr w:rsidR="003D5D6E" w14:paraId="08D171A5" w14:textId="77777777" w:rsidTr="00E238F2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60CC634" w14:textId="77777777" w:rsidR="003D5D6E" w:rsidRDefault="003D5D6E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5398" w:type="dxa"/>
          </w:tcPr>
          <w:p w14:paraId="531C8970" w14:textId="7595CDAB" w:rsidR="003D5D6E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Inicio</w:t>
            </w:r>
          </w:p>
        </w:tc>
      </w:tr>
      <w:tr w:rsidR="00E238F2" w14:paraId="21E095F2" w14:textId="77777777" w:rsidTr="00E2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4290752" w14:textId="7D8710E8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5398" w:type="dxa"/>
          </w:tcPr>
          <w:p w14:paraId="250A941B" w14:textId="04CEAC76" w:rsidR="00E238F2" w:rsidRDefault="00E238F2" w:rsidP="00617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Fin</w:t>
            </w:r>
          </w:p>
        </w:tc>
      </w:tr>
      <w:tr w:rsidR="00E238F2" w14:paraId="4AB42F4A" w14:textId="77777777" w:rsidTr="00E238F2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C85D684" w14:textId="41A08B1E" w:rsidR="00E238F2" w:rsidRDefault="00E238F2" w:rsidP="0061775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5398" w:type="dxa"/>
          </w:tcPr>
          <w:p w14:paraId="7583572C" w14:textId="44DFFA81" w:rsidR="00E238F2" w:rsidRDefault="00E238F2" w:rsidP="0061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Tiempo total</w:t>
            </w:r>
          </w:p>
        </w:tc>
      </w:tr>
    </w:tbl>
    <w:p w14:paraId="0387E58E" w14:textId="1C965683" w:rsidR="003D5D6E" w:rsidRDefault="003D5D6E" w:rsidP="002C13DC">
      <w:pPr>
        <w:spacing w:after="160" w:line="259" w:lineRule="auto"/>
        <w:jc w:val="center"/>
        <w:rPr>
          <w:rFonts w:cs="Arial"/>
          <w:b/>
          <w:szCs w:val="22"/>
        </w:rPr>
      </w:pPr>
    </w:p>
    <w:p w14:paraId="4E81AF63" w14:textId="5BE02F4D" w:rsidR="00321148" w:rsidRDefault="009060A0" w:rsidP="002C13DC">
      <w:pPr>
        <w:spacing w:after="160" w:line="259" w:lineRule="auto"/>
        <w:jc w:val="center"/>
        <w:rPr>
          <w:rFonts w:cs="Arial"/>
          <w:b/>
          <w:szCs w:val="22"/>
        </w:rPr>
      </w:pPr>
      <w:r>
        <w:rPr>
          <w:noProof/>
          <w:lang w:val="es-MX" w:eastAsia="es-MX"/>
        </w:rPr>
        <w:drawing>
          <wp:inline distT="0" distB="0" distL="0" distR="0" wp14:anchorId="2DA6AA09" wp14:editId="6CDF42CA">
            <wp:extent cx="3209925" cy="3933825"/>
            <wp:effectExtent l="76200" t="76200" r="142875" b="1428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933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393A6" w14:textId="212C31F3" w:rsidR="00C41C89" w:rsidRDefault="00C41C89" w:rsidP="00C41C89">
      <w:pPr>
        <w:spacing w:after="160" w:line="259" w:lineRule="auto"/>
        <w:rPr>
          <w:rFonts w:cs="Arial"/>
          <w:b/>
          <w:szCs w:val="22"/>
        </w:rPr>
      </w:pPr>
    </w:p>
    <w:p w14:paraId="7104A321" w14:textId="3A2115F0" w:rsidR="00C41C89" w:rsidRPr="00EC6BCA" w:rsidRDefault="00C41C89" w:rsidP="00C41C89">
      <w:pPr>
        <w:keepNext/>
        <w:spacing w:before="100" w:beforeAutospacing="1" w:after="60" w:line="360" w:lineRule="auto"/>
        <w:contextualSpacing/>
        <w:mirrorIndents/>
        <w:jc w:val="both"/>
        <w:outlineLvl w:val="0"/>
        <w:rPr>
          <w:rFonts w:cs="Arial"/>
          <w:iCs/>
          <w:color w:val="1F497D" w:themeColor="text2"/>
          <w:sz w:val="28"/>
          <w:szCs w:val="28"/>
          <w:u w:val="single"/>
        </w:rPr>
      </w:pPr>
      <w:r>
        <w:rPr>
          <w:rFonts w:cs="Arial"/>
          <w:iCs/>
          <w:color w:val="1F497D" w:themeColor="text2"/>
          <w:sz w:val="28"/>
          <w:szCs w:val="28"/>
          <w:u w:val="single"/>
        </w:rPr>
        <w:t xml:space="preserve">DESCARGAR </w:t>
      </w:r>
    </w:p>
    <w:p w14:paraId="59F30C31" w14:textId="14E45BB2" w:rsidR="00C41C89" w:rsidRDefault="00C41C89" w:rsidP="00C41C89">
      <w:pPr>
        <w:jc w:val="both"/>
        <w:rPr>
          <w:rFonts w:cs="Arial"/>
        </w:rPr>
      </w:pPr>
      <w:r w:rsidRPr="00EC6BCA">
        <w:rPr>
          <w:rFonts w:cs="Arial"/>
        </w:rPr>
        <w:t xml:space="preserve">En </w:t>
      </w:r>
      <w:r>
        <w:rPr>
          <w:rFonts w:cs="Arial"/>
        </w:rPr>
        <w:t xml:space="preserve">la parte final de la información del viaje encontramos se ubica un botón para descargar dicha CI en formato PDF. </w:t>
      </w:r>
    </w:p>
    <w:p w14:paraId="3784F38F" w14:textId="7B6A087A" w:rsidR="00C41C89" w:rsidRDefault="00C41C89" w:rsidP="00C41C89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51D1551" wp14:editId="7BEE18D0">
            <wp:extent cx="1691640" cy="463574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7337" cy="4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1806" w14:textId="28238BE4" w:rsidR="00C41C89" w:rsidRDefault="00C41C89" w:rsidP="00C41C89">
      <w:pPr>
        <w:rPr>
          <w:rFonts w:cs="Arial"/>
        </w:rPr>
      </w:pPr>
      <w:r>
        <w:rPr>
          <w:rFonts w:cs="Arial"/>
        </w:rPr>
        <w:t xml:space="preserve">Una vez que damos clic en al botón en sistema procesará y arrojará la información ya descargada. </w:t>
      </w:r>
    </w:p>
    <w:p w14:paraId="76BA73C8" w14:textId="7A9DF4E1" w:rsidR="00C41C89" w:rsidRDefault="00C41C89" w:rsidP="00C41C89">
      <w:pPr>
        <w:rPr>
          <w:rFonts w:cs="Arial"/>
        </w:rPr>
      </w:pPr>
      <w:r>
        <w:rPr>
          <w:rFonts w:cs="Arial"/>
        </w:rPr>
        <w:t>NOTAS:</w:t>
      </w:r>
    </w:p>
    <w:p w14:paraId="2548DE99" w14:textId="3BFBF84C" w:rsidR="00C41C89" w:rsidRDefault="00C41C89" w:rsidP="00C41C89">
      <w:pPr>
        <w:pStyle w:val="Prrafodelista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El PDF no cuenta con el pintado de rutas y zonas en mapa, es solo informativo. </w:t>
      </w:r>
    </w:p>
    <w:p w14:paraId="4C714111" w14:textId="14603FBC" w:rsidR="00C41C89" w:rsidRDefault="00C41C89" w:rsidP="00C41C89">
      <w:pPr>
        <w:pStyle w:val="Prrafodelista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La estructura del documento se encuentra estructurada dependiendo el tipo de viaje realizado. </w:t>
      </w:r>
    </w:p>
    <w:p w14:paraId="4B79CCF6" w14:textId="77777777" w:rsidR="00C41C89" w:rsidRPr="00C41C89" w:rsidRDefault="00C41C89" w:rsidP="00C41C89">
      <w:pPr>
        <w:rPr>
          <w:rFonts w:cs="Arial"/>
        </w:rPr>
      </w:pPr>
    </w:p>
    <w:p w14:paraId="7C5FA6AE" w14:textId="77777777" w:rsidR="00C41C89" w:rsidRDefault="00C41C89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7F920896" w14:textId="7921B69B" w:rsidR="00C41C89" w:rsidRDefault="00C41C89" w:rsidP="00C41C89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1D676404" wp14:editId="07BD32FA">
            <wp:extent cx="2259605" cy="349758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8379" cy="35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B7FA" w14:textId="77777777" w:rsidR="00C41C89" w:rsidRDefault="00C41C89" w:rsidP="00D232CA">
      <w:pPr>
        <w:tabs>
          <w:tab w:val="left" w:pos="7356"/>
        </w:tabs>
        <w:jc w:val="both"/>
        <w:rPr>
          <w:rFonts w:cs="Arial"/>
        </w:rPr>
      </w:pPr>
    </w:p>
    <w:p w14:paraId="21D12E5B" w14:textId="3A418B84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>U</w:t>
      </w:r>
      <w:r>
        <w:rPr>
          <w:rFonts w:cs="Arial"/>
        </w:rPr>
        <w:t xml:space="preserve">na </w:t>
      </w:r>
      <w:r w:rsidRPr="00847EA8">
        <w:rPr>
          <w:rFonts w:cs="Arial"/>
        </w:rPr>
        <w:t>de las herramientas con la que también cue</w:t>
      </w:r>
      <w:r>
        <w:rPr>
          <w:rFonts w:cs="Arial"/>
        </w:rPr>
        <w:t xml:space="preserve">nta </w:t>
      </w:r>
      <w:r w:rsidR="005D6582">
        <w:rPr>
          <w:rFonts w:cs="Arial"/>
        </w:rPr>
        <w:t>la</w:t>
      </w:r>
      <w:r w:rsidR="001D757B">
        <w:rPr>
          <w:rFonts w:cs="Arial"/>
        </w:rPr>
        <w:t xml:space="preserve"> tabla</w:t>
      </w:r>
      <w:r w:rsidRPr="00847EA8">
        <w:rPr>
          <w:rFonts w:cs="Arial"/>
        </w:rPr>
        <w:t xml:space="preserve"> es el control de visualización de filas donde podremos seleccionar la cantidad de</w:t>
      </w:r>
      <w:r>
        <w:rPr>
          <w:rFonts w:cs="Arial"/>
        </w:rPr>
        <w:t xml:space="preserve"> registros visibles en pantalla.</w:t>
      </w:r>
    </w:p>
    <w:p w14:paraId="22C99C0A" w14:textId="77777777" w:rsidR="006E15AC" w:rsidRDefault="006E15AC" w:rsidP="006E15AC">
      <w:pPr>
        <w:tabs>
          <w:tab w:val="left" w:pos="7356"/>
        </w:tabs>
        <w:rPr>
          <w:rFonts w:cs="Arial"/>
        </w:rPr>
      </w:pPr>
    </w:p>
    <w:p w14:paraId="1A48440F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70EC1FDD" w14:textId="55E26884" w:rsidR="00D232CA" w:rsidRDefault="00D232CA" w:rsidP="00D232CA">
      <w:pPr>
        <w:tabs>
          <w:tab w:val="left" w:pos="7356"/>
        </w:tabs>
        <w:jc w:val="center"/>
        <w:rPr>
          <w:rFonts w:cs="Arial"/>
        </w:rPr>
      </w:pPr>
      <w:r w:rsidRPr="005F2C1B">
        <w:rPr>
          <w:rFonts w:cs="Arial"/>
          <w:noProof/>
          <w:lang w:val="es-MX" w:eastAsia="es-MX"/>
        </w:rPr>
        <w:drawing>
          <wp:inline distT="0" distB="0" distL="0" distR="0" wp14:anchorId="064B5972" wp14:editId="792DEE0E">
            <wp:extent cx="977129" cy="1272540"/>
            <wp:effectExtent l="76200" t="76200" r="128270" b="137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4516" cy="13342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A40E0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2D8F5414" w14:textId="77777777" w:rsidR="00D232CA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6E99413B" w14:textId="149DB014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 xml:space="preserve">Otra </w:t>
      </w:r>
      <w:r>
        <w:t>de las herramientas con las que cuenta</w:t>
      </w:r>
      <w:r w:rsidR="001D757B">
        <w:t xml:space="preserve">n ambas </w:t>
      </w:r>
      <w:r>
        <w:t>es un buscador, en el cual podemos ingresar cualquier información</w:t>
      </w:r>
      <w:r w:rsidR="001D757B">
        <w:t xml:space="preserve"> </w:t>
      </w:r>
      <w:r>
        <w:t>de acuerdo a las columnas visibles que ayude a la identificación del registro</w:t>
      </w:r>
      <w:r w:rsidRPr="00D11B7D">
        <w:rPr>
          <w:rFonts w:cs="Arial"/>
        </w:rPr>
        <w:t>.</w:t>
      </w:r>
    </w:p>
    <w:p w14:paraId="08685698" w14:textId="77777777" w:rsidR="00D232CA" w:rsidRPr="00D11B7D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0ED98EF6" w14:textId="6A356EBB" w:rsidR="00054321" w:rsidRPr="00CE5DF6" w:rsidRDefault="00D232CA" w:rsidP="00CE5DF6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57106236" wp14:editId="5B4D58D9">
            <wp:extent cx="1813560" cy="582055"/>
            <wp:effectExtent l="76200" t="76200" r="129540" b="1422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1577" cy="591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sectPr w:rsidR="00054321" w:rsidRPr="00CE5DF6" w:rsidSect="003106B9">
      <w:headerReference w:type="default" r:id="rId29"/>
      <w:footerReference w:type="default" r:id="rId30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OSWALDO ORTIZ" w:date="2021-12-17T16:23:00Z" w:initials="OO">
    <w:p w14:paraId="1EA199E6" w14:textId="69B9CE65" w:rsidR="00D81B74" w:rsidRDefault="00D81B74">
      <w:pPr>
        <w:pStyle w:val="Textocomentario"/>
      </w:pPr>
      <w:r>
        <w:rPr>
          <w:rStyle w:val="Refdecomentario"/>
        </w:rPr>
        <w:annotationRef/>
      </w:r>
      <w:r>
        <w:t xml:space="preserve">Falta desglose de como se muestran las zonas autorizadas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A199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673806" w16cex:dateUtc="2021-12-17T2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A199E6" w16cid:durableId="256738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D0DE" w14:textId="77777777" w:rsidR="008E0EA6" w:rsidRDefault="008E0EA6">
      <w:r>
        <w:separator/>
      </w:r>
    </w:p>
  </w:endnote>
  <w:endnote w:type="continuationSeparator" w:id="0">
    <w:p w14:paraId="27F77889" w14:textId="77777777" w:rsidR="008E0EA6" w:rsidRDefault="008E0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057C0C04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C41C89">
            <w:rPr>
              <w:rStyle w:val="Nmerodepgina"/>
              <w:rFonts w:cs="Tahoma"/>
              <w:bCs/>
              <w:noProof/>
              <w:sz w:val="18"/>
            </w:rPr>
            <w:t>6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C41C89">
            <w:rPr>
              <w:rStyle w:val="Nmerodepgina"/>
              <w:rFonts w:cs="Tahoma"/>
              <w:bCs/>
              <w:noProof/>
              <w:sz w:val="18"/>
            </w:rPr>
            <w:t>10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8118C" w14:textId="77777777" w:rsidR="008E0EA6" w:rsidRDefault="008E0EA6">
      <w:r>
        <w:separator/>
      </w:r>
    </w:p>
  </w:footnote>
  <w:footnote w:type="continuationSeparator" w:id="0">
    <w:p w14:paraId="74C0CED5" w14:textId="77777777" w:rsidR="008E0EA6" w:rsidRDefault="008E0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108" w:type="dxa"/>
      <w:tblBorders>
        <w:insideH w:val="single" w:sz="4" w:space="0" w:color="000080"/>
      </w:tblBorders>
      <w:tblLook w:val="01E0" w:firstRow="1" w:lastRow="1" w:firstColumn="1" w:lastColumn="1" w:noHBand="0" w:noVBand="0"/>
    </w:tblPr>
    <w:tblGrid>
      <w:gridCol w:w="1877"/>
      <w:gridCol w:w="4750"/>
      <w:gridCol w:w="3333"/>
    </w:tblGrid>
    <w:tr w:rsidR="00054874" w14:paraId="316977EA" w14:textId="77777777" w:rsidTr="00437A1C">
      <w:trPr>
        <w:trHeight w:val="830"/>
      </w:trPr>
      <w:tc>
        <w:tcPr>
          <w:tcW w:w="6627" w:type="dxa"/>
          <w:gridSpan w:val="2"/>
          <w:tcBorders>
            <w:top w:val="nil"/>
            <w:bottom w:val="single" w:sz="4" w:space="0" w:color="003366"/>
          </w:tcBorders>
          <w:vAlign w:val="center"/>
        </w:tcPr>
        <w:p w14:paraId="0BD60E59" w14:textId="5CB4C123" w:rsidR="00054874" w:rsidRPr="003B4B8A" w:rsidRDefault="00054874" w:rsidP="00843549">
          <w:pPr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rFonts w:cs="Arial"/>
              <w:noProof/>
              <w:color w:val="000000"/>
              <w:sz w:val="16"/>
              <w:szCs w:val="16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50A463F" wp14:editId="1D03DDD7">
                <wp:simplePos x="3786505" y="36195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69975" cy="362585"/>
                <wp:effectExtent l="0" t="0" r="0" b="0"/>
                <wp:wrapSquare wrapText="bothSides"/>
                <wp:docPr id="4" name="Imagen 4" descr="Descripción: Descripción: Descripción: Descripción: cid:image003.png@01D087D9.6466DC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Descripción: Descripción: Descripción: cid:image003.png@01D087D9.6466DC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97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6F729D">
            <w:rPr>
              <w:rFonts w:ascii="Tahoma" w:hAnsi="Tahoma" w:cs="Tahoma"/>
              <w:sz w:val="28"/>
              <w:szCs w:val="28"/>
              <w:lang w:eastAsia="en-US"/>
            </w:rPr>
            <w:t>MU</w:t>
          </w:r>
          <w:r w:rsidR="002C13DC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8F07DE">
            <w:rPr>
              <w:rFonts w:ascii="Tahoma" w:hAnsi="Tahoma" w:cs="Tahoma"/>
              <w:sz w:val="28"/>
              <w:szCs w:val="28"/>
              <w:lang w:eastAsia="en-US"/>
            </w:rPr>
            <w:t>HISTORIAL_CI</w:t>
          </w:r>
          <w:r w:rsidR="00D3016B" w:rsidRPr="00D3016B">
            <w:rPr>
              <w:rFonts w:ascii="Tahoma" w:hAnsi="Tahoma" w:cs="Tahoma"/>
              <w:sz w:val="28"/>
              <w:szCs w:val="28"/>
              <w:lang w:eastAsia="en-US"/>
            </w:rPr>
            <w:t>_SM_1.0.</w:t>
          </w:r>
          <w:r w:rsidR="00FC5761">
            <w:rPr>
              <w:rFonts w:ascii="Tahoma" w:hAnsi="Tahoma" w:cs="Tahoma"/>
              <w:sz w:val="28"/>
              <w:szCs w:val="28"/>
              <w:lang w:eastAsia="en-US"/>
            </w:rPr>
            <w:t>1</w:t>
          </w:r>
        </w:p>
      </w:tc>
      <w:tc>
        <w:tcPr>
          <w:tcW w:w="3333" w:type="dxa"/>
          <w:tcBorders>
            <w:top w:val="nil"/>
            <w:bottom w:val="single" w:sz="4" w:space="0" w:color="003366"/>
          </w:tcBorders>
          <w:vAlign w:val="center"/>
        </w:tcPr>
        <w:p w14:paraId="2DF12FC5" w14:textId="77777777" w:rsidR="00054874" w:rsidRPr="003B4B8A" w:rsidRDefault="00054874" w:rsidP="003B4B8A">
          <w:pPr>
            <w:jc w:val="center"/>
            <w:rPr>
              <w:rFonts w:eastAsia="Times New Roman"/>
            </w:rPr>
          </w:pPr>
          <w:r>
            <w:object w:dxaOrig="2364" w:dyaOrig="864" w14:anchorId="634C9E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1.5pt;height:33.75pt">
                <v:imagedata r:id="rId3" o:title=""/>
              </v:shape>
              <o:OLEObject Type="Embed" ProgID="PBrush" ShapeID="_x0000_i1026" DrawAspect="Content" ObjectID="_1832744844" r:id="rId4"/>
            </w:object>
          </w:r>
          <w:r>
            <w:rPr>
              <w:rFonts w:eastAsia="Times New Roman"/>
              <w:noProof/>
              <w:lang w:val="es-MX" w:eastAsia="es-MX"/>
            </w:rPr>
            <w:drawing>
              <wp:anchor distT="0" distB="0" distL="114300" distR="114300" simplePos="0" relativeHeight="251658240" behindDoc="0" locked="0" layoutInCell="1" allowOverlap="1" wp14:anchorId="386236AE" wp14:editId="2AD8862E">
                <wp:simplePos x="5607170" y="388189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306" cy="436245"/>
                <wp:effectExtent l="0" t="0" r="7620" b="1905"/>
                <wp:wrapSquare wrapText="bothSides"/>
                <wp:docPr id="1" name="Imagen 1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306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054874" w:rsidRPr="00C8666D" w14:paraId="1E0B6EC6" w14:textId="77777777" w:rsidTr="00437A1C">
      <w:tc>
        <w:tcPr>
          <w:tcW w:w="1877" w:type="dxa"/>
          <w:tcBorders>
            <w:top w:val="single" w:sz="4" w:space="0" w:color="003366"/>
            <w:bottom w:val="nil"/>
          </w:tcBorders>
          <w:shd w:val="clear" w:color="auto" w:fill="DBE5F1"/>
          <w:vAlign w:val="center"/>
        </w:tcPr>
        <w:p w14:paraId="362A28EB" w14:textId="378802B9" w:rsidR="00054874" w:rsidRPr="00C8666D" w:rsidRDefault="00437A1C" w:rsidP="003B4B8A">
          <w:pPr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3" w:type="dxa"/>
          <w:gridSpan w:val="2"/>
          <w:tcBorders>
            <w:top w:val="single" w:sz="4" w:space="0" w:color="003366"/>
            <w:bottom w:val="nil"/>
          </w:tcBorders>
          <w:vAlign w:val="center"/>
        </w:tcPr>
        <w:p w14:paraId="0A70A235" w14:textId="4009BA8E" w:rsidR="00054874" w:rsidRPr="00EB7413" w:rsidRDefault="006F729D" w:rsidP="004E728E">
          <w:pPr>
            <w:rPr>
              <w:rFonts w:eastAsia="Times New Roman"/>
            </w:rPr>
          </w:pPr>
          <w:r>
            <w:rPr>
              <w:rFonts w:eastAsia="Times New Roman"/>
            </w:rPr>
            <w:t>MANUAL</w:t>
          </w:r>
          <w:r w:rsidR="004B4789">
            <w:rPr>
              <w:rFonts w:eastAsia="Times New Roman"/>
            </w:rPr>
            <w:t xml:space="preserve"> DE USUARIO</w:t>
          </w:r>
          <w:r w:rsidR="00275A30">
            <w:rPr>
              <w:rFonts w:eastAsia="Times New Roman"/>
            </w:rPr>
            <w:t xml:space="preserve"> “</w:t>
          </w:r>
          <w:r w:rsidR="007A53AC">
            <w:rPr>
              <w:rFonts w:eastAsia="Times New Roman"/>
              <w:b/>
              <w:bCs/>
            </w:rPr>
            <w:t>Historial CI</w:t>
          </w:r>
          <w:r w:rsidR="00275A30">
            <w:rPr>
              <w:rFonts w:eastAsia="Times New Roman"/>
            </w:rPr>
            <w:t>”</w:t>
          </w:r>
          <w:r w:rsidR="00FE2830">
            <w:rPr>
              <w:rFonts w:eastAsia="Times New Roman"/>
            </w:rPr>
            <w:t xml:space="preserve"> </w:t>
          </w:r>
          <w:r w:rsidR="00DB76F5">
            <w:rPr>
              <w:rFonts w:eastAsia="Times New Roman"/>
            </w:rPr>
            <w:t>–</w:t>
          </w:r>
          <w:r w:rsidR="00FE2830">
            <w:rPr>
              <w:rFonts w:eastAsia="Times New Roman"/>
            </w:rPr>
            <w:t xml:space="preserve"> SKYMEDUZA</w:t>
          </w:r>
        </w:p>
      </w:tc>
    </w:tr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6.5pt;height:12.7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1CDC54FE"/>
    <w:multiLevelType w:val="hybridMultilevel"/>
    <w:tmpl w:val="0DEC862A"/>
    <w:lvl w:ilvl="0" w:tplc="3D16EBC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3" w15:restartNumberingAfterBreak="0">
    <w:nsid w:val="638E09A7"/>
    <w:multiLevelType w:val="hybridMultilevel"/>
    <w:tmpl w:val="DFB6EA06"/>
    <w:lvl w:ilvl="0" w:tplc="866432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0253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4C1D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D6D1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E092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ECC4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8432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103F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6AE2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8AC5A9D"/>
    <w:multiLevelType w:val="hybridMultilevel"/>
    <w:tmpl w:val="179C1CB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54A73"/>
    <w:multiLevelType w:val="hybridMultilevel"/>
    <w:tmpl w:val="B09027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3536406">
    <w:abstractNumId w:val="2"/>
  </w:num>
  <w:num w:numId="2" w16cid:durableId="2044474922">
    <w:abstractNumId w:val="6"/>
  </w:num>
  <w:num w:numId="3" w16cid:durableId="777063367">
    <w:abstractNumId w:val="0"/>
  </w:num>
  <w:num w:numId="4" w16cid:durableId="12922492">
    <w:abstractNumId w:val="4"/>
  </w:num>
  <w:num w:numId="5" w16cid:durableId="525945287">
    <w:abstractNumId w:val="5"/>
  </w:num>
  <w:num w:numId="6" w16cid:durableId="1935818994">
    <w:abstractNumId w:val="3"/>
  </w:num>
  <w:num w:numId="7" w16cid:durableId="49695624">
    <w:abstractNumId w:val="1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SWALDO ORTIZ">
    <w15:presenceInfo w15:providerId="None" w15:userId="OSWALDO ORTI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321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6176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265C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60B7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583F"/>
    <w:rsid w:val="001660A0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29E9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57B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4F64"/>
    <w:rsid w:val="0021572D"/>
    <w:rsid w:val="002157DD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B56"/>
    <w:rsid w:val="00226F7C"/>
    <w:rsid w:val="00227119"/>
    <w:rsid w:val="00227460"/>
    <w:rsid w:val="00227E94"/>
    <w:rsid w:val="00227E98"/>
    <w:rsid w:val="00230489"/>
    <w:rsid w:val="00235408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093D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87711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E04"/>
    <w:rsid w:val="002B41D2"/>
    <w:rsid w:val="002B4F33"/>
    <w:rsid w:val="002B5D6B"/>
    <w:rsid w:val="002B60F2"/>
    <w:rsid w:val="002B6EE2"/>
    <w:rsid w:val="002C13DC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5D0B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A0A"/>
    <w:rsid w:val="00302E4A"/>
    <w:rsid w:val="00303369"/>
    <w:rsid w:val="00303FA5"/>
    <w:rsid w:val="00304137"/>
    <w:rsid w:val="003060F3"/>
    <w:rsid w:val="00306F99"/>
    <w:rsid w:val="00307E19"/>
    <w:rsid w:val="003106B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148"/>
    <w:rsid w:val="00321D13"/>
    <w:rsid w:val="00322627"/>
    <w:rsid w:val="00323001"/>
    <w:rsid w:val="00323C2E"/>
    <w:rsid w:val="003242EC"/>
    <w:rsid w:val="00325BC9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6DB9"/>
    <w:rsid w:val="0036765C"/>
    <w:rsid w:val="00370449"/>
    <w:rsid w:val="00371B8D"/>
    <w:rsid w:val="00371D1F"/>
    <w:rsid w:val="00372F19"/>
    <w:rsid w:val="0037313B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3C23"/>
    <w:rsid w:val="003B4B50"/>
    <w:rsid w:val="003B4B8A"/>
    <w:rsid w:val="003B5D5C"/>
    <w:rsid w:val="003B5DBF"/>
    <w:rsid w:val="003B6B16"/>
    <w:rsid w:val="003C093C"/>
    <w:rsid w:val="003C0EB9"/>
    <w:rsid w:val="003C1C64"/>
    <w:rsid w:val="003C2D3D"/>
    <w:rsid w:val="003C36E3"/>
    <w:rsid w:val="003C64E0"/>
    <w:rsid w:val="003C718F"/>
    <w:rsid w:val="003C75D6"/>
    <w:rsid w:val="003C7D27"/>
    <w:rsid w:val="003D0A5D"/>
    <w:rsid w:val="003D1A0E"/>
    <w:rsid w:val="003D30C6"/>
    <w:rsid w:val="003D338B"/>
    <w:rsid w:val="003D5075"/>
    <w:rsid w:val="003D5341"/>
    <w:rsid w:val="003D5D6E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4D0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2700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F5E"/>
    <w:rsid w:val="00495397"/>
    <w:rsid w:val="00495FE6"/>
    <w:rsid w:val="00496657"/>
    <w:rsid w:val="004972BD"/>
    <w:rsid w:val="004972F4"/>
    <w:rsid w:val="004975AE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0EC0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6582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55EC"/>
    <w:rsid w:val="00635BE5"/>
    <w:rsid w:val="00635EF0"/>
    <w:rsid w:val="006369F8"/>
    <w:rsid w:val="006378F1"/>
    <w:rsid w:val="00643872"/>
    <w:rsid w:val="0064533C"/>
    <w:rsid w:val="0064551E"/>
    <w:rsid w:val="00645FDE"/>
    <w:rsid w:val="0064681A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15AC"/>
    <w:rsid w:val="006E2E8F"/>
    <w:rsid w:val="006E304E"/>
    <w:rsid w:val="006E448E"/>
    <w:rsid w:val="006E4CD7"/>
    <w:rsid w:val="006E530C"/>
    <w:rsid w:val="006E5483"/>
    <w:rsid w:val="006F0DA7"/>
    <w:rsid w:val="006F3016"/>
    <w:rsid w:val="006F4946"/>
    <w:rsid w:val="006F498E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A53AC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3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61DC"/>
    <w:rsid w:val="008D65D6"/>
    <w:rsid w:val="008D6FCB"/>
    <w:rsid w:val="008D756F"/>
    <w:rsid w:val="008E09BA"/>
    <w:rsid w:val="008E0EA6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40B"/>
    <w:rsid w:val="008F07DE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60A0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2BE6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943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2E46"/>
    <w:rsid w:val="0098375A"/>
    <w:rsid w:val="00983B9D"/>
    <w:rsid w:val="009841A5"/>
    <w:rsid w:val="00986096"/>
    <w:rsid w:val="00990F2B"/>
    <w:rsid w:val="009910E3"/>
    <w:rsid w:val="00991A5A"/>
    <w:rsid w:val="00991DFE"/>
    <w:rsid w:val="00991F39"/>
    <w:rsid w:val="00994753"/>
    <w:rsid w:val="00994EC4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06FB1"/>
    <w:rsid w:val="00A101E3"/>
    <w:rsid w:val="00A10E08"/>
    <w:rsid w:val="00A11073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4B7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D7255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3F9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6F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30B9"/>
    <w:rsid w:val="00B666DE"/>
    <w:rsid w:val="00B676B3"/>
    <w:rsid w:val="00B679F7"/>
    <w:rsid w:val="00B70182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05DB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1C89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3591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52ED"/>
    <w:rsid w:val="00CD6B0D"/>
    <w:rsid w:val="00CD6F41"/>
    <w:rsid w:val="00CE18C5"/>
    <w:rsid w:val="00CE2209"/>
    <w:rsid w:val="00CE2900"/>
    <w:rsid w:val="00CE4E10"/>
    <w:rsid w:val="00CE5DF6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2D90"/>
    <w:rsid w:val="00D033DC"/>
    <w:rsid w:val="00D038F5"/>
    <w:rsid w:val="00D04032"/>
    <w:rsid w:val="00D04AEE"/>
    <w:rsid w:val="00D05FA9"/>
    <w:rsid w:val="00D0693C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2CA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51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1B74"/>
    <w:rsid w:val="00D82511"/>
    <w:rsid w:val="00D860F6"/>
    <w:rsid w:val="00D863DC"/>
    <w:rsid w:val="00D868D0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4C48"/>
    <w:rsid w:val="00DD5205"/>
    <w:rsid w:val="00DD66BF"/>
    <w:rsid w:val="00DE1C92"/>
    <w:rsid w:val="00DE2F9A"/>
    <w:rsid w:val="00DE4DFE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38F2"/>
    <w:rsid w:val="00E2426A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5C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C6BCA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6B9A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761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1C89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B3C2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comments" Target="comments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microsoft.com/office/2018/08/relationships/commentsExtensible" Target="commentsExtensible.xml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microsoft.com/office/2016/09/relationships/commentsIds" Target="commentsIds.xml"/><Relationship Id="rId27" Type="http://schemas.openxmlformats.org/officeDocument/2006/relationships/image" Target="media/image14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cid:image003.png@01D3CB92.FA676460" TargetMode="External"/><Relationship Id="rId1" Type="http://schemas.openxmlformats.org/officeDocument/2006/relationships/image" Target="media/image16.png"/><Relationship Id="rId5" Type="http://schemas.openxmlformats.org/officeDocument/2006/relationships/image" Target="media/image18.jpeg"/><Relationship Id="rId4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8455C94-22C0-40EF-893D-5EED2F4AAB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1</TotalTime>
  <Pages>10</Pages>
  <Words>789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5123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2</cp:revision>
  <cp:lastPrinted>2017-07-22T13:12:00Z</cp:lastPrinted>
  <dcterms:created xsi:type="dcterms:W3CDTF">2026-02-16T17:01:00Z</dcterms:created>
  <dcterms:modified xsi:type="dcterms:W3CDTF">2026-02-16T17:01:00Z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