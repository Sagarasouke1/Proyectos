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2134"/>
        <w:gridCol w:w="1500"/>
        <w:gridCol w:w="2933"/>
      </w:tblGrid>
      <w:tr w:rsidR="009E2F37" w14:paraId="463904E8" w14:textId="77777777" w:rsidTr="00214F64">
        <w:trPr>
          <w:jc w:val="center"/>
        </w:trPr>
        <w:tc>
          <w:tcPr>
            <w:tcW w:w="2830" w:type="dxa"/>
            <w:shd w:val="clear" w:color="auto" w:fill="F2F2F2" w:themeFill="background1" w:themeFillShade="F2"/>
          </w:tcPr>
          <w:p w14:paraId="3FBF93B0" w14:textId="1C082F84" w:rsidR="009E2F37" w:rsidRPr="00A80413" w:rsidRDefault="009E2F37" w:rsidP="001543E7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  <w:r w:rsidRPr="00A80413"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Fecha</w:t>
            </w:r>
            <w:r w:rsidR="00F7397C"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:</w:t>
            </w:r>
          </w:p>
        </w:tc>
        <w:tc>
          <w:tcPr>
            <w:tcW w:w="2134" w:type="dxa"/>
          </w:tcPr>
          <w:p w14:paraId="339199E2" w14:textId="5483769F" w:rsidR="009E2F37" w:rsidRDefault="003106B9" w:rsidP="001543E7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202</w:t>
            </w:r>
            <w:r w:rsidR="0064681A"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1</w:t>
            </w: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-1</w:t>
            </w:r>
            <w:r w:rsidR="0064681A"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1</w:t>
            </w: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-</w:t>
            </w:r>
            <w:r w:rsidR="00D52859"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17</w:t>
            </w:r>
          </w:p>
        </w:tc>
        <w:tc>
          <w:tcPr>
            <w:tcW w:w="1500" w:type="dxa"/>
            <w:shd w:val="clear" w:color="auto" w:fill="F2F2F2" w:themeFill="background1" w:themeFillShade="F2"/>
          </w:tcPr>
          <w:p w14:paraId="73C94FDC" w14:textId="0113AB81" w:rsidR="009E2F37" w:rsidRPr="00A80413" w:rsidRDefault="009A0C92" w:rsidP="001543E7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Versión</w:t>
            </w:r>
            <w:r w:rsidR="00F7397C"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:</w:t>
            </w:r>
          </w:p>
        </w:tc>
        <w:tc>
          <w:tcPr>
            <w:tcW w:w="2933" w:type="dxa"/>
          </w:tcPr>
          <w:p w14:paraId="0D09A62F" w14:textId="2C4EAB28" w:rsidR="009E2F37" w:rsidRDefault="005E33E8" w:rsidP="001543E7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1.0.</w:t>
            </w:r>
            <w:r w:rsidR="003A082D"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3</w:t>
            </w:r>
          </w:p>
        </w:tc>
      </w:tr>
      <w:tr w:rsidR="00A3566D" w14:paraId="7B00ECA9" w14:textId="77777777" w:rsidTr="00214F64">
        <w:trPr>
          <w:jc w:val="center"/>
        </w:trPr>
        <w:tc>
          <w:tcPr>
            <w:tcW w:w="2830" w:type="dxa"/>
            <w:shd w:val="clear" w:color="auto" w:fill="F2F2F2" w:themeFill="background1" w:themeFillShade="F2"/>
          </w:tcPr>
          <w:p w14:paraId="539DAE69" w14:textId="77777777" w:rsidR="00A3566D" w:rsidRPr="00A80413" w:rsidRDefault="00A3566D" w:rsidP="001543E7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</w:p>
        </w:tc>
        <w:tc>
          <w:tcPr>
            <w:tcW w:w="2134" w:type="dxa"/>
          </w:tcPr>
          <w:p w14:paraId="6338E588" w14:textId="77777777" w:rsidR="00A3566D" w:rsidRDefault="00A3566D" w:rsidP="001543E7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</w:p>
        </w:tc>
        <w:tc>
          <w:tcPr>
            <w:tcW w:w="1500" w:type="dxa"/>
            <w:shd w:val="clear" w:color="auto" w:fill="F2F2F2" w:themeFill="background1" w:themeFillShade="F2"/>
          </w:tcPr>
          <w:p w14:paraId="18CA881F" w14:textId="77777777" w:rsidR="00A3566D" w:rsidRDefault="00A3566D" w:rsidP="001543E7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</w:p>
        </w:tc>
        <w:tc>
          <w:tcPr>
            <w:tcW w:w="2933" w:type="dxa"/>
          </w:tcPr>
          <w:p w14:paraId="2CD4CE73" w14:textId="77777777" w:rsidR="00A3566D" w:rsidRDefault="00A3566D" w:rsidP="001543E7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</w:p>
        </w:tc>
      </w:tr>
      <w:tr w:rsidR="002C13DC" w14:paraId="2B27FA15" w14:textId="77777777" w:rsidTr="00214F64">
        <w:trPr>
          <w:jc w:val="center"/>
        </w:trPr>
        <w:tc>
          <w:tcPr>
            <w:tcW w:w="2830" w:type="dxa"/>
            <w:shd w:val="clear" w:color="auto" w:fill="F2F2F2" w:themeFill="background1" w:themeFillShade="F2"/>
          </w:tcPr>
          <w:p w14:paraId="2BFD80E5" w14:textId="77777777" w:rsidR="002C13DC" w:rsidRPr="00A80413" w:rsidRDefault="002C13DC" w:rsidP="009161DE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  <w:bookmarkStart w:id="0" w:name="_Toc510763079"/>
            <w:bookmarkStart w:id="1" w:name="_Toc510762917"/>
            <w:bookmarkStart w:id="2" w:name="_Toc508376827"/>
            <w:r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Creador por:</w:t>
            </w:r>
          </w:p>
        </w:tc>
        <w:tc>
          <w:tcPr>
            <w:tcW w:w="6567" w:type="dxa"/>
            <w:gridSpan w:val="3"/>
          </w:tcPr>
          <w:p w14:paraId="37469DFE" w14:textId="6BE816FD" w:rsidR="002C13DC" w:rsidRDefault="00D02D90" w:rsidP="009161DE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Cesar Pérez</w:t>
            </w:r>
          </w:p>
        </w:tc>
      </w:tr>
      <w:tr w:rsidR="002C13DC" w14:paraId="5383C606" w14:textId="77777777" w:rsidTr="00214F64">
        <w:trPr>
          <w:jc w:val="center"/>
        </w:trPr>
        <w:tc>
          <w:tcPr>
            <w:tcW w:w="2830" w:type="dxa"/>
            <w:shd w:val="clear" w:color="auto" w:fill="F2F2F2" w:themeFill="background1" w:themeFillShade="F2"/>
          </w:tcPr>
          <w:p w14:paraId="37B1C52E" w14:textId="77777777" w:rsidR="002C13DC" w:rsidRDefault="002C13DC" w:rsidP="009161DE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Revisado por LT:</w:t>
            </w:r>
          </w:p>
        </w:tc>
        <w:tc>
          <w:tcPr>
            <w:tcW w:w="6567" w:type="dxa"/>
            <w:gridSpan w:val="3"/>
          </w:tcPr>
          <w:p w14:paraId="39E64F7A" w14:textId="77777777" w:rsidR="002C13DC" w:rsidRDefault="002C13DC" w:rsidP="009161DE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Néstor Rómulo</w:t>
            </w:r>
          </w:p>
        </w:tc>
      </w:tr>
      <w:tr w:rsidR="002C13DC" w14:paraId="78DC2471" w14:textId="77777777" w:rsidTr="00214F64">
        <w:trPr>
          <w:jc w:val="center"/>
        </w:trPr>
        <w:tc>
          <w:tcPr>
            <w:tcW w:w="2830" w:type="dxa"/>
            <w:shd w:val="clear" w:color="auto" w:fill="F2F2F2" w:themeFill="background1" w:themeFillShade="F2"/>
          </w:tcPr>
          <w:p w14:paraId="0150B1B2" w14:textId="77777777" w:rsidR="002C13DC" w:rsidRDefault="002C13DC" w:rsidP="009161DE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Revisado por PO:</w:t>
            </w:r>
          </w:p>
        </w:tc>
        <w:tc>
          <w:tcPr>
            <w:tcW w:w="6567" w:type="dxa"/>
            <w:gridSpan w:val="3"/>
          </w:tcPr>
          <w:p w14:paraId="0FBDA128" w14:textId="77777777" w:rsidR="002C13DC" w:rsidRDefault="002C13DC" w:rsidP="009161DE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Oswaldo Ortiz</w:t>
            </w:r>
          </w:p>
        </w:tc>
      </w:tr>
      <w:tr w:rsidR="002C13DC" w14:paraId="5C0E5812" w14:textId="77777777" w:rsidTr="00214F64">
        <w:trPr>
          <w:jc w:val="center"/>
        </w:trPr>
        <w:tc>
          <w:tcPr>
            <w:tcW w:w="2830" w:type="dxa"/>
            <w:shd w:val="clear" w:color="auto" w:fill="F2F2F2" w:themeFill="background1" w:themeFillShade="F2"/>
          </w:tcPr>
          <w:p w14:paraId="306EEF23" w14:textId="77777777" w:rsidR="002C13DC" w:rsidRDefault="002C13DC" w:rsidP="009161DE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Revisado por SM:</w:t>
            </w:r>
          </w:p>
        </w:tc>
        <w:tc>
          <w:tcPr>
            <w:tcW w:w="6567" w:type="dxa"/>
            <w:gridSpan w:val="3"/>
          </w:tcPr>
          <w:p w14:paraId="2AD8D920" w14:textId="77777777" w:rsidR="002C13DC" w:rsidRDefault="002C13DC" w:rsidP="009161DE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David Jara</w:t>
            </w:r>
          </w:p>
        </w:tc>
      </w:tr>
      <w:tr w:rsidR="002C13DC" w14:paraId="0C63CADC" w14:textId="77777777" w:rsidTr="00214F64">
        <w:trPr>
          <w:jc w:val="center"/>
        </w:trPr>
        <w:tc>
          <w:tcPr>
            <w:tcW w:w="2830" w:type="dxa"/>
            <w:shd w:val="clear" w:color="auto" w:fill="F2F2F2" w:themeFill="background1" w:themeFillShade="F2"/>
          </w:tcPr>
          <w:p w14:paraId="2D559444" w14:textId="77777777" w:rsidR="002C13DC" w:rsidRDefault="002C13DC" w:rsidP="009161DE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Historia de Usuario</w:t>
            </w:r>
          </w:p>
        </w:tc>
        <w:tc>
          <w:tcPr>
            <w:tcW w:w="6567" w:type="dxa"/>
            <w:gridSpan w:val="3"/>
          </w:tcPr>
          <w:p w14:paraId="4725B37E" w14:textId="4CDD14E9" w:rsidR="002C13DC" w:rsidRDefault="00607E47" w:rsidP="009161DE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Demoras en Zona</w:t>
            </w:r>
          </w:p>
        </w:tc>
      </w:tr>
    </w:tbl>
    <w:p w14:paraId="498884A9" w14:textId="77777777" w:rsidR="002C13DC" w:rsidRDefault="002C13DC" w:rsidP="002C13DC">
      <w:pPr>
        <w:tabs>
          <w:tab w:val="left" w:pos="7356"/>
        </w:tabs>
        <w:jc w:val="center"/>
        <w:rPr>
          <w:rFonts w:cs="Arial"/>
          <w:b/>
          <w:sz w:val="24"/>
        </w:rPr>
      </w:pPr>
    </w:p>
    <w:p w14:paraId="1367D545" w14:textId="75FDB8A7" w:rsidR="002C13DC" w:rsidRPr="003106B9" w:rsidRDefault="00607E47" w:rsidP="002C13DC">
      <w:pPr>
        <w:tabs>
          <w:tab w:val="left" w:pos="7356"/>
        </w:tabs>
        <w:jc w:val="center"/>
        <w:rPr>
          <w:rFonts w:cs="Arial"/>
          <w:b/>
          <w:sz w:val="32"/>
          <w:szCs w:val="32"/>
        </w:rPr>
      </w:pPr>
      <w:r>
        <w:rPr>
          <w:rFonts w:cs="Arial"/>
          <w:b/>
          <w:sz w:val="32"/>
          <w:szCs w:val="32"/>
        </w:rPr>
        <w:t>Demoras en zona</w:t>
      </w:r>
    </w:p>
    <w:p w14:paraId="116D6AA5" w14:textId="77777777" w:rsidR="002C13DC" w:rsidRPr="005D6F4E" w:rsidRDefault="002C13DC" w:rsidP="002C13DC">
      <w:pPr>
        <w:tabs>
          <w:tab w:val="left" w:pos="7356"/>
        </w:tabs>
        <w:jc w:val="both"/>
        <w:rPr>
          <w:rFonts w:cs="Arial"/>
          <w:szCs w:val="22"/>
        </w:rPr>
      </w:pPr>
    </w:p>
    <w:p w14:paraId="2DA106B9" w14:textId="6997CB06" w:rsidR="002C13DC" w:rsidRDefault="0037313B" w:rsidP="002C13DC">
      <w:pPr>
        <w:tabs>
          <w:tab w:val="left" w:pos="7356"/>
        </w:tabs>
        <w:jc w:val="both"/>
        <w:rPr>
          <w:rFonts w:cs="Arial"/>
          <w:szCs w:val="22"/>
        </w:rPr>
      </w:pPr>
      <w:r>
        <w:rPr>
          <w:rFonts w:cs="Arial"/>
          <w:szCs w:val="22"/>
        </w:rPr>
        <w:t>P</w:t>
      </w:r>
      <w:r w:rsidR="002C13DC" w:rsidRPr="005D6F4E">
        <w:rPr>
          <w:rFonts w:cs="Arial"/>
          <w:szCs w:val="22"/>
        </w:rPr>
        <w:t xml:space="preserve">ara visualizar los </w:t>
      </w:r>
      <w:r w:rsidR="00607E47" w:rsidRPr="005D6F4E">
        <w:rPr>
          <w:rFonts w:cs="Arial"/>
          <w:szCs w:val="22"/>
        </w:rPr>
        <w:t>registros seleccionaremos</w:t>
      </w:r>
      <w:r w:rsidR="002C13DC" w:rsidRPr="005D6F4E">
        <w:rPr>
          <w:rFonts w:cs="Arial"/>
          <w:szCs w:val="22"/>
        </w:rPr>
        <w:t xml:space="preserve"> la opción de </w:t>
      </w:r>
      <w:r w:rsidR="002C13DC" w:rsidRPr="003106B9">
        <w:rPr>
          <w:rFonts w:cs="Arial"/>
          <w:b/>
          <w:szCs w:val="22"/>
        </w:rPr>
        <w:t>“</w:t>
      </w:r>
      <w:r w:rsidR="00982E46">
        <w:rPr>
          <w:rFonts w:cs="Arial"/>
          <w:b/>
          <w:szCs w:val="22"/>
        </w:rPr>
        <w:t>Reportes</w:t>
      </w:r>
      <w:r w:rsidR="002C13DC" w:rsidRPr="003106B9">
        <w:rPr>
          <w:rFonts w:cs="Arial"/>
          <w:b/>
          <w:szCs w:val="22"/>
        </w:rPr>
        <w:t>”</w:t>
      </w:r>
      <w:r w:rsidR="002C13DC" w:rsidRPr="005D6F4E">
        <w:rPr>
          <w:rFonts w:cs="Arial"/>
          <w:szCs w:val="22"/>
        </w:rPr>
        <w:t>, misma que se encuentra en el menú que esta de lado izqui</w:t>
      </w:r>
      <w:r w:rsidR="003106B9">
        <w:rPr>
          <w:rFonts w:cs="Arial"/>
          <w:szCs w:val="22"/>
        </w:rPr>
        <w:t xml:space="preserve">erdo de nuestra pantalla y daremos clic en </w:t>
      </w:r>
      <w:r w:rsidR="002C13DC" w:rsidRPr="00FB142D">
        <w:rPr>
          <w:rFonts w:cs="Arial"/>
          <w:b/>
          <w:bCs/>
          <w:color w:val="FF0000"/>
          <w:szCs w:val="22"/>
        </w:rPr>
        <w:t>“</w:t>
      </w:r>
      <w:r w:rsidR="00607E47" w:rsidRPr="00FB142D">
        <w:rPr>
          <w:rFonts w:cs="Arial"/>
          <w:b/>
          <w:bCs/>
          <w:color w:val="FF0000"/>
          <w:szCs w:val="22"/>
        </w:rPr>
        <w:t>Demoras en zona</w:t>
      </w:r>
      <w:r w:rsidR="002C13DC" w:rsidRPr="00FB142D">
        <w:rPr>
          <w:rFonts w:cs="Arial"/>
          <w:b/>
          <w:bCs/>
          <w:color w:val="FF0000"/>
          <w:szCs w:val="22"/>
        </w:rPr>
        <w:t>”</w:t>
      </w:r>
      <w:r w:rsidR="00FB142D" w:rsidRPr="00FB142D">
        <w:rPr>
          <w:rFonts w:cs="Arial"/>
          <w:szCs w:val="22"/>
        </w:rPr>
        <w:t>.</w:t>
      </w:r>
    </w:p>
    <w:p w14:paraId="784918FB" w14:textId="28AE0657" w:rsidR="00B033F9" w:rsidRPr="005D6F4E" w:rsidRDefault="00607E47" w:rsidP="00607E47">
      <w:pPr>
        <w:tabs>
          <w:tab w:val="left" w:pos="7356"/>
        </w:tabs>
        <w:jc w:val="center"/>
        <w:rPr>
          <w:rFonts w:cs="Arial"/>
          <w:b/>
          <w:szCs w:val="22"/>
        </w:rPr>
      </w:pPr>
      <w:r>
        <w:rPr>
          <w:noProof/>
        </w:rPr>
        <w:drawing>
          <wp:inline distT="0" distB="0" distL="0" distR="0" wp14:anchorId="3736127F" wp14:editId="44855882">
            <wp:extent cx="1800225" cy="2543175"/>
            <wp:effectExtent l="76200" t="76200" r="142875" b="1428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5431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8BA553" w14:textId="57639CE2" w:rsidR="002C13DC" w:rsidRDefault="002C13DC" w:rsidP="002C13DC">
      <w:pPr>
        <w:tabs>
          <w:tab w:val="left" w:pos="7356"/>
        </w:tabs>
        <w:jc w:val="center"/>
        <w:rPr>
          <w:rFonts w:cs="Arial"/>
          <w:b/>
        </w:rPr>
      </w:pPr>
    </w:p>
    <w:p w14:paraId="4AA5C04C" w14:textId="77777777" w:rsidR="00CD52ED" w:rsidRPr="00054A4A" w:rsidRDefault="00CD52ED" w:rsidP="00CD52ED">
      <w:pPr>
        <w:tabs>
          <w:tab w:val="left" w:pos="7356"/>
        </w:tabs>
        <w:spacing w:after="160" w:line="259" w:lineRule="auto"/>
        <w:jc w:val="both"/>
        <w:rPr>
          <w:rFonts w:cs="Arial"/>
          <w:color w:val="365F91" w:themeColor="accent1" w:themeShade="BF"/>
          <w:sz w:val="28"/>
          <w:szCs w:val="28"/>
          <w:u w:val="single"/>
        </w:rPr>
      </w:pPr>
      <w:r w:rsidRPr="00054A4A">
        <w:rPr>
          <w:rFonts w:cs="Arial"/>
          <w:color w:val="365F91" w:themeColor="accent1" w:themeShade="BF"/>
          <w:sz w:val="28"/>
          <w:szCs w:val="28"/>
          <w:u w:val="single"/>
        </w:rPr>
        <w:t>REGISTROS</w:t>
      </w:r>
    </w:p>
    <w:p w14:paraId="520FC73C" w14:textId="2BCBFDFE" w:rsidR="001D757B" w:rsidRDefault="001D757B" w:rsidP="001D757B">
      <w:pPr>
        <w:tabs>
          <w:tab w:val="left" w:pos="7356"/>
        </w:tabs>
        <w:spacing w:line="276" w:lineRule="auto"/>
        <w:jc w:val="both"/>
        <w:rPr>
          <w:rFonts w:cs="Arial"/>
          <w:lang w:val="es-MX"/>
        </w:rPr>
      </w:pPr>
      <w:r w:rsidRPr="004820CE">
        <w:rPr>
          <w:rFonts w:cs="Arial"/>
        </w:rPr>
        <w:t xml:space="preserve">Para </w:t>
      </w:r>
      <w:r>
        <w:rPr>
          <w:rFonts w:cs="Arial"/>
        </w:rPr>
        <w:t xml:space="preserve">la obtención de registros </w:t>
      </w:r>
      <w:r w:rsidRPr="004820CE">
        <w:rPr>
          <w:rFonts w:cs="Arial"/>
        </w:rPr>
        <w:t xml:space="preserve">tenemos </w:t>
      </w:r>
      <w:r>
        <w:rPr>
          <w:rFonts w:cs="Arial"/>
        </w:rPr>
        <w:t xml:space="preserve">un </w:t>
      </w:r>
      <w:r w:rsidRPr="004820CE">
        <w:rPr>
          <w:rFonts w:cs="Arial"/>
        </w:rPr>
        <w:t>campo</w:t>
      </w:r>
      <w:r>
        <w:rPr>
          <w:rFonts w:cs="Arial"/>
        </w:rPr>
        <w:t xml:space="preserve"> de selección. </w:t>
      </w:r>
      <w:r w:rsidRPr="001F1C2F">
        <w:rPr>
          <w:rFonts w:cs="Arial"/>
          <w:lang w:val="es-MX"/>
        </w:rPr>
        <w:t xml:space="preserve">En la siguiente tabla podremos observar una descripción de la información que deberá ingresarse en </w:t>
      </w:r>
      <w:r>
        <w:rPr>
          <w:rFonts w:cs="Arial"/>
          <w:lang w:val="es-MX"/>
        </w:rPr>
        <w:t>el</w:t>
      </w:r>
      <w:r w:rsidRPr="001F1C2F">
        <w:rPr>
          <w:rFonts w:cs="Arial"/>
          <w:lang w:val="es-MX"/>
        </w:rPr>
        <w:t xml:space="preserve"> campo.</w:t>
      </w:r>
    </w:p>
    <w:p w14:paraId="4490E59E" w14:textId="77777777" w:rsidR="003B3C23" w:rsidRDefault="003B3C23" w:rsidP="003B3C23">
      <w:pPr>
        <w:tabs>
          <w:tab w:val="left" w:pos="7356"/>
        </w:tabs>
        <w:jc w:val="both"/>
        <w:rPr>
          <w:rFonts w:cs="Arial"/>
        </w:rPr>
      </w:pPr>
    </w:p>
    <w:tbl>
      <w:tblPr>
        <w:tblStyle w:val="Tablaconcuadrcula4-nfasis1"/>
        <w:tblW w:w="10781" w:type="dxa"/>
        <w:tblLook w:val="04A0" w:firstRow="1" w:lastRow="0" w:firstColumn="1" w:lastColumn="0" w:noHBand="0" w:noVBand="1"/>
      </w:tblPr>
      <w:tblGrid>
        <w:gridCol w:w="693"/>
        <w:gridCol w:w="2408"/>
        <w:gridCol w:w="7680"/>
      </w:tblGrid>
      <w:tr w:rsidR="003B3C23" w14:paraId="2F3D2E2D" w14:textId="77777777" w:rsidTr="00EA5E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05C5ACED" w14:textId="77777777" w:rsidR="003B3C23" w:rsidRDefault="003B3C23" w:rsidP="00EA5E86">
            <w:pPr>
              <w:rPr>
                <w:lang w:eastAsia="es-MX"/>
              </w:rPr>
            </w:pPr>
            <w:r>
              <w:rPr>
                <w:lang w:eastAsia="es-MX"/>
              </w:rPr>
              <w:t>No.</w:t>
            </w:r>
          </w:p>
        </w:tc>
        <w:tc>
          <w:tcPr>
            <w:tcW w:w="2408" w:type="dxa"/>
          </w:tcPr>
          <w:p w14:paraId="0B87C15D" w14:textId="77777777" w:rsidR="003B3C23" w:rsidRDefault="003B3C23" w:rsidP="00EA5E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Dato</w:t>
            </w:r>
          </w:p>
        </w:tc>
        <w:tc>
          <w:tcPr>
            <w:tcW w:w="7680" w:type="dxa"/>
          </w:tcPr>
          <w:p w14:paraId="7211C847" w14:textId="77777777" w:rsidR="003B3C23" w:rsidRDefault="003B3C23" w:rsidP="00EA5E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Descripción</w:t>
            </w:r>
          </w:p>
        </w:tc>
      </w:tr>
      <w:tr w:rsidR="003B3C23" w14:paraId="77906E4C" w14:textId="77777777" w:rsidTr="00EA5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59213ADB" w14:textId="77777777" w:rsidR="003B3C23" w:rsidRDefault="003B3C23" w:rsidP="00EA5E86">
            <w:pPr>
              <w:rPr>
                <w:lang w:eastAsia="es-MX"/>
              </w:rPr>
            </w:pPr>
            <w:r>
              <w:rPr>
                <w:lang w:eastAsia="es-MX"/>
              </w:rPr>
              <w:t>1</w:t>
            </w:r>
          </w:p>
        </w:tc>
        <w:tc>
          <w:tcPr>
            <w:tcW w:w="2408" w:type="dxa"/>
          </w:tcPr>
          <w:p w14:paraId="6ADBBA79" w14:textId="0B52DCC9" w:rsidR="003B3C23" w:rsidRDefault="00CD52ED" w:rsidP="00EA5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rFonts w:cs="Arial"/>
              </w:rPr>
              <w:t>Tipo</w:t>
            </w:r>
            <w:r w:rsidR="00D52859">
              <w:rPr>
                <w:rFonts w:cs="Arial"/>
              </w:rPr>
              <w:t xml:space="preserve"> de Carta</w:t>
            </w:r>
          </w:p>
        </w:tc>
        <w:tc>
          <w:tcPr>
            <w:tcW w:w="7680" w:type="dxa"/>
          </w:tcPr>
          <w:p w14:paraId="0CE5AD06" w14:textId="77777777" w:rsidR="003B3C23" w:rsidRDefault="003B3C23" w:rsidP="00EA5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F5238F">
              <w:rPr>
                <w:rFonts w:cs="Arial"/>
              </w:rPr>
              <w:t>Seleccionaremos el tipo</w:t>
            </w:r>
            <w:r w:rsidR="001D757B">
              <w:rPr>
                <w:rFonts w:cs="Arial"/>
              </w:rPr>
              <w:t xml:space="preserve"> </w:t>
            </w:r>
            <w:r w:rsidR="00D52859">
              <w:rPr>
                <w:rFonts w:cs="Arial"/>
              </w:rPr>
              <w:t>carta de instrucciones:</w:t>
            </w:r>
          </w:p>
          <w:p w14:paraId="6C6A87CB" w14:textId="3C87307A" w:rsidR="00BA7ED1" w:rsidRDefault="00BA7ED1" w:rsidP="00D52859">
            <w:pPr>
              <w:pStyle w:val="Prrafodelista"/>
              <w:numPr>
                <w:ilvl w:val="0"/>
                <w:numId w:val="4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Todas</w:t>
            </w:r>
          </w:p>
          <w:p w14:paraId="5B079C78" w14:textId="19CB275B" w:rsidR="00D52859" w:rsidRDefault="00D52859" w:rsidP="00D52859">
            <w:pPr>
              <w:pStyle w:val="Prrafodelista"/>
              <w:numPr>
                <w:ilvl w:val="0"/>
                <w:numId w:val="4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DOM</w:t>
            </w:r>
            <w:r w:rsidR="007C3B55">
              <w:rPr>
                <w:lang w:eastAsia="es-MX"/>
              </w:rPr>
              <w:t>ESTICO</w:t>
            </w:r>
          </w:p>
          <w:p w14:paraId="7CBCD860" w14:textId="3DFB5DC1" w:rsidR="00D52859" w:rsidRDefault="00D52859" w:rsidP="00D52859">
            <w:pPr>
              <w:pStyle w:val="Prrafodelista"/>
              <w:numPr>
                <w:ilvl w:val="0"/>
                <w:numId w:val="4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lastRenderedPageBreak/>
              <w:t>DO</w:t>
            </w:r>
            <w:r w:rsidR="007C3B55">
              <w:rPr>
                <w:lang w:eastAsia="es-MX"/>
              </w:rPr>
              <w:t>MESTICO MULTIPLE</w:t>
            </w:r>
          </w:p>
          <w:p w14:paraId="06244F9F" w14:textId="31398C73" w:rsidR="00D52859" w:rsidRDefault="00D52859" w:rsidP="00D52859">
            <w:pPr>
              <w:pStyle w:val="Prrafodelista"/>
              <w:numPr>
                <w:ilvl w:val="0"/>
                <w:numId w:val="4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I</w:t>
            </w:r>
            <w:r w:rsidR="007C3B55">
              <w:rPr>
                <w:lang w:eastAsia="es-MX"/>
              </w:rPr>
              <w:t>MPORT/EXPORT</w:t>
            </w:r>
          </w:p>
          <w:p w14:paraId="551ED0FB" w14:textId="77777777" w:rsidR="00D52859" w:rsidRDefault="00D52859" w:rsidP="00D52859">
            <w:pPr>
              <w:pStyle w:val="Prrafodelista"/>
              <w:numPr>
                <w:ilvl w:val="0"/>
                <w:numId w:val="4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MARITIMO</w:t>
            </w:r>
          </w:p>
          <w:p w14:paraId="1241E0CE" w14:textId="77777777" w:rsidR="0070424D" w:rsidRDefault="0070424D" w:rsidP="00D52859">
            <w:pPr>
              <w:pStyle w:val="Prrafodelista"/>
              <w:numPr>
                <w:ilvl w:val="0"/>
                <w:numId w:val="4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DEDICADOS</w:t>
            </w:r>
          </w:p>
          <w:p w14:paraId="0A8DA8C6" w14:textId="5D97DFB6" w:rsidR="0070424D" w:rsidRDefault="0070424D" w:rsidP="00D52859">
            <w:pPr>
              <w:pStyle w:val="Prrafodelista"/>
              <w:numPr>
                <w:ilvl w:val="0"/>
                <w:numId w:val="4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DEDICADOS MULTIPLE</w:t>
            </w:r>
          </w:p>
        </w:tc>
      </w:tr>
      <w:tr w:rsidR="00607E47" w14:paraId="45EA37C5" w14:textId="77777777" w:rsidTr="00EA5E86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29797D29" w14:textId="456A5A1B" w:rsidR="00607E47" w:rsidRDefault="00607E47" w:rsidP="00EA5E86">
            <w:pPr>
              <w:rPr>
                <w:lang w:eastAsia="es-MX"/>
              </w:rPr>
            </w:pPr>
            <w:r>
              <w:rPr>
                <w:lang w:eastAsia="es-MX"/>
              </w:rPr>
              <w:lastRenderedPageBreak/>
              <w:t>2</w:t>
            </w:r>
          </w:p>
        </w:tc>
        <w:tc>
          <w:tcPr>
            <w:tcW w:w="2408" w:type="dxa"/>
          </w:tcPr>
          <w:p w14:paraId="34C352FB" w14:textId="4772D5D9" w:rsidR="00607E47" w:rsidRDefault="00607E47" w:rsidP="00EA5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Cliente Paga</w:t>
            </w:r>
          </w:p>
        </w:tc>
        <w:tc>
          <w:tcPr>
            <w:tcW w:w="7680" w:type="dxa"/>
          </w:tcPr>
          <w:p w14:paraId="44532CCB" w14:textId="02D1F4E4" w:rsidR="00607E47" w:rsidRPr="00F5238F" w:rsidRDefault="00607E47" w:rsidP="00EA5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Selección de </w:t>
            </w:r>
            <w:r w:rsidR="00B70E8B">
              <w:rPr>
                <w:rFonts w:cs="Arial"/>
              </w:rPr>
              <w:t>cliente previamente registrado en el módulo de “Cliente Paga”</w:t>
            </w:r>
          </w:p>
        </w:tc>
      </w:tr>
      <w:tr w:rsidR="00607E47" w14:paraId="02FD2DF6" w14:textId="77777777" w:rsidTr="00EA5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340FCD05" w14:textId="45D8DCF5" w:rsidR="00607E47" w:rsidRDefault="00607E47" w:rsidP="00EA5E86">
            <w:pPr>
              <w:rPr>
                <w:lang w:eastAsia="es-MX"/>
              </w:rPr>
            </w:pPr>
            <w:r>
              <w:rPr>
                <w:lang w:eastAsia="es-MX"/>
              </w:rPr>
              <w:t>3</w:t>
            </w:r>
          </w:p>
        </w:tc>
        <w:tc>
          <w:tcPr>
            <w:tcW w:w="2408" w:type="dxa"/>
          </w:tcPr>
          <w:p w14:paraId="5D391A12" w14:textId="0647C0EC" w:rsidR="00607E47" w:rsidRDefault="00607E47" w:rsidP="00EA5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Tipo zona</w:t>
            </w:r>
          </w:p>
        </w:tc>
        <w:tc>
          <w:tcPr>
            <w:tcW w:w="7680" w:type="dxa"/>
          </w:tcPr>
          <w:p w14:paraId="384103FC" w14:textId="77777777" w:rsidR="00607E47" w:rsidRDefault="00607E47" w:rsidP="00EA5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Selección de tipo de zona:</w:t>
            </w:r>
          </w:p>
          <w:p w14:paraId="4F9E767E" w14:textId="77777777" w:rsidR="00607E47" w:rsidRDefault="00607E47" w:rsidP="00607E47">
            <w:pPr>
              <w:pStyle w:val="Prrafodelista"/>
              <w:numPr>
                <w:ilvl w:val="0"/>
                <w:numId w:val="4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Ambas.</w:t>
            </w:r>
          </w:p>
          <w:p w14:paraId="3903AF49" w14:textId="77777777" w:rsidR="00607E47" w:rsidRDefault="00607E47" w:rsidP="00607E47">
            <w:pPr>
              <w:pStyle w:val="Prrafodelista"/>
              <w:numPr>
                <w:ilvl w:val="0"/>
                <w:numId w:val="4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Carga.</w:t>
            </w:r>
          </w:p>
          <w:p w14:paraId="72AA1BE6" w14:textId="416A4413" w:rsidR="00607E47" w:rsidRPr="00607E47" w:rsidRDefault="00607E47" w:rsidP="00607E47">
            <w:pPr>
              <w:pStyle w:val="Prrafodelista"/>
              <w:numPr>
                <w:ilvl w:val="0"/>
                <w:numId w:val="4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Descarga.</w:t>
            </w:r>
          </w:p>
        </w:tc>
      </w:tr>
      <w:tr w:rsidR="00607E47" w14:paraId="245F7954" w14:textId="77777777" w:rsidTr="00EA5E86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328E4B55" w14:textId="7DBE565E" w:rsidR="00607E47" w:rsidRDefault="00607E47" w:rsidP="00EA5E86">
            <w:pPr>
              <w:rPr>
                <w:lang w:eastAsia="es-MX"/>
              </w:rPr>
            </w:pPr>
            <w:r>
              <w:rPr>
                <w:lang w:eastAsia="es-MX"/>
              </w:rPr>
              <w:t>4</w:t>
            </w:r>
          </w:p>
        </w:tc>
        <w:tc>
          <w:tcPr>
            <w:tcW w:w="2408" w:type="dxa"/>
          </w:tcPr>
          <w:p w14:paraId="17ECD50C" w14:textId="49E457AC" w:rsidR="00607E47" w:rsidRDefault="00607E47" w:rsidP="00EA5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Fecha Inicial</w:t>
            </w:r>
          </w:p>
        </w:tc>
        <w:tc>
          <w:tcPr>
            <w:tcW w:w="7680" w:type="dxa"/>
          </w:tcPr>
          <w:p w14:paraId="73B5E6AD" w14:textId="6AFDAFB8" w:rsidR="00607E47" w:rsidRPr="00F5238F" w:rsidRDefault="00607E47" w:rsidP="00EA5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Selección de fecha inicial</w:t>
            </w:r>
          </w:p>
        </w:tc>
      </w:tr>
      <w:tr w:rsidR="00607E47" w14:paraId="138B6DF3" w14:textId="77777777" w:rsidTr="00EA5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337DAAA0" w14:textId="6705CCA1" w:rsidR="00607E47" w:rsidRDefault="00607E47" w:rsidP="00EA5E86">
            <w:pPr>
              <w:rPr>
                <w:lang w:eastAsia="es-MX"/>
              </w:rPr>
            </w:pPr>
            <w:r>
              <w:rPr>
                <w:lang w:eastAsia="es-MX"/>
              </w:rPr>
              <w:t>5</w:t>
            </w:r>
          </w:p>
        </w:tc>
        <w:tc>
          <w:tcPr>
            <w:tcW w:w="2408" w:type="dxa"/>
          </w:tcPr>
          <w:p w14:paraId="77077C8F" w14:textId="17CF3D53" w:rsidR="00607E47" w:rsidRDefault="00607E47" w:rsidP="00EA5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Fecha final</w:t>
            </w:r>
          </w:p>
        </w:tc>
        <w:tc>
          <w:tcPr>
            <w:tcW w:w="7680" w:type="dxa"/>
          </w:tcPr>
          <w:p w14:paraId="7542823E" w14:textId="2CA220FD" w:rsidR="00607E47" w:rsidRDefault="00607E47" w:rsidP="00EA5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Selección de fecha final</w:t>
            </w:r>
          </w:p>
        </w:tc>
      </w:tr>
    </w:tbl>
    <w:p w14:paraId="39F14FC1" w14:textId="77777777" w:rsidR="003106B9" w:rsidRPr="00A8619C" w:rsidRDefault="003106B9" w:rsidP="002C13DC">
      <w:pPr>
        <w:tabs>
          <w:tab w:val="left" w:pos="7356"/>
        </w:tabs>
        <w:jc w:val="center"/>
        <w:rPr>
          <w:rFonts w:cs="Arial"/>
          <w:b/>
        </w:rPr>
      </w:pPr>
    </w:p>
    <w:p w14:paraId="29522AE2" w14:textId="74F45EBB" w:rsidR="002C13DC" w:rsidRPr="005D6F4E" w:rsidRDefault="00B70E8B" w:rsidP="00BA7ED1">
      <w:pPr>
        <w:tabs>
          <w:tab w:val="left" w:pos="7356"/>
        </w:tabs>
        <w:jc w:val="center"/>
        <w:rPr>
          <w:rFonts w:cs="Arial"/>
          <w:szCs w:val="22"/>
        </w:rPr>
      </w:pPr>
      <w:r>
        <w:rPr>
          <w:noProof/>
        </w:rPr>
        <w:drawing>
          <wp:inline distT="0" distB="0" distL="0" distR="0" wp14:anchorId="5DE3295D" wp14:editId="4BE2F55B">
            <wp:extent cx="5000625" cy="2266950"/>
            <wp:effectExtent l="76200" t="76200" r="142875" b="133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2669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04EEBD" w14:textId="77777777" w:rsidR="00BA7ED1" w:rsidRPr="001F1C2F" w:rsidRDefault="00BA7ED1" w:rsidP="00BA7ED1">
      <w:pPr>
        <w:tabs>
          <w:tab w:val="left" w:pos="7356"/>
        </w:tabs>
        <w:jc w:val="both"/>
        <w:rPr>
          <w:rFonts w:cs="Arial"/>
          <w:lang w:val="es-MX"/>
        </w:rPr>
      </w:pPr>
    </w:p>
    <w:p w14:paraId="7D47AD23" w14:textId="624189DB" w:rsidR="00BA7ED1" w:rsidRPr="001F1C2F" w:rsidRDefault="00BA7ED1" w:rsidP="00BA7ED1">
      <w:pPr>
        <w:tabs>
          <w:tab w:val="left" w:pos="7356"/>
        </w:tabs>
        <w:spacing w:line="276" w:lineRule="auto"/>
        <w:jc w:val="both"/>
        <w:rPr>
          <w:rFonts w:cs="Arial"/>
          <w:lang w:val="es-MX"/>
        </w:rPr>
      </w:pPr>
      <w:r w:rsidRPr="001F1C2F">
        <w:rPr>
          <w:rFonts w:cs="Arial"/>
          <w:lang w:val="es-MX"/>
        </w:rPr>
        <w:t xml:space="preserve">Posteriormente con los campos antes mencionados con la información correspondiente, seleccionamos la opción de </w:t>
      </w:r>
      <w:r w:rsidRPr="001F1C2F">
        <w:rPr>
          <w:rFonts w:cs="Arial"/>
          <w:b/>
          <w:bCs/>
          <w:color w:val="002060"/>
          <w:lang w:val="es-MX"/>
        </w:rPr>
        <w:t>“</w:t>
      </w:r>
      <w:r w:rsidR="00B70E8B">
        <w:rPr>
          <w:rFonts w:cs="Arial"/>
          <w:b/>
          <w:bCs/>
          <w:color w:val="002060"/>
          <w:lang w:val="es-MX"/>
        </w:rPr>
        <w:t>Consultar</w:t>
      </w:r>
      <w:r w:rsidRPr="001F1C2F">
        <w:rPr>
          <w:rFonts w:cs="Arial"/>
          <w:b/>
          <w:bCs/>
          <w:color w:val="002060"/>
          <w:lang w:val="es-MX"/>
        </w:rPr>
        <w:t>”</w:t>
      </w:r>
      <w:r w:rsidRPr="001F1C2F">
        <w:rPr>
          <w:rFonts w:cs="Arial"/>
          <w:color w:val="002060"/>
          <w:lang w:val="es-MX"/>
        </w:rPr>
        <w:t xml:space="preserve"> </w:t>
      </w:r>
      <w:r w:rsidRPr="001F1C2F">
        <w:rPr>
          <w:rFonts w:cs="Arial"/>
          <w:lang w:val="es-MX"/>
        </w:rPr>
        <w:t xml:space="preserve">para </w:t>
      </w:r>
      <w:r>
        <w:rPr>
          <w:rFonts w:cs="Arial"/>
          <w:lang w:val="es-MX"/>
        </w:rPr>
        <w:t>generar el reporte.</w:t>
      </w:r>
    </w:p>
    <w:p w14:paraId="41CA07CF" w14:textId="77777777" w:rsidR="00BA7ED1" w:rsidRPr="001F1C2F" w:rsidRDefault="00BA7ED1" w:rsidP="00BA7ED1">
      <w:pPr>
        <w:tabs>
          <w:tab w:val="left" w:pos="7356"/>
        </w:tabs>
        <w:jc w:val="both"/>
        <w:rPr>
          <w:rFonts w:cs="Arial"/>
          <w:lang w:val="es-MX"/>
        </w:rPr>
      </w:pPr>
    </w:p>
    <w:p w14:paraId="7E9A5FD8" w14:textId="0C97D22A" w:rsidR="00BA7ED1" w:rsidRDefault="00BA7ED1" w:rsidP="00BA7ED1">
      <w:pPr>
        <w:tabs>
          <w:tab w:val="left" w:pos="7356"/>
        </w:tabs>
        <w:jc w:val="center"/>
        <w:rPr>
          <w:noProof/>
        </w:rPr>
      </w:pPr>
      <w:r w:rsidRPr="00E9069C">
        <w:rPr>
          <w:noProof/>
        </w:rPr>
        <w:t xml:space="preserve"> </w:t>
      </w:r>
      <w:r w:rsidR="00B70E8B">
        <w:rPr>
          <w:noProof/>
        </w:rPr>
        <w:drawing>
          <wp:inline distT="0" distB="0" distL="0" distR="0" wp14:anchorId="37664C55" wp14:editId="1BD3420D">
            <wp:extent cx="1257300" cy="342900"/>
            <wp:effectExtent l="76200" t="76200" r="133350" b="133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342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5BE4E6" w14:textId="40607A35" w:rsidR="00BA7ED1" w:rsidRPr="001F1C2F" w:rsidRDefault="00BA7ED1" w:rsidP="00B70E8B">
      <w:pPr>
        <w:tabs>
          <w:tab w:val="left" w:pos="7356"/>
        </w:tabs>
        <w:jc w:val="both"/>
        <w:rPr>
          <w:rFonts w:cs="Arial"/>
          <w:lang w:val="es-MX"/>
        </w:rPr>
      </w:pPr>
      <w:r>
        <w:rPr>
          <w:rFonts w:cs="Arial"/>
          <w:lang w:val="es-MX"/>
        </w:rPr>
        <w:t xml:space="preserve">Se desplegará una tabla </w:t>
      </w:r>
      <w:r w:rsidRPr="001F1C2F">
        <w:rPr>
          <w:rFonts w:cs="Arial"/>
          <w:lang w:val="es-MX"/>
        </w:rPr>
        <w:t xml:space="preserve">podremos observar </w:t>
      </w:r>
      <w:r>
        <w:rPr>
          <w:rFonts w:cs="Arial"/>
          <w:lang w:val="es-MX"/>
        </w:rPr>
        <w:t xml:space="preserve">los registros de las </w:t>
      </w:r>
      <w:r w:rsidR="00607E47">
        <w:rPr>
          <w:rFonts w:cs="Arial"/>
          <w:lang w:val="es-MX"/>
        </w:rPr>
        <w:t>demoras en zona</w:t>
      </w:r>
      <w:r w:rsidRPr="001F1C2F">
        <w:rPr>
          <w:rFonts w:cs="Arial"/>
          <w:lang w:val="es-MX"/>
        </w:rPr>
        <w:t>, los datos que nos aparecerán son:</w:t>
      </w:r>
    </w:p>
    <w:p w14:paraId="0DCF845A" w14:textId="0301B4CC" w:rsidR="00054321" w:rsidRPr="00B6062F" w:rsidRDefault="00607E47" w:rsidP="00B6062F">
      <w:pPr>
        <w:tabs>
          <w:tab w:val="left" w:pos="7356"/>
        </w:tabs>
        <w:jc w:val="center"/>
        <w:rPr>
          <w:rFonts w:cs="Arial"/>
          <w:b/>
          <w:lang w:val="es-MX"/>
        </w:rPr>
      </w:pPr>
      <w:r>
        <w:rPr>
          <w:noProof/>
        </w:rPr>
        <w:drawing>
          <wp:inline distT="0" distB="0" distL="0" distR="0" wp14:anchorId="7381B02D" wp14:editId="62B39562">
            <wp:extent cx="6859270" cy="185420"/>
            <wp:effectExtent l="76200" t="76200" r="132080" b="13843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9270" cy="1854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735326" w14:textId="5908E359" w:rsidR="00162B80" w:rsidRPr="004B593A" w:rsidRDefault="00162B80" w:rsidP="00162B80">
      <w:pPr>
        <w:spacing w:line="276" w:lineRule="auto"/>
        <w:jc w:val="both"/>
        <w:rPr>
          <w:rFonts w:cs="Arial"/>
          <w:b/>
          <w:bCs/>
          <w:u w:val="single"/>
          <w:lang w:val="es-MX"/>
        </w:rPr>
      </w:pPr>
      <w:r w:rsidRPr="004B593A">
        <w:rPr>
          <w:b/>
          <w:bCs/>
          <w:u w:val="single"/>
        </w:rPr>
        <w:t xml:space="preserve">NOTA: El reporte tendrá </w:t>
      </w:r>
      <w:r>
        <w:rPr>
          <w:b/>
          <w:bCs/>
          <w:u w:val="single"/>
        </w:rPr>
        <w:t xml:space="preserve">15mins </w:t>
      </w:r>
      <w:r w:rsidRPr="004B593A">
        <w:rPr>
          <w:b/>
          <w:bCs/>
          <w:u w:val="single"/>
        </w:rPr>
        <w:t>de desface con la hora actual.</w:t>
      </w:r>
    </w:p>
    <w:p w14:paraId="2EF88B3B" w14:textId="77777777" w:rsidR="00733136" w:rsidRPr="00162B80" w:rsidRDefault="00733136" w:rsidP="00054321">
      <w:pPr>
        <w:tabs>
          <w:tab w:val="left" w:pos="7356"/>
        </w:tabs>
        <w:jc w:val="both"/>
        <w:rPr>
          <w:rFonts w:cs="Arial"/>
          <w:lang w:val="es-MX"/>
        </w:rPr>
      </w:pPr>
    </w:p>
    <w:p w14:paraId="1BA94E26" w14:textId="77F884EA" w:rsidR="003A082D" w:rsidRDefault="00F56F0C" w:rsidP="00054321">
      <w:pPr>
        <w:tabs>
          <w:tab w:val="left" w:pos="7356"/>
        </w:tabs>
        <w:jc w:val="both"/>
        <w:rPr>
          <w:rFonts w:cs="Arial"/>
        </w:rPr>
      </w:pPr>
      <w:commentRangeStart w:id="3"/>
      <w:commentRangeStart w:id="4"/>
      <w:commentRangeStart w:id="5"/>
      <w:r>
        <w:rPr>
          <w:rFonts w:cs="Arial"/>
        </w:rPr>
        <w:lastRenderedPageBreak/>
        <w:t>S</w:t>
      </w:r>
      <w:r w:rsidRPr="00F56F0C">
        <w:rPr>
          <w:rFonts w:cs="Arial"/>
        </w:rPr>
        <w:t>e toma</w:t>
      </w:r>
      <w:r>
        <w:rPr>
          <w:rFonts w:cs="Arial"/>
        </w:rPr>
        <w:t>rá</w:t>
      </w:r>
      <w:r w:rsidRPr="00F56F0C">
        <w:rPr>
          <w:rFonts w:cs="Arial"/>
        </w:rPr>
        <w:t xml:space="preserve"> en cuenta la hora de inicio y fin, se hace la comparativa de hora de estancia en ese sitio y si se pasa del tiempo permitido (4 </w:t>
      </w:r>
      <w:proofErr w:type="spellStart"/>
      <w:r w:rsidRPr="00F56F0C">
        <w:rPr>
          <w:rFonts w:cs="Arial"/>
        </w:rPr>
        <w:t>hrs</w:t>
      </w:r>
      <w:proofErr w:type="spellEnd"/>
      <w:r>
        <w:rPr>
          <w:rFonts w:cs="Arial"/>
        </w:rPr>
        <w:t>.</w:t>
      </w:r>
      <w:r w:rsidRPr="00F56F0C">
        <w:rPr>
          <w:rFonts w:cs="Arial"/>
        </w:rPr>
        <w:t xml:space="preserve"> para </w:t>
      </w:r>
      <w:r>
        <w:rPr>
          <w:rFonts w:cs="Arial"/>
        </w:rPr>
        <w:t>DOM</w:t>
      </w:r>
      <w:r w:rsidRPr="00F56F0C">
        <w:rPr>
          <w:rFonts w:cs="Arial"/>
        </w:rPr>
        <w:t xml:space="preserve">, </w:t>
      </w:r>
      <w:r>
        <w:rPr>
          <w:rFonts w:cs="Arial"/>
        </w:rPr>
        <w:t>IE</w:t>
      </w:r>
      <w:r w:rsidRPr="00F56F0C">
        <w:rPr>
          <w:rFonts w:cs="Arial"/>
        </w:rPr>
        <w:t xml:space="preserve"> y </w:t>
      </w:r>
      <w:r>
        <w:rPr>
          <w:rFonts w:cs="Arial"/>
        </w:rPr>
        <w:t>DOMMT,</w:t>
      </w:r>
      <w:r w:rsidRPr="00F56F0C">
        <w:rPr>
          <w:rFonts w:cs="Arial"/>
        </w:rPr>
        <w:t xml:space="preserve"> 8 </w:t>
      </w:r>
      <w:proofErr w:type="spellStart"/>
      <w:r w:rsidRPr="00F56F0C">
        <w:rPr>
          <w:rFonts w:cs="Arial"/>
        </w:rPr>
        <w:t>hrs</w:t>
      </w:r>
      <w:proofErr w:type="spellEnd"/>
      <w:r>
        <w:rPr>
          <w:rFonts w:cs="Arial"/>
        </w:rPr>
        <w:t>.</w:t>
      </w:r>
      <w:r w:rsidRPr="00F56F0C">
        <w:rPr>
          <w:rFonts w:cs="Arial"/>
        </w:rPr>
        <w:t xml:space="preserve"> para </w:t>
      </w:r>
      <w:r w:rsidR="00733136">
        <w:rPr>
          <w:rFonts w:cs="Arial"/>
        </w:rPr>
        <w:t>MAR</w:t>
      </w:r>
      <w:r w:rsidRPr="00F56F0C">
        <w:rPr>
          <w:rFonts w:cs="Arial"/>
        </w:rPr>
        <w:t>) se considera como una demora</w:t>
      </w:r>
      <w:r>
        <w:rPr>
          <w:rFonts w:cs="Arial"/>
        </w:rPr>
        <w:t>.</w:t>
      </w:r>
      <w:commentRangeEnd w:id="3"/>
      <w:r>
        <w:rPr>
          <w:rStyle w:val="Refdecomentario"/>
        </w:rPr>
        <w:commentReference w:id="3"/>
      </w:r>
      <w:commentRangeEnd w:id="4"/>
      <w:r w:rsidR="00BB5DED">
        <w:rPr>
          <w:rStyle w:val="Refdecomentario"/>
        </w:rPr>
        <w:commentReference w:id="4"/>
      </w:r>
      <w:commentRangeEnd w:id="5"/>
      <w:r w:rsidR="003A082D">
        <w:rPr>
          <w:rStyle w:val="Refdecomentario"/>
        </w:rPr>
        <w:commentReference w:id="5"/>
      </w:r>
      <w:r w:rsidR="003A082D">
        <w:rPr>
          <w:rFonts w:cs="Arial"/>
        </w:rPr>
        <w:t xml:space="preserve"> S</w:t>
      </w:r>
      <w:r w:rsidR="003A082D" w:rsidRPr="003A082D">
        <w:rPr>
          <w:rFonts w:cs="Arial"/>
        </w:rPr>
        <w:t>i en una CI</w:t>
      </w:r>
      <w:r w:rsidR="003A082D">
        <w:rPr>
          <w:rFonts w:cs="Arial"/>
        </w:rPr>
        <w:t xml:space="preserve"> </w:t>
      </w:r>
      <w:r w:rsidR="003A082D" w:rsidRPr="003A082D">
        <w:rPr>
          <w:rFonts w:cs="Arial"/>
        </w:rPr>
        <w:t xml:space="preserve">se indicó </w:t>
      </w:r>
      <w:r w:rsidR="003A082D">
        <w:rPr>
          <w:rFonts w:cs="Arial"/>
        </w:rPr>
        <w:t>una hora específica</w:t>
      </w:r>
      <w:r w:rsidR="003A082D" w:rsidRPr="003A082D">
        <w:rPr>
          <w:rFonts w:cs="Arial"/>
        </w:rPr>
        <w:t xml:space="preserve"> </w:t>
      </w:r>
      <w:r w:rsidR="003A082D">
        <w:rPr>
          <w:rFonts w:cs="Arial"/>
        </w:rPr>
        <w:t xml:space="preserve">el sistema </w:t>
      </w:r>
      <w:r w:rsidR="003A082D" w:rsidRPr="003A082D">
        <w:rPr>
          <w:rFonts w:cs="Arial"/>
        </w:rPr>
        <w:t>buscar</w:t>
      </w:r>
      <w:r w:rsidR="003A082D">
        <w:rPr>
          <w:rFonts w:cs="Arial"/>
        </w:rPr>
        <w:t>á</w:t>
      </w:r>
      <w:r w:rsidR="003A082D" w:rsidRPr="003A082D">
        <w:rPr>
          <w:rFonts w:cs="Arial"/>
        </w:rPr>
        <w:t xml:space="preserve"> la estancia en dicho lugar 4</w:t>
      </w:r>
      <w:r w:rsidR="003A082D">
        <w:rPr>
          <w:rFonts w:cs="Arial"/>
        </w:rPr>
        <w:t xml:space="preserve"> u 8</w:t>
      </w:r>
      <w:r w:rsidR="003A082D" w:rsidRPr="003A082D">
        <w:rPr>
          <w:rFonts w:cs="Arial"/>
        </w:rPr>
        <w:t xml:space="preserve"> horas antes y 4</w:t>
      </w:r>
      <w:r w:rsidR="003A082D">
        <w:rPr>
          <w:rFonts w:cs="Arial"/>
        </w:rPr>
        <w:t xml:space="preserve"> u 8</w:t>
      </w:r>
      <w:r w:rsidR="003A082D" w:rsidRPr="003A082D">
        <w:rPr>
          <w:rFonts w:cs="Arial"/>
        </w:rPr>
        <w:t xml:space="preserve"> horas después (</w:t>
      </w:r>
      <w:r w:rsidR="003A082D">
        <w:rPr>
          <w:rFonts w:cs="Arial"/>
        </w:rPr>
        <w:t>dependiendo del tipo de CI</w:t>
      </w:r>
      <w:r w:rsidR="003A082D" w:rsidRPr="003A082D">
        <w:rPr>
          <w:rFonts w:cs="Arial"/>
        </w:rPr>
        <w:t>); si no enc</w:t>
      </w:r>
      <w:r w:rsidR="003A082D">
        <w:rPr>
          <w:rFonts w:cs="Arial"/>
        </w:rPr>
        <w:t>ue</w:t>
      </w:r>
      <w:r w:rsidR="003A082D" w:rsidRPr="003A082D">
        <w:rPr>
          <w:rFonts w:cs="Arial"/>
        </w:rPr>
        <w:t>ntra ninguna coincidencia con esa zona lo contempla</w:t>
      </w:r>
      <w:r w:rsidR="003A082D">
        <w:rPr>
          <w:rFonts w:cs="Arial"/>
        </w:rPr>
        <w:t>rá</w:t>
      </w:r>
      <w:r w:rsidR="003A082D" w:rsidRPr="003A082D">
        <w:rPr>
          <w:rFonts w:cs="Arial"/>
        </w:rPr>
        <w:t xml:space="preserve"> que nunca llego</w:t>
      </w:r>
      <w:r w:rsidR="003A082D">
        <w:rPr>
          <w:rFonts w:cs="Arial"/>
        </w:rPr>
        <w:t>.</w:t>
      </w:r>
    </w:p>
    <w:p w14:paraId="4D03A2B9" w14:textId="7648A448" w:rsidR="00D059AA" w:rsidRDefault="00D059AA" w:rsidP="00D059AA">
      <w:pPr>
        <w:spacing w:line="276" w:lineRule="auto"/>
        <w:jc w:val="both"/>
        <w:rPr>
          <w:rFonts w:cs="Arial"/>
          <w:lang w:val="es-MX"/>
        </w:rPr>
      </w:pPr>
      <w:r>
        <w:rPr>
          <w:rFonts w:cs="Arial"/>
          <w:lang w:val="es-MX"/>
        </w:rPr>
        <w:t>A</w:t>
      </w:r>
      <w:r w:rsidRPr="001F1C2F">
        <w:rPr>
          <w:rFonts w:cs="Arial"/>
          <w:lang w:val="es-MX"/>
        </w:rPr>
        <w:t>parecerá</w:t>
      </w:r>
      <w:r>
        <w:rPr>
          <w:rFonts w:cs="Arial"/>
          <w:lang w:val="es-MX"/>
        </w:rPr>
        <w:t>n</w:t>
      </w:r>
      <w:r w:rsidRPr="001F1C2F">
        <w:rPr>
          <w:rFonts w:cs="Arial"/>
          <w:lang w:val="es-MX"/>
        </w:rPr>
        <w:t xml:space="preserve"> </w:t>
      </w:r>
      <w:r>
        <w:rPr>
          <w:rFonts w:cs="Arial"/>
          <w:lang w:val="es-MX"/>
        </w:rPr>
        <w:t>dos</w:t>
      </w:r>
      <w:r w:rsidRPr="001F1C2F">
        <w:rPr>
          <w:rFonts w:cs="Arial"/>
          <w:lang w:val="es-MX"/>
        </w:rPr>
        <w:t xml:space="preserve"> columna</w:t>
      </w:r>
      <w:r>
        <w:rPr>
          <w:rFonts w:cs="Arial"/>
          <w:lang w:val="es-MX"/>
        </w:rPr>
        <w:t>s “Lugar”</w:t>
      </w:r>
      <w:r w:rsidRPr="001F1C2F">
        <w:rPr>
          <w:rFonts w:cs="Arial"/>
          <w:lang w:val="es-MX"/>
        </w:rPr>
        <w:t xml:space="preserve"> con la</w:t>
      </w:r>
      <w:r>
        <w:rPr>
          <w:rFonts w:cs="Arial"/>
          <w:lang w:val="es-MX"/>
        </w:rPr>
        <w:t xml:space="preserve"> cual al darle clic se podrá abrir una nueva pestaña en el navegador y podremos visualizar el mapa de Google Maps con las respectivas ubicaciones.</w:t>
      </w:r>
    </w:p>
    <w:p w14:paraId="1F867464" w14:textId="77777777" w:rsidR="00D059AA" w:rsidRDefault="00D059AA" w:rsidP="00D059AA">
      <w:pPr>
        <w:spacing w:line="276" w:lineRule="auto"/>
        <w:jc w:val="both"/>
        <w:rPr>
          <w:rFonts w:cs="Arial"/>
          <w:lang w:val="es-MX"/>
        </w:rPr>
      </w:pPr>
    </w:p>
    <w:p w14:paraId="042BEA5C" w14:textId="77777777" w:rsidR="00D059AA" w:rsidRDefault="00D059AA" w:rsidP="00D059AA">
      <w:pPr>
        <w:spacing w:line="276" w:lineRule="auto"/>
        <w:jc w:val="center"/>
        <w:rPr>
          <w:rFonts w:cs="Arial"/>
          <w:lang w:val="es-MX"/>
        </w:rPr>
      </w:pPr>
      <w:r>
        <w:rPr>
          <w:noProof/>
        </w:rPr>
        <w:drawing>
          <wp:inline distT="0" distB="0" distL="0" distR="0" wp14:anchorId="23CA9095" wp14:editId="2D1970B5">
            <wp:extent cx="5267325" cy="2778193"/>
            <wp:effectExtent l="76200" t="76200" r="123825" b="136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313" cy="27797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075786" w14:textId="77777777" w:rsidR="002C13DC" w:rsidRDefault="002C13DC" w:rsidP="002C13DC">
      <w:pPr>
        <w:spacing w:after="160" w:line="259" w:lineRule="auto"/>
        <w:jc w:val="center"/>
        <w:rPr>
          <w:rFonts w:cs="Arial"/>
          <w:b/>
          <w:szCs w:val="22"/>
        </w:rPr>
      </w:pPr>
    </w:p>
    <w:p w14:paraId="21D12E5B" w14:textId="77C0CC97" w:rsidR="00D232CA" w:rsidRDefault="00D232CA" w:rsidP="00D232CA">
      <w:pPr>
        <w:tabs>
          <w:tab w:val="left" w:pos="7356"/>
        </w:tabs>
        <w:jc w:val="both"/>
        <w:rPr>
          <w:rFonts w:cs="Arial"/>
        </w:rPr>
      </w:pPr>
      <w:r w:rsidRPr="00D11B7D">
        <w:rPr>
          <w:rFonts w:cs="Arial"/>
        </w:rPr>
        <w:t>U</w:t>
      </w:r>
      <w:r>
        <w:rPr>
          <w:rFonts w:cs="Arial"/>
        </w:rPr>
        <w:t xml:space="preserve">na </w:t>
      </w:r>
      <w:r w:rsidRPr="00847EA8">
        <w:rPr>
          <w:rFonts w:cs="Arial"/>
        </w:rPr>
        <w:t>de las herramientas con la que también cue</w:t>
      </w:r>
      <w:r>
        <w:rPr>
          <w:rFonts w:cs="Arial"/>
        </w:rPr>
        <w:t xml:space="preserve">nta </w:t>
      </w:r>
      <w:r w:rsidR="00612A5C">
        <w:rPr>
          <w:rFonts w:cs="Arial"/>
        </w:rPr>
        <w:t>la tabla</w:t>
      </w:r>
      <w:r w:rsidRPr="00847EA8">
        <w:rPr>
          <w:rFonts w:cs="Arial"/>
        </w:rPr>
        <w:t xml:space="preserve"> es el control de visualización de filas donde podremos seleccionar la cantidad de</w:t>
      </w:r>
      <w:r>
        <w:rPr>
          <w:rFonts w:cs="Arial"/>
        </w:rPr>
        <w:t xml:space="preserve"> registros visibles en pantalla.</w:t>
      </w:r>
    </w:p>
    <w:p w14:paraId="22C99C0A" w14:textId="77777777" w:rsidR="006E15AC" w:rsidRDefault="006E15AC" w:rsidP="006E15AC">
      <w:pPr>
        <w:tabs>
          <w:tab w:val="left" w:pos="7356"/>
        </w:tabs>
        <w:rPr>
          <w:rFonts w:cs="Arial"/>
        </w:rPr>
      </w:pPr>
    </w:p>
    <w:p w14:paraId="1A48440F" w14:textId="77777777" w:rsidR="006E15AC" w:rsidRDefault="006E15AC" w:rsidP="00D232CA">
      <w:pPr>
        <w:tabs>
          <w:tab w:val="left" w:pos="7356"/>
        </w:tabs>
        <w:jc w:val="center"/>
        <w:rPr>
          <w:rFonts w:cs="Arial"/>
        </w:rPr>
      </w:pPr>
    </w:p>
    <w:p w14:paraId="69D07B06" w14:textId="3A75B0D8" w:rsidR="006E15AC" w:rsidRDefault="00D232CA" w:rsidP="00D232CA">
      <w:pPr>
        <w:tabs>
          <w:tab w:val="left" w:pos="7356"/>
        </w:tabs>
        <w:jc w:val="center"/>
        <w:rPr>
          <w:rFonts w:cs="Arial"/>
        </w:rPr>
      </w:pPr>
      <w:r w:rsidRPr="005F2C1B">
        <w:rPr>
          <w:rFonts w:cs="Arial"/>
          <w:noProof/>
          <w:lang w:val="es-MX" w:eastAsia="es-MX"/>
        </w:rPr>
        <w:drawing>
          <wp:inline distT="0" distB="0" distL="0" distR="0" wp14:anchorId="064B5972" wp14:editId="792DEE0E">
            <wp:extent cx="977129" cy="1272540"/>
            <wp:effectExtent l="76200" t="76200" r="128270" b="13716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24516" cy="133425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8A40E0" w14:textId="77777777" w:rsidR="006E15AC" w:rsidRDefault="006E15AC" w:rsidP="00D232CA">
      <w:pPr>
        <w:tabs>
          <w:tab w:val="left" w:pos="7356"/>
        </w:tabs>
        <w:jc w:val="center"/>
        <w:rPr>
          <w:rFonts w:cs="Arial"/>
        </w:rPr>
      </w:pPr>
    </w:p>
    <w:p w14:paraId="2D8F5414" w14:textId="77777777" w:rsidR="00D232CA" w:rsidRDefault="00D232CA" w:rsidP="00D232CA">
      <w:pPr>
        <w:tabs>
          <w:tab w:val="left" w:pos="7356"/>
        </w:tabs>
        <w:jc w:val="both"/>
        <w:rPr>
          <w:rFonts w:cs="Arial"/>
        </w:rPr>
      </w:pPr>
    </w:p>
    <w:p w14:paraId="6E99413B" w14:textId="353A1ED6" w:rsidR="00D232CA" w:rsidRDefault="00D232CA" w:rsidP="00D232CA">
      <w:pPr>
        <w:tabs>
          <w:tab w:val="left" w:pos="7356"/>
        </w:tabs>
        <w:jc w:val="both"/>
        <w:rPr>
          <w:rFonts w:cs="Arial"/>
        </w:rPr>
      </w:pPr>
      <w:r w:rsidRPr="00D11B7D">
        <w:rPr>
          <w:rFonts w:cs="Arial"/>
        </w:rPr>
        <w:t xml:space="preserve">Otra </w:t>
      </w:r>
      <w:r>
        <w:t>de las herramientas con las que cuenta</w:t>
      </w:r>
      <w:r w:rsidR="001D757B">
        <w:t xml:space="preserve">n ambas </w:t>
      </w:r>
      <w:r>
        <w:t xml:space="preserve">es un buscador, en el cual podemos ingresar cualquier información del camión </w:t>
      </w:r>
      <w:r w:rsidR="001D757B">
        <w:t xml:space="preserve">u operador </w:t>
      </w:r>
      <w:r>
        <w:t>de acuerdo a las columnas visibles que ayude a la identificación del registro</w:t>
      </w:r>
      <w:r w:rsidRPr="00D11B7D">
        <w:rPr>
          <w:rFonts w:cs="Arial"/>
        </w:rPr>
        <w:t>.</w:t>
      </w:r>
    </w:p>
    <w:p w14:paraId="08685698" w14:textId="77777777" w:rsidR="00D232CA" w:rsidRPr="00D11B7D" w:rsidRDefault="00D232CA" w:rsidP="00D232CA">
      <w:pPr>
        <w:tabs>
          <w:tab w:val="left" w:pos="7356"/>
        </w:tabs>
        <w:jc w:val="both"/>
        <w:rPr>
          <w:rFonts w:cs="Arial"/>
        </w:rPr>
      </w:pPr>
    </w:p>
    <w:p w14:paraId="11E3C58F" w14:textId="2CDBFF30" w:rsidR="00EE2FB1" w:rsidRDefault="00D232CA" w:rsidP="001D757B">
      <w:pPr>
        <w:tabs>
          <w:tab w:val="left" w:pos="7356"/>
        </w:tabs>
        <w:jc w:val="center"/>
        <w:rPr>
          <w:rFonts w:cs="Arial"/>
        </w:rPr>
      </w:pPr>
      <w:r>
        <w:rPr>
          <w:noProof/>
          <w:lang w:val="es-MX" w:eastAsia="es-MX"/>
        </w:rPr>
        <w:drawing>
          <wp:inline distT="0" distB="0" distL="0" distR="0" wp14:anchorId="57106236" wp14:editId="5B4D58D9">
            <wp:extent cx="1813560" cy="582055"/>
            <wp:effectExtent l="76200" t="76200" r="129540" b="14224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41577" cy="59104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End w:id="0"/>
      <w:bookmarkEnd w:id="1"/>
      <w:bookmarkEnd w:id="2"/>
    </w:p>
    <w:p w14:paraId="4B4E2186" w14:textId="068A11C5" w:rsidR="00054321" w:rsidRDefault="00054321" w:rsidP="00054321">
      <w:pPr>
        <w:jc w:val="both"/>
      </w:pPr>
      <w:r>
        <w:t xml:space="preserve">Por último, también contamos con una herramienta para </w:t>
      </w:r>
      <w:r w:rsidRPr="009F380C">
        <w:rPr>
          <w:b/>
          <w:bCs/>
          <w:color w:val="006600"/>
        </w:rPr>
        <w:t>exportar</w:t>
      </w:r>
      <w:r>
        <w:t xml:space="preserve"> a Excel el reporte generado de </w:t>
      </w:r>
      <w:r w:rsidR="00B70E8B">
        <w:t>demoras en zona</w:t>
      </w:r>
      <w:r>
        <w:t xml:space="preserve">, el archivo llevara el nombre </w:t>
      </w:r>
      <w:r w:rsidRPr="00054321">
        <w:rPr>
          <w:b/>
          <w:bCs/>
        </w:rPr>
        <w:t>“</w:t>
      </w:r>
      <w:r w:rsidR="00B70E8B" w:rsidRPr="00B70E8B">
        <w:rPr>
          <w:b/>
          <w:bCs/>
        </w:rPr>
        <w:t>demoras_carga_descarga</w:t>
      </w:r>
      <w:r w:rsidRPr="00054321">
        <w:rPr>
          <w:b/>
          <w:bCs/>
        </w:rPr>
        <w:t>.xlsx”</w:t>
      </w:r>
      <w:r>
        <w:t xml:space="preserve"> esta herramienta se encuentra al final del reporte dentro de un recuadro color verde.</w:t>
      </w:r>
    </w:p>
    <w:p w14:paraId="0F68E753" w14:textId="77777777" w:rsidR="00054321" w:rsidRDefault="00054321" w:rsidP="00054321">
      <w:pPr>
        <w:jc w:val="both"/>
      </w:pPr>
    </w:p>
    <w:p w14:paraId="467F263B" w14:textId="2629CDE0" w:rsidR="00054321" w:rsidRPr="00991BCA" w:rsidRDefault="00054321" w:rsidP="00054321">
      <w:pPr>
        <w:pStyle w:val="NormalWeb"/>
        <w:jc w:val="center"/>
        <w:rPr>
          <w:rFonts w:ascii="Abadi" w:hAnsi="Abadi"/>
          <w:lang w:val="es-ES"/>
        </w:rPr>
      </w:pPr>
      <w:r w:rsidRPr="001C3F2E">
        <w:rPr>
          <w:noProof/>
        </w:rPr>
        <w:t xml:space="preserve"> </w:t>
      </w:r>
      <w:r w:rsidR="00B70E8B">
        <w:rPr>
          <w:noProof/>
        </w:rPr>
        <w:drawing>
          <wp:inline distT="0" distB="0" distL="0" distR="0" wp14:anchorId="2CCBCC63" wp14:editId="7D1A6DD0">
            <wp:extent cx="1571625" cy="485775"/>
            <wp:effectExtent l="76200" t="76200" r="142875" b="1428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4857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D98EF6" w14:textId="77777777" w:rsidR="00054321" w:rsidRPr="001D757B" w:rsidRDefault="00054321" w:rsidP="001D757B">
      <w:pPr>
        <w:tabs>
          <w:tab w:val="left" w:pos="7356"/>
        </w:tabs>
        <w:jc w:val="center"/>
        <w:rPr>
          <w:rFonts w:cs="Arial"/>
        </w:rPr>
      </w:pPr>
    </w:p>
    <w:sectPr w:rsidR="00054321" w:rsidRPr="001D757B" w:rsidSect="003106B9">
      <w:headerReference w:type="default" r:id="rId23"/>
      <w:footerReference w:type="default" r:id="rId24"/>
      <w:pgSz w:w="12242" w:h="15842" w:code="1"/>
      <w:pgMar w:top="720" w:right="720" w:bottom="720" w:left="720" w:header="567" w:footer="28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Roberto" w:date="2021-11-25T19:52:00Z" w:initials="R">
    <w:p w14:paraId="57A7D6A2" w14:textId="03F6742D" w:rsidR="00F56F0C" w:rsidRDefault="00F56F0C">
      <w:pPr>
        <w:pStyle w:val="Textocomentario"/>
      </w:pPr>
      <w:r>
        <w:rPr>
          <w:rStyle w:val="Refdecomentario"/>
        </w:rPr>
        <w:annotationRef/>
      </w:r>
      <w:r>
        <w:t>Se agrega criterios de demora.</w:t>
      </w:r>
    </w:p>
  </w:comment>
  <w:comment w:id="4" w:author="Oswaldo Ortiz" w:date="2021-12-09T11:07:00Z" w:initials="OO">
    <w:p w14:paraId="20EF801E" w14:textId="344A4CEC" w:rsidR="00BB5DED" w:rsidRDefault="00BB5DED">
      <w:pPr>
        <w:pStyle w:val="Textocomentario"/>
      </w:pPr>
      <w:r>
        <w:rPr>
          <w:rStyle w:val="Refdecomentario"/>
        </w:rPr>
        <w:annotationRef/>
      </w:r>
      <w:r w:rsidR="00DB313F">
        <w:t>¿Qué pasa si la unidad llega antes a la zona?</w:t>
      </w:r>
      <w:r>
        <w:t xml:space="preserve">, cual criterio toma? </w:t>
      </w:r>
      <w:r w:rsidR="00DB313F">
        <w:t>¿Y si llega después?</w:t>
      </w:r>
    </w:p>
    <w:p w14:paraId="25998CA6" w14:textId="3F57A8B2" w:rsidR="00BB5DED" w:rsidRDefault="00BB5DED">
      <w:pPr>
        <w:pStyle w:val="Textocomentario"/>
      </w:pPr>
    </w:p>
  </w:comment>
  <w:comment w:id="5" w:author="Roberto" w:date="2021-12-10T11:59:00Z" w:initials="R">
    <w:p w14:paraId="14100D75" w14:textId="0BFCA5C1" w:rsidR="003A082D" w:rsidRDefault="003A082D">
      <w:pPr>
        <w:pStyle w:val="Textocomentario"/>
      </w:pPr>
      <w:r>
        <w:rPr>
          <w:rStyle w:val="Refdecomentario"/>
        </w:rPr>
        <w:annotationRef/>
      </w:r>
      <w:r>
        <w:t>Se agrega criterios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7A7D6A2" w15:done="0"/>
  <w15:commentEx w15:paraId="25998CA6" w15:paraIdParent="57A7D6A2" w15:done="0"/>
  <w15:commentEx w15:paraId="14100D75" w15:paraIdParent="57A7D6A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4A6802" w16cex:dateUtc="2021-11-26T01:52:00Z"/>
  <w16cex:commentExtensible w16cex:durableId="255C6206" w16cex:dateUtc="2021-12-09T17:07:00Z"/>
  <w16cex:commentExtensible w16cex:durableId="255DBF8E" w16cex:dateUtc="2021-12-10T17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A7D6A2" w16cid:durableId="254A6802"/>
  <w16cid:commentId w16cid:paraId="25998CA6" w16cid:durableId="255C6206"/>
  <w16cid:commentId w16cid:paraId="14100D75" w16cid:durableId="255DBF8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99E18" w14:textId="77777777" w:rsidR="00F84980" w:rsidRDefault="00F84980">
      <w:r>
        <w:separator/>
      </w:r>
    </w:p>
  </w:endnote>
  <w:endnote w:type="continuationSeparator" w:id="0">
    <w:p w14:paraId="549DF2C3" w14:textId="77777777" w:rsidR="00F84980" w:rsidRDefault="00F84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UniSerif">
    <w:altName w:val="Courier New"/>
    <w:panose1 w:val="00000000000000000000"/>
    <w:charset w:val="58"/>
    <w:family w:val="auto"/>
    <w:notTrueType/>
    <w:pitch w:val="variable"/>
    <w:sig w:usb0="00000001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60" w:type="dxa"/>
      <w:tblInd w:w="70" w:type="dxa"/>
      <w:tblBorders>
        <w:insideH w:val="single" w:sz="2" w:space="0" w:color="365F91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320"/>
      <w:gridCol w:w="3320"/>
      <w:gridCol w:w="3320"/>
    </w:tblGrid>
    <w:tr w:rsidR="00054874" w:rsidRPr="00C8666D" w14:paraId="147A0EF6" w14:textId="77777777" w:rsidTr="00F817B6">
      <w:tc>
        <w:tcPr>
          <w:tcW w:w="3320" w:type="dxa"/>
          <w:tcBorders>
            <w:top w:val="single" w:sz="4" w:space="0" w:color="003366"/>
            <w:bottom w:val="nil"/>
          </w:tcBorders>
        </w:tcPr>
        <w:p w14:paraId="64CD779B" w14:textId="77777777" w:rsidR="00054874" w:rsidRPr="00C8666D" w:rsidRDefault="00054874" w:rsidP="00ED59BD">
          <w:pPr>
            <w:pStyle w:val="Piedepgina"/>
            <w:rPr>
              <w:rFonts w:cs="Tahoma"/>
              <w:sz w:val="18"/>
            </w:rPr>
          </w:pPr>
          <w:r>
            <w:t>Sky.02</w:t>
          </w:r>
        </w:p>
      </w:tc>
      <w:tc>
        <w:tcPr>
          <w:tcW w:w="3320" w:type="dxa"/>
          <w:tcBorders>
            <w:top w:val="single" w:sz="4" w:space="0" w:color="003366"/>
            <w:bottom w:val="nil"/>
          </w:tcBorders>
        </w:tcPr>
        <w:p w14:paraId="397272A0" w14:textId="77777777" w:rsidR="00054874" w:rsidRPr="00C8666D" w:rsidRDefault="00054874" w:rsidP="00ED59BD">
          <w:pPr>
            <w:pStyle w:val="Piedepgina"/>
            <w:jc w:val="center"/>
            <w:rPr>
              <w:rFonts w:cs="Tahoma"/>
              <w:sz w:val="18"/>
            </w:rPr>
          </w:pPr>
        </w:p>
      </w:tc>
      <w:tc>
        <w:tcPr>
          <w:tcW w:w="3320" w:type="dxa"/>
          <w:tcBorders>
            <w:top w:val="single" w:sz="4" w:space="0" w:color="003366"/>
            <w:bottom w:val="nil"/>
          </w:tcBorders>
        </w:tcPr>
        <w:p w14:paraId="76A4345F" w14:textId="03145AC9" w:rsidR="00054874" w:rsidRPr="004E728E" w:rsidRDefault="00054874" w:rsidP="009F67E9">
          <w:pPr>
            <w:pStyle w:val="Piedepgina"/>
            <w:tabs>
              <w:tab w:val="right" w:pos="2163"/>
              <w:tab w:val="right" w:pos="8789"/>
            </w:tabs>
            <w:jc w:val="right"/>
          </w:pPr>
        </w:p>
      </w:tc>
    </w:tr>
    <w:tr w:rsidR="00054874" w:rsidRPr="00C8666D" w14:paraId="7943E320" w14:textId="77777777" w:rsidTr="009E5F12">
      <w:tc>
        <w:tcPr>
          <w:tcW w:w="3320" w:type="dxa"/>
          <w:tcBorders>
            <w:top w:val="nil"/>
          </w:tcBorders>
        </w:tcPr>
        <w:p w14:paraId="299C9CF4" w14:textId="77777777" w:rsidR="00054874" w:rsidRPr="00C8666D" w:rsidRDefault="00054874" w:rsidP="00ED59BD">
          <w:pPr>
            <w:pStyle w:val="Piedepgina"/>
            <w:rPr>
              <w:rFonts w:cs="Tahoma"/>
              <w:sz w:val="18"/>
            </w:rPr>
          </w:pPr>
          <w:r>
            <w:t>Poder y Punto SA de CV</w:t>
          </w:r>
        </w:p>
      </w:tc>
      <w:tc>
        <w:tcPr>
          <w:tcW w:w="3320" w:type="dxa"/>
          <w:tcBorders>
            <w:top w:val="nil"/>
          </w:tcBorders>
        </w:tcPr>
        <w:p w14:paraId="783E0F35" w14:textId="77777777" w:rsidR="00054874" w:rsidRPr="00C8666D" w:rsidRDefault="00054874" w:rsidP="00ED59BD">
          <w:pPr>
            <w:pStyle w:val="Piedepgina"/>
            <w:jc w:val="center"/>
            <w:rPr>
              <w:rFonts w:cs="Tahoma"/>
              <w:b/>
              <w:bCs/>
              <w:caps/>
              <w:spacing w:val="60"/>
              <w:sz w:val="18"/>
              <w:szCs w:val="18"/>
            </w:rPr>
          </w:pP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fldChar w:fldCharType="begin"/>
          </w: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instrText xml:space="preserve"> DOCPROPERTY  Caracter  \* MERGEFORMAT </w:instrText>
          </w: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fldChar w:fldCharType="separate"/>
          </w:r>
          <w:r w:rsidRPr="00A87F27">
            <w:rPr>
              <w:rFonts w:cs="Tahoma"/>
              <w:b/>
              <w:bCs/>
              <w:caps/>
              <w:spacing w:val="60"/>
              <w:sz w:val="18"/>
              <w:szCs w:val="18"/>
            </w:rPr>
            <w:t>Confidencial</w:t>
          </w: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fldChar w:fldCharType="end"/>
          </w:r>
        </w:p>
      </w:tc>
      <w:tc>
        <w:tcPr>
          <w:tcW w:w="3320" w:type="dxa"/>
          <w:tcBorders>
            <w:top w:val="nil"/>
          </w:tcBorders>
        </w:tcPr>
        <w:p w14:paraId="7FDA6AE5" w14:textId="77777777" w:rsidR="00054874" w:rsidRPr="00C8666D" w:rsidRDefault="00054874" w:rsidP="00ED59BD">
          <w:pPr>
            <w:pStyle w:val="Piedepgina"/>
            <w:jc w:val="right"/>
            <w:rPr>
              <w:rFonts w:cs="Tahoma"/>
              <w:bCs/>
              <w:caps/>
              <w:sz w:val="18"/>
            </w:rPr>
          </w:pPr>
          <w:r w:rsidRPr="00C8666D">
            <w:rPr>
              <w:rFonts w:cs="Tahoma"/>
              <w:caps/>
              <w:sz w:val="18"/>
            </w:rPr>
            <w:t xml:space="preserve">pagina  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begin"/>
          </w:r>
          <w:r w:rsidRPr="00C8666D">
            <w:rPr>
              <w:rStyle w:val="Nmerodepgina"/>
              <w:rFonts w:cs="Tahoma"/>
              <w:bCs/>
              <w:sz w:val="18"/>
            </w:rPr>
            <w:instrText xml:space="preserve"> PAGE </w:instrText>
          </w:r>
          <w:r w:rsidRPr="00C8666D">
            <w:rPr>
              <w:rStyle w:val="Nmerodepgina"/>
              <w:rFonts w:cs="Tahoma"/>
              <w:bCs/>
              <w:sz w:val="18"/>
            </w:rPr>
            <w:fldChar w:fldCharType="separate"/>
          </w:r>
          <w:r w:rsidR="00302A0A">
            <w:rPr>
              <w:rStyle w:val="Nmerodepgina"/>
              <w:rFonts w:cs="Tahoma"/>
              <w:bCs/>
              <w:noProof/>
              <w:sz w:val="18"/>
            </w:rPr>
            <w:t>1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end"/>
          </w:r>
          <w:r>
            <w:rPr>
              <w:rStyle w:val="Nmerodepgina"/>
              <w:rFonts w:cs="Tahoma"/>
              <w:bCs/>
              <w:sz w:val="18"/>
            </w:rPr>
            <w:t xml:space="preserve"> </w:t>
          </w:r>
          <w:r w:rsidRPr="00C8666D">
            <w:rPr>
              <w:rStyle w:val="Nmerodepgina"/>
              <w:rFonts w:cs="Tahoma"/>
              <w:sz w:val="18"/>
            </w:rPr>
            <w:t xml:space="preserve">DE 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begin"/>
          </w:r>
          <w:r w:rsidRPr="00C8666D">
            <w:rPr>
              <w:rStyle w:val="Nmerodepgina"/>
              <w:rFonts w:cs="Tahoma"/>
              <w:bCs/>
              <w:sz w:val="18"/>
            </w:rPr>
            <w:instrText xml:space="preserve"> NUMPAGES </w:instrText>
          </w:r>
          <w:r w:rsidRPr="00C8666D">
            <w:rPr>
              <w:rStyle w:val="Nmerodepgina"/>
              <w:rFonts w:cs="Tahoma"/>
              <w:bCs/>
              <w:sz w:val="18"/>
            </w:rPr>
            <w:fldChar w:fldCharType="separate"/>
          </w:r>
          <w:r w:rsidR="00302A0A">
            <w:rPr>
              <w:rStyle w:val="Nmerodepgina"/>
              <w:rFonts w:cs="Tahoma"/>
              <w:bCs/>
              <w:noProof/>
              <w:sz w:val="18"/>
            </w:rPr>
            <w:t>5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end"/>
          </w:r>
        </w:p>
      </w:tc>
    </w:tr>
  </w:tbl>
  <w:p w14:paraId="3C6D4048" w14:textId="77777777" w:rsidR="00054874" w:rsidRPr="00F817B6" w:rsidRDefault="00054874">
    <w:pPr>
      <w:pStyle w:val="Piedepgina"/>
      <w:rPr>
        <w:sz w:val="4"/>
        <w:szCs w:val="4"/>
      </w:rPr>
    </w:pPr>
  </w:p>
  <w:p w14:paraId="4647D529" w14:textId="77777777" w:rsidR="00054874" w:rsidRDefault="000548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032DC" w14:textId="77777777" w:rsidR="00F84980" w:rsidRDefault="00F84980">
      <w:r>
        <w:separator/>
      </w:r>
    </w:p>
  </w:footnote>
  <w:footnote w:type="continuationSeparator" w:id="0">
    <w:p w14:paraId="27EFE6B0" w14:textId="77777777" w:rsidR="00F84980" w:rsidRDefault="00F849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60" w:type="dxa"/>
      <w:tblInd w:w="108" w:type="dxa"/>
      <w:tblBorders>
        <w:insideH w:val="single" w:sz="4" w:space="0" w:color="000080"/>
      </w:tblBorders>
      <w:tblLook w:val="01E0" w:firstRow="1" w:lastRow="1" w:firstColumn="1" w:lastColumn="1" w:noHBand="0" w:noVBand="0"/>
    </w:tblPr>
    <w:tblGrid>
      <w:gridCol w:w="1877"/>
      <w:gridCol w:w="4750"/>
      <w:gridCol w:w="3333"/>
    </w:tblGrid>
    <w:tr w:rsidR="00054874" w14:paraId="316977EA" w14:textId="77777777" w:rsidTr="00437A1C">
      <w:trPr>
        <w:trHeight w:val="830"/>
      </w:trPr>
      <w:tc>
        <w:tcPr>
          <w:tcW w:w="6627" w:type="dxa"/>
          <w:gridSpan w:val="2"/>
          <w:tcBorders>
            <w:top w:val="nil"/>
            <w:bottom w:val="single" w:sz="4" w:space="0" w:color="003366"/>
          </w:tcBorders>
          <w:vAlign w:val="center"/>
        </w:tcPr>
        <w:p w14:paraId="0BD60E59" w14:textId="08E54E54" w:rsidR="00054874" w:rsidRPr="003B4B8A" w:rsidRDefault="00054874" w:rsidP="00843549">
          <w:pPr>
            <w:rPr>
              <w:rFonts w:ascii="Tahoma" w:hAnsi="Tahoma" w:cs="Tahoma"/>
              <w:sz w:val="28"/>
              <w:szCs w:val="28"/>
              <w:lang w:eastAsia="en-US"/>
            </w:rPr>
          </w:pPr>
          <w:r>
            <w:rPr>
              <w:rFonts w:cs="Arial"/>
              <w:noProof/>
              <w:color w:val="000000"/>
              <w:sz w:val="16"/>
              <w:szCs w:val="16"/>
              <w:lang w:val="es-MX" w:eastAsia="es-MX"/>
            </w:rPr>
            <w:drawing>
              <wp:anchor distT="0" distB="0" distL="114300" distR="114300" simplePos="0" relativeHeight="251659264" behindDoc="0" locked="0" layoutInCell="1" allowOverlap="1" wp14:anchorId="650A463F" wp14:editId="1D03DDD7">
                <wp:simplePos x="3786505" y="36195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1069975" cy="362585"/>
                <wp:effectExtent l="0" t="0" r="0" b="0"/>
                <wp:wrapSquare wrapText="bothSides"/>
                <wp:docPr id="4" name="Imagen 4" descr="Descripción: Descripción: Descripción: Descripción: cid:image003.png@01D087D9.6466DC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Descripción: Descripción: Descripción: Descripción: cid:image003.png@01D087D9.6466DC2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9975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6F729D">
            <w:rPr>
              <w:rFonts w:ascii="Tahoma" w:hAnsi="Tahoma" w:cs="Tahoma"/>
              <w:sz w:val="28"/>
              <w:szCs w:val="28"/>
              <w:lang w:eastAsia="en-US"/>
            </w:rPr>
            <w:t>MU</w:t>
          </w:r>
          <w:r w:rsidR="002C13DC">
            <w:rPr>
              <w:rFonts w:ascii="Tahoma" w:hAnsi="Tahoma" w:cs="Tahoma"/>
              <w:sz w:val="28"/>
              <w:szCs w:val="28"/>
              <w:lang w:eastAsia="en-US"/>
            </w:rPr>
            <w:t>_</w:t>
          </w:r>
          <w:r w:rsidR="00607E47">
            <w:rPr>
              <w:rFonts w:ascii="Tahoma" w:hAnsi="Tahoma" w:cs="Tahoma"/>
              <w:sz w:val="28"/>
              <w:szCs w:val="28"/>
              <w:lang w:eastAsia="en-US"/>
            </w:rPr>
            <w:t>DEMORAS_EN_ZONA</w:t>
          </w:r>
          <w:r w:rsidR="00D52859" w:rsidRPr="00D3016B">
            <w:rPr>
              <w:rFonts w:ascii="Tahoma" w:hAnsi="Tahoma" w:cs="Tahoma"/>
              <w:sz w:val="28"/>
              <w:szCs w:val="28"/>
              <w:lang w:eastAsia="en-US"/>
            </w:rPr>
            <w:t xml:space="preserve"> </w:t>
          </w:r>
          <w:r w:rsidR="00D3016B" w:rsidRPr="00D3016B">
            <w:rPr>
              <w:rFonts w:ascii="Tahoma" w:hAnsi="Tahoma" w:cs="Tahoma"/>
              <w:sz w:val="28"/>
              <w:szCs w:val="28"/>
              <w:lang w:eastAsia="en-US"/>
            </w:rPr>
            <w:t>_SM_1.0.</w:t>
          </w:r>
          <w:r w:rsidR="003A082D">
            <w:rPr>
              <w:rFonts w:ascii="Tahoma" w:hAnsi="Tahoma" w:cs="Tahoma"/>
              <w:sz w:val="28"/>
              <w:szCs w:val="28"/>
              <w:lang w:eastAsia="en-US"/>
            </w:rPr>
            <w:t>3</w:t>
          </w:r>
        </w:p>
      </w:tc>
      <w:tc>
        <w:tcPr>
          <w:tcW w:w="3333" w:type="dxa"/>
          <w:tcBorders>
            <w:top w:val="nil"/>
            <w:bottom w:val="single" w:sz="4" w:space="0" w:color="003366"/>
          </w:tcBorders>
          <w:vAlign w:val="center"/>
        </w:tcPr>
        <w:p w14:paraId="2DF12FC5" w14:textId="77777777" w:rsidR="00054874" w:rsidRPr="003B4B8A" w:rsidRDefault="00054874" w:rsidP="003B4B8A">
          <w:pPr>
            <w:jc w:val="center"/>
            <w:rPr>
              <w:rFonts w:eastAsia="Times New Roman"/>
            </w:rPr>
          </w:pPr>
          <w:r>
            <w:object w:dxaOrig="2364" w:dyaOrig="864" w14:anchorId="634C9E4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7" type="#_x0000_t75" style="width:91.5pt;height:33.75pt">
                <v:imagedata r:id="rId3" o:title=""/>
              </v:shape>
              <o:OLEObject Type="Embed" ProgID="PBrush" ShapeID="_x0000_i1027" DrawAspect="Content" ObjectID="_1832744570" r:id="rId4"/>
            </w:object>
          </w:r>
          <w:r>
            <w:rPr>
              <w:rFonts w:eastAsia="Times New Roman"/>
              <w:noProof/>
              <w:lang w:val="es-MX" w:eastAsia="es-MX"/>
            </w:rPr>
            <w:drawing>
              <wp:anchor distT="0" distB="0" distL="114300" distR="114300" simplePos="0" relativeHeight="251658240" behindDoc="0" locked="0" layoutInCell="1" allowOverlap="1" wp14:anchorId="386236AE" wp14:editId="2AD8862E">
                <wp:simplePos x="5607170" y="388189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545306" cy="436245"/>
                <wp:effectExtent l="0" t="0" r="7620" b="1905"/>
                <wp:wrapSquare wrapText="bothSides"/>
                <wp:docPr id="1" name="Imagen 1" descr="logo-wern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-werne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5306" cy="436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054874" w:rsidRPr="00C8666D" w14:paraId="1E0B6EC6" w14:textId="77777777" w:rsidTr="00437A1C">
      <w:tc>
        <w:tcPr>
          <w:tcW w:w="1877" w:type="dxa"/>
          <w:tcBorders>
            <w:top w:val="single" w:sz="4" w:space="0" w:color="003366"/>
            <w:bottom w:val="nil"/>
          </w:tcBorders>
          <w:shd w:val="clear" w:color="auto" w:fill="DBE5F1"/>
          <w:vAlign w:val="center"/>
        </w:tcPr>
        <w:p w14:paraId="362A28EB" w14:textId="378802B9" w:rsidR="00054874" w:rsidRPr="00C8666D" w:rsidRDefault="00437A1C" w:rsidP="003B4B8A">
          <w:pPr>
            <w:tabs>
              <w:tab w:val="left" w:pos="1190"/>
            </w:tabs>
            <w:rPr>
              <w:rFonts w:ascii="Tahoma" w:hAnsi="Tahoma" w:cs="Tahoma"/>
              <w:b/>
              <w:bCs/>
              <w:lang w:val="es-AR"/>
            </w:rPr>
          </w:pPr>
          <w:r>
            <w:rPr>
              <w:rFonts w:ascii="Tahoma" w:hAnsi="Tahoma" w:cs="Tahoma"/>
              <w:lang w:val="es-AR"/>
            </w:rPr>
            <w:t>DOCUMENTO:</w:t>
          </w:r>
        </w:p>
      </w:tc>
      <w:tc>
        <w:tcPr>
          <w:tcW w:w="8083" w:type="dxa"/>
          <w:gridSpan w:val="2"/>
          <w:tcBorders>
            <w:top w:val="single" w:sz="4" w:space="0" w:color="003366"/>
            <w:bottom w:val="nil"/>
          </w:tcBorders>
          <w:vAlign w:val="center"/>
        </w:tcPr>
        <w:p w14:paraId="0A70A235" w14:textId="51D8E754" w:rsidR="00054874" w:rsidRPr="00EB7413" w:rsidRDefault="006F729D" w:rsidP="004E728E">
          <w:pPr>
            <w:rPr>
              <w:rFonts w:eastAsia="Times New Roman"/>
            </w:rPr>
          </w:pPr>
          <w:r>
            <w:rPr>
              <w:rFonts w:eastAsia="Times New Roman"/>
            </w:rPr>
            <w:t>MANUAL</w:t>
          </w:r>
          <w:r w:rsidR="004B4789">
            <w:rPr>
              <w:rFonts w:eastAsia="Times New Roman"/>
            </w:rPr>
            <w:t xml:space="preserve"> DE USUARIO</w:t>
          </w:r>
          <w:r w:rsidR="00275A30">
            <w:rPr>
              <w:rFonts w:eastAsia="Times New Roman"/>
            </w:rPr>
            <w:t xml:space="preserve"> “</w:t>
          </w:r>
          <w:r w:rsidR="00607E47">
            <w:rPr>
              <w:rFonts w:eastAsia="Times New Roman"/>
              <w:b/>
              <w:bCs/>
            </w:rPr>
            <w:t>Demoras en Zona</w:t>
          </w:r>
          <w:r w:rsidR="00275A30">
            <w:rPr>
              <w:rFonts w:eastAsia="Times New Roman"/>
            </w:rPr>
            <w:t>”</w:t>
          </w:r>
          <w:r w:rsidR="00FE2830">
            <w:rPr>
              <w:rFonts w:eastAsia="Times New Roman"/>
            </w:rPr>
            <w:t xml:space="preserve"> </w:t>
          </w:r>
          <w:r w:rsidR="00DB76F5">
            <w:rPr>
              <w:rFonts w:eastAsia="Times New Roman"/>
            </w:rPr>
            <w:t>–</w:t>
          </w:r>
          <w:r w:rsidR="00FE2830">
            <w:rPr>
              <w:rFonts w:eastAsia="Times New Roman"/>
            </w:rPr>
            <w:t xml:space="preserve"> SKYMEDUZA</w:t>
          </w:r>
        </w:p>
      </w:tc>
    </w:tr>
  </w:tbl>
  <w:p w14:paraId="00C0D0C6" w14:textId="77777777" w:rsidR="00054874" w:rsidRPr="00C94BD3" w:rsidRDefault="00054874" w:rsidP="001D26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20.25pt;height:21pt;visibility:visible;mso-wrap-style:square" o:bullet="t">
        <v:imagedata r:id="rId1" o:title=""/>
      </v:shape>
    </w:pict>
  </w:numPicBullet>
  <w:numPicBullet w:numPicBulletId="1">
    <w:pict>
      <v:shape id="_x0000_i1035" type="#_x0000_t75" style="width:39pt;height:36.75pt;visibility:visible;mso-wrap-style:square" o:bullet="t">
        <v:imagedata r:id="rId2" o:title=""/>
      </v:shape>
    </w:pict>
  </w:numPicBullet>
  <w:abstractNum w:abstractNumId="0" w15:restartNumberingAfterBreak="0">
    <w:nsid w:val="FFFFFF89"/>
    <w:multiLevelType w:val="singleLevel"/>
    <w:tmpl w:val="92427344"/>
    <w:lvl w:ilvl="0">
      <w:start w:val="1"/>
      <w:numFmt w:val="bullet"/>
      <w:pStyle w:val="Listaconvietas"/>
      <w:lvlText w:val=""/>
      <w:lvlJc w:val="left"/>
      <w:pPr>
        <w:tabs>
          <w:tab w:val="num" w:pos="567"/>
        </w:tabs>
        <w:ind w:left="567" w:hanging="360"/>
      </w:pPr>
      <w:rPr>
        <w:rFonts w:ascii="Symbol" w:hAnsi="Symbol" w:hint="default"/>
      </w:rPr>
    </w:lvl>
  </w:abstractNum>
  <w:abstractNum w:abstractNumId="1" w15:restartNumberingAfterBreak="0">
    <w:nsid w:val="029D0065"/>
    <w:multiLevelType w:val="hybridMultilevel"/>
    <w:tmpl w:val="941EF074"/>
    <w:lvl w:ilvl="0" w:tplc="B6BE1AF4">
      <w:start w:val="1"/>
      <w:numFmt w:val="bullet"/>
      <w:lvlText w:val=""/>
      <w:lvlJc w:val="left"/>
      <w:pPr>
        <w:tabs>
          <w:tab w:val="num" w:pos="0"/>
        </w:tabs>
        <w:ind w:left="170" w:hanging="17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752C4"/>
    <w:multiLevelType w:val="hybridMultilevel"/>
    <w:tmpl w:val="FE4A1DFC"/>
    <w:lvl w:ilvl="0" w:tplc="B6BE1AF4">
      <w:start w:val="1"/>
      <w:numFmt w:val="bullet"/>
      <w:lvlText w:val=""/>
      <w:lvlJc w:val="left"/>
      <w:pPr>
        <w:tabs>
          <w:tab w:val="num" w:pos="0"/>
        </w:tabs>
        <w:ind w:left="170" w:hanging="17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B5651"/>
    <w:multiLevelType w:val="hybridMultilevel"/>
    <w:tmpl w:val="60F6238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05429"/>
    <w:multiLevelType w:val="hybridMultilevel"/>
    <w:tmpl w:val="D156908E"/>
    <w:lvl w:ilvl="0" w:tplc="1466EE6A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0D603A4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99CE380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E08728C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FD470DC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4FED0DE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4E4A94A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5EEBF24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05C8048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153F5537"/>
    <w:multiLevelType w:val="hybridMultilevel"/>
    <w:tmpl w:val="1212B2E6"/>
    <w:lvl w:ilvl="0" w:tplc="080A000F">
      <w:start w:val="1"/>
      <w:numFmt w:val="decimal"/>
      <w:lvlText w:val="%1."/>
      <w:lvlJc w:val="left"/>
      <w:pPr>
        <w:ind w:left="927" w:hanging="360"/>
      </w:pPr>
    </w:lvl>
    <w:lvl w:ilvl="1" w:tplc="080A0019" w:tentative="1">
      <w:start w:val="1"/>
      <w:numFmt w:val="lowerLetter"/>
      <w:lvlText w:val="%2."/>
      <w:lvlJc w:val="left"/>
      <w:pPr>
        <w:ind w:left="1647" w:hanging="360"/>
      </w:pPr>
    </w:lvl>
    <w:lvl w:ilvl="2" w:tplc="080A001B" w:tentative="1">
      <w:start w:val="1"/>
      <w:numFmt w:val="lowerRoman"/>
      <w:lvlText w:val="%3."/>
      <w:lvlJc w:val="right"/>
      <w:pPr>
        <w:ind w:left="2367" w:hanging="180"/>
      </w:pPr>
    </w:lvl>
    <w:lvl w:ilvl="3" w:tplc="080A000F" w:tentative="1">
      <w:start w:val="1"/>
      <w:numFmt w:val="decimal"/>
      <w:lvlText w:val="%4."/>
      <w:lvlJc w:val="left"/>
      <w:pPr>
        <w:ind w:left="3087" w:hanging="360"/>
      </w:pPr>
    </w:lvl>
    <w:lvl w:ilvl="4" w:tplc="080A0019" w:tentative="1">
      <w:start w:val="1"/>
      <w:numFmt w:val="lowerLetter"/>
      <w:lvlText w:val="%5."/>
      <w:lvlJc w:val="left"/>
      <w:pPr>
        <w:ind w:left="3807" w:hanging="360"/>
      </w:pPr>
    </w:lvl>
    <w:lvl w:ilvl="5" w:tplc="080A001B" w:tentative="1">
      <w:start w:val="1"/>
      <w:numFmt w:val="lowerRoman"/>
      <w:lvlText w:val="%6."/>
      <w:lvlJc w:val="right"/>
      <w:pPr>
        <w:ind w:left="4527" w:hanging="180"/>
      </w:pPr>
    </w:lvl>
    <w:lvl w:ilvl="6" w:tplc="080A000F" w:tentative="1">
      <w:start w:val="1"/>
      <w:numFmt w:val="decimal"/>
      <w:lvlText w:val="%7."/>
      <w:lvlJc w:val="left"/>
      <w:pPr>
        <w:ind w:left="5247" w:hanging="360"/>
      </w:pPr>
    </w:lvl>
    <w:lvl w:ilvl="7" w:tplc="080A0019" w:tentative="1">
      <w:start w:val="1"/>
      <w:numFmt w:val="lowerLetter"/>
      <w:lvlText w:val="%8."/>
      <w:lvlJc w:val="left"/>
      <w:pPr>
        <w:ind w:left="5967" w:hanging="360"/>
      </w:pPr>
    </w:lvl>
    <w:lvl w:ilvl="8" w:tplc="0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8A41104"/>
    <w:multiLevelType w:val="hybridMultilevel"/>
    <w:tmpl w:val="DB6A1A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5948E4"/>
    <w:multiLevelType w:val="hybridMultilevel"/>
    <w:tmpl w:val="F3A6BBBC"/>
    <w:lvl w:ilvl="0" w:tplc="5928EFF4">
      <w:numFmt w:val="bullet"/>
      <w:lvlText w:val=""/>
      <w:lvlJc w:val="left"/>
      <w:pPr>
        <w:ind w:left="360" w:hanging="360"/>
      </w:pPr>
      <w:rPr>
        <w:rFonts w:ascii="Symbol" w:eastAsia="Times New Roman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F582EB9"/>
    <w:multiLevelType w:val="hybridMultilevel"/>
    <w:tmpl w:val="BE7AEAAE"/>
    <w:lvl w:ilvl="0" w:tplc="399450E8">
      <w:start w:val="1"/>
      <w:numFmt w:val="decimal"/>
      <w:lvlText w:val="%1."/>
      <w:lvlJc w:val="left"/>
      <w:pPr>
        <w:ind w:left="927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1647" w:hanging="360"/>
      </w:pPr>
    </w:lvl>
    <w:lvl w:ilvl="2" w:tplc="080A001B" w:tentative="1">
      <w:start w:val="1"/>
      <w:numFmt w:val="lowerRoman"/>
      <w:lvlText w:val="%3."/>
      <w:lvlJc w:val="right"/>
      <w:pPr>
        <w:ind w:left="2367" w:hanging="180"/>
      </w:pPr>
    </w:lvl>
    <w:lvl w:ilvl="3" w:tplc="080A000F" w:tentative="1">
      <w:start w:val="1"/>
      <w:numFmt w:val="decimal"/>
      <w:lvlText w:val="%4."/>
      <w:lvlJc w:val="left"/>
      <w:pPr>
        <w:ind w:left="3087" w:hanging="360"/>
      </w:pPr>
    </w:lvl>
    <w:lvl w:ilvl="4" w:tplc="080A0019" w:tentative="1">
      <w:start w:val="1"/>
      <w:numFmt w:val="lowerLetter"/>
      <w:lvlText w:val="%5."/>
      <w:lvlJc w:val="left"/>
      <w:pPr>
        <w:ind w:left="3807" w:hanging="360"/>
      </w:pPr>
    </w:lvl>
    <w:lvl w:ilvl="5" w:tplc="080A001B" w:tentative="1">
      <w:start w:val="1"/>
      <w:numFmt w:val="lowerRoman"/>
      <w:lvlText w:val="%6."/>
      <w:lvlJc w:val="right"/>
      <w:pPr>
        <w:ind w:left="4527" w:hanging="180"/>
      </w:pPr>
    </w:lvl>
    <w:lvl w:ilvl="6" w:tplc="080A000F" w:tentative="1">
      <w:start w:val="1"/>
      <w:numFmt w:val="decimal"/>
      <w:lvlText w:val="%7."/>
      <w:lvlJc w:val="left"/>
      <w:pPr>
        <w:ind w:left="5247" w:hanging="360"/>
      </w:pPr>
    </w:lvl>
    <w:lvl w:ilvl="7" w:tplc="080A0019" w:tentative="1">
      <w:start w:val="1"/>
      <w:numFmt w:val="lowerLetter"/>
      <w:lvlText w:val="%8."/>
      <w:lvlJc w:val="left"/>
      <w:pPr>
        <w:ind w:left="5967" w:hanging="360"/>
      </w:pPr>
    </w:lvl>
    <w:lvl w:ilvl="8" w:tplc="0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1F605A0C"/>
    <w:multiLevelType w:val="hybridMultilevel"/>
    <w:tmpl w:val="777082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1A7F3F"/>
    <w:multiLevelType w:val="hybridMultilevel"/>
    <w:tmpl w:val="DF6E34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6E1627"/>
    <w:multiLevelType w:val="hybridMultilevel"/>
    <w:tmpl w:val="637C1E2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8346F7"/>
    <w:multiLevelType w:val="hybridMultilevel"/>
    <w:tmpl w:val="4CB638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451A5E"/>
    <w:multiLevelType w:val="hybridMultilevel"/>
    <w:tmpl w:val="8A9889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476BBD"/>
    <w:multiLevelType w:val="hybridMultilevel"/>
    <w:tmpl w:val="18C0EA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58704A"/>
    <w:multiLevelType w:val="hybridMultilevel"/>
    <w:tmpl w:val="A82AEF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4C74B5"/>
    <w:multiLevelType w:val="hybridMultilevel"/>
    <w:tmpl w:val="048E1610"/>
    <w:lvl w:ilvl="0" w:tplc="5928EFF4">
      <w:numFmt w:val="bullet"/>
      <w:lvlText w:val=""/>
      <w:lvlJc w:val="left"/>
      <w:pPr>
        <w:ind w:left="717" w:hanging="360"/>
      </w:pPr>
      <w:rPr>
        <w:rFonts w:ascii="Symbol" w:eastAsia="Times New Roman" w:hAnsi="Symbol" w:hint="default"/>
      </w:rPr>
    </w:lvl>
    <w:lvl w:ilvl="1" w:tplc="080A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80A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7" w15:restartNumberingAfterBreak="0">
    <w:nsid w:val="2EF822A8"/>
    <w:multiLevelType w:val="hybridMultilevel"/>
    <w:tmpl w:val="2AF8D142"/>
    <w:lvl w:ilvl="0" w:tplc="AA76F866">
      <w:start w:val="9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>
      <w:start w:val="1"/>
      <w:numFmt w:val="lowerRoman"/>
      <w:lvlText w:val="%3."/>
      <w:lvlJc w:val="right"/>
      <w:pPr>
        <w:ind w:left="2520" w:hanging="180"/>
      </w:pPr>
    </w:lvl>
    <w:lvl w:ilvl="3" w:tplc="080A000F">
      <w:start w:val="1"/>
      <w:numFmt w:val="decimal"/>
      <w:lvlText w:val="%4."/>
      <w:lvlJc w:val="left"/>
      <w:pPr>
        <w:ind w:left="3240" w:hanging="360"/>
      </w:pPr>
    </w:lvl>
    <w:lvl w:ilvl="4" w:tplc="080A0019">
      <w:start w:val="1"/>
      <w:numFmt w:val="lowerLetter"/>
      <w:lvlText w:val="%5."/>
      <w:lvlJc w:val="left"/>
      <w:pPr>
        <w:ind w:left="3960" w:hanging="360"/>
      </w:pPr>
    </w:lvl>
    <w:lvl w:ilvl="5" w:tplc="080A001B">
      <w:start w:val="1"/>
      <w:numFmt w:val="lowerRoman"/>
      <w:lvlText w:val="%6."/>
      <w:lvlJc w:val="right"/>
      <w:pPr>
        <w:ind w:left="4680" w:hanging="180"/>
      </w:pPr>
    </w:lvl>
    <w:lvl w:ilvl="6" w:tplc="080A000F">
      <w:start w:val="1"/>
      <w:numFmt w:val="decimal"/>
      <w:lvlText w:val="%7."/>
      <w:lvlJc w:val="left"/>
      <w:pPr>
        <w:ind w:left="5400" w:hanging="360"/>
      </w:pPr>
    </w:lvl>
    <w:lvl w:ilvl="7" w:tplc="080A0019">
      <w:start w:val="1"/>
      <w:numFmt w:val="lowerLetter"/>
      <w:lvlText w:val="%8."/>
      <w:lvlJc w:val="left"/>
      <w:pPr>
        <w:ind w:left="6120" w:hanging="360"/>
      </w:pPr>
    </w:lvl>
    <w:lvl w:ilvl="8" w:tplc="080A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045BFB"/>
    <w:multiLevelType w:val="hybridMultilevel"/>
    <w:tmpl w:val="E4E4B3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4527B7"/>
    <w:multiLevelType w:val="hybridMultilevel"/>
    <w:tmpl w:val="60F6238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B702EA"/>
    <w:multiLevelType w:val="hybridMultilevel"/>
    <w:tmpl w:val="107846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7738B9"/>
    <w:multiLevelType w:val="hybridMultilevel"/>
    <w:tmpl w:val="A88A559A"/>
    <w:lvl w:ilvl="0" w:tplc="580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580A0019">
      <w:start w:val="1"/>
      <w:numFmt w:val="lowerLetter"/>
      <w:lvlText w:val="%2."/>
      <w:lvlJc w:val="left"/>
      <w:pPr>
        <w:ind w:left="3912" w:hanging="360"/>
      </w:pPr>
    </w:lvl>
    <w:lvl w:ilvl="2" w:tplc="580A001B">
      <w:start w:val="1"/>
      <w:numFmt w:val="lowerRoman"/>
      <w:lvlText w:val="%3."/>
      <w:lvlJc w:val="right"/>
      <w:pPr>
        <w:ind w:left="4632" w:hanging="180"/>
      </w:pPr>
    </w:lvl>
    <w:lvl w:ilvl="3" w:tplc="580A000F">
      <w:start w:val="1"/>
      <w:numFmt w:val="decimal"/>
      <w:lvlText w:val="%4."/>
      <w:lvlJc w:val="left"/>
      <w:pPr>
        <w:ind w:left="5352" w:hanging="360"/>
      </w:pPr>
    </w:lvl>
    <w:lvl w:ilvl="4" w:tplc="580A0019">
      <w:start w:val="1"/>
      <w:numFmt w:val="lowerLetter"/>
      <w:lvlText w:val="%5."/>
      <w:lvlJc w:val="left"/>
      <w:pPr>
        <w:ind w:left="6072" w:hanging="360"/>
      </w:pPr>
    </w:lvl>
    <w:lvl w:ilvl="5" w:tplc="580A001B">
      <w:start w:val="1"/>
      <w:numFmt w:val="lowerRoman"/>
      <w:lvlText w:val="%6."/>
      <w:lvlJc w:val="right"/>
      <w:pPr>
        <w:ind w:left="6792" w:hanging="180"/>
      </w:pPr>
    </w:lvl>
    <w:lvl w:ilvl="6" w:tplc="580A000F">
      <w:start w:val="1"/>
      <w:numFmt w:val="decimal"/>
      <w:lvlText w:val="%7."/>
      <w:lvlJc w:val="left"/>
      <w:pPr>
        <w:ind w:left="7512" w:hanging="360"/>
      </w:pPr>
    </w:lvl>
    <w:lvl w:ilvl="7" w:tplc="580A0019">
      <w:start w:val="1"/>
      <w:numFmt w:val="lowerLetter"/>
      <w:lvlText w:val="%8."/>
      <w:lvlJc w:val="left"/>
      <w:pPr>
        <w:ind w:left="8232" w:hanging="360"/>
      </w:pPr>
    </w:lvl>
    <w:lvl w:ilvl="8" w:tplc="580A001B">
      <w:start w:val="1"/>
      <w:numFmt w:val="lowerRoman"/>
      <w:lvlText w:val="%9."/>
      <w:lvlJc w:val="right"/>
      <w:pPr>
        <w:ind w:left="8952" w:hanging="180"/>
      </w:pPr>
    </w:lvl>
  </w:abstractNum>
  <w:abstractNum w:abstractNumId="22" w15:restartNumberingAfterBreak="0">
    <w:nsid w:val="3E533048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02764CD"/>
    <w:multiLevelType w:val="hybridMultilevel"/>
    <w:tmpl w:val="9266CF4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490995"/>
    <w:multiLevelType w:val="hybridMultilevel"/>
    <w:tmpl w:val="A6D02A10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>
      <w:start w:val="1"/>
      <w:numFmt w:val="lowerRoman"/>
      <w:lvlText w:val="%3."/>
      <w:lvlJc w:val="right"/>
      <w:pPr>
        <w:ind w:left="2520" w:hanging="180"/>
      </w:pPr>
    </w:lvl>
    <w:lvl w:ilvl="3" w:tplc="080A000F">
      <w:start w:val="1"/>
      <w:numFmt w:val="decimal"/>
      <w:lvlText w:val="%4."/>
      <w:lvlJc w:val="left"/>
      <w:pPr>
        <w:ind w:left="3240" w:hanging="360"/>
      </w:pPr>
    </w:lvl>
    <w:lvl w:ilvl="4" w:tplc="080A0019">
      <w:start w:val="1"/>
      <w:numFmt w:val="lowerLetter"/>
      <w:lvlText w:val="%5."/>
      <w:lvlJc w:val="left"/>
      <w:pPr>
        <w:ind w:left="3960" w:hanging="360"/>
      </w:pPr>
    </w:lvl>
    <w:lvl w:ilvl="5" w:tplc="080A001B">
      <w:start w:val="1"/>
      <w:numFmt w:val="lowerRoman"/>
      <w:lvlText w:val="%6."/>
      <w:lvlJc w:val="right"/>
      <w:pPr>
        <w:ind w:left="4680" w:hanging="180"/>
      </w:pPr>
    </w:lvl>
    <w:lvl w:ilvl="6" w:tplc="080A000F">
      <w:start w:val="1"/>
      <w:numFmt w:val="decimal"/>
      <w:lvlText w:val="%7."/>
      <w:lvlJc w:val="left"/>
      <w:pPr>
        <w:ind w:left="5400" w:hanging="360"/>
      </w:pPr>
    </w:lvl>
    <w:lvl w:ilvl="7" w:tplc="080A0019">
      <w:start w:val="1"/>
      <w:numFmt w:val="lowerLetter"/>
      <w:lvlText w:val="%8."/>
      <w:lvlJc w:val="left"/>
      <w:pPr>
        <w:ind w:left="6120" w:hanging="360"/>
      </w:pPr>
    </w:lvl>
    <w:lvl w:ilvl="8" w:tplc="080A001B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C61684B"/>
    <w:multiLevelType w:val="multilevel"/>
    <w:tmpl w:val="4CF26044"/>
    <w:lvl w:ilvl="0">
      <w:start w:val="1"/>
      <w:numFmt w:val="decimal"/>
      <w:lvlText w:val="RQF-%1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right"/>
      <w:pPr>
        <w:tabs>
          <w:tab w:val="num" w:pos="1080"/>
        </w:tabs>
        <w:ind w:left="1080" w:hanging="796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right"/>
      <w:pPr>
        <w:tabs>
          <w:tab w:val="num" w:pos="1440"/>
        </w:tabs>
        <w:ind w:left="1440" w:hanging="1156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right"/>
      <w:pPr>
        <w:tabs>
          <w:tab w:val="num" w:pos="1440"/>
        </w:tabs>
        <w:ind w:left="1440" w:hanging="1156"/>
      </w:pPr>
      <w:rPr>
        <w:rFonts w:cs="Times New Roman" w:hint="default"/>
      </w:rPr>
    </w:lvl>
    <w:lvl w:ilvl="5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6">
      <w:start w:val="1"/>
      <w:numFmt w:val="bullet"/>
      <w:pStyle w:val="PuntoRF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7">
      <w:start w:val="1"/>
      <w:numFmt w:val="decimal"/>
      <w:isLgl/>
      <w:lvlText w:val="%1.%2.%3.%4.%5.%6.%7.%8"/>
      <w:lvlJc w:val="right"/>
      <w:pPr>
        <w:tabs>
          <w:tab w:val="num" w:pos="2160"/>
        </w:tabs>
        <w:ind w:left="2160" w:hanging="1876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right"/>
      <w:pPr>
        <w:tabs>
          <w:tab w:val="num" w:pos="2520"/>
        </w:tabs>
        <w:ind w:left="2520" w:hanging="2236"/>
      </w:pPr>
      <w:rPr>
        <w:rFonts w:cs="Times New Roman" w:hint="default"/>
      </w:rPr>
    </w:lvl>
  </w:abstractNum>
  <w:abstractNum w:abstractNumId="26" w15:restartNumberingAfterBreak="0">
    <w:nsid w:val="4C7B5AE0"/>
    <w:multiLevelType w:val="hybridMultilevel"/>
    <w:tmpl w:val="60F6238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040A94"/>
    <w:multiLevelType w:val="hybridMultilevel"/>
    <w:tmpl w:val="245E7C72"/>
    <w:lvl w:ilvl="0" w:tplc="8006C9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BA176F"/>
    <w:multiLevelType w:val="hybridMultilevel"/>
    <w:tmpl w:val="C2B8A9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0F4131"/>
    <w:multiLevelType w:val="hybridMultilevel"/>
    <w:tmpl w:val="60309B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C754AD"/>
    <w:multiLevelType w:val="hybridMultilevel"/>
    <w:tmpl w:val="8152C5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BD6CCA"/>
    <w:multiLevelType w:val="hybridMultilevel"/>
    <w:tmpl w:val="C386848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35385B"/>
    <w:multiLevelType w:val="hybridMultilevel"/>
    <w:tmpl w:val="616857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A12038"/>
    <w:multiLevelType w:val="hybridMultilevel"/>
    <w:tmpl w:val="76AAE6D8"/>
    <w:lvl w:ilvl="0" w:tplc="98E86B16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5C29BC2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B52BC00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DFEB382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FE293CE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9C25E7A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E7CE9E2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342C58C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0847BC6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4" w15:restartNumberingAfterBreak="0">
    <w:nsid w:val="622A3A1B"/>
    <w:multiLevelType w:val="hybridMultilevel"/>
    <w:tmpl w:val="DF3C888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374FF0"/>
    <w:multiLevelType w:val="hybridMultilevel"/>
    <w:tmpl w:val="AE266B2C"/>
    <w:lvl w:ilvl="0" w:tplc="A686118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6F45A13"/>
    <w:multiLevelType w:val="hybridMultilevel"/>
    <w:tmpl w:val="DD56AF66"/>
    <w:lvl w:ilvl="0" w:tplc="399450E8">
      <w:start w:val="1"/>
      <w:numFmt w:val="decimal"/>
      <w:lvlText w:val="%1."/>
      <w:lvlJc w:val="left"/>
      <w:pPr>
        <w:ind w:left="927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1647" w:hanging="360"/>
      </w:pPr>
    </w:lvl>
    <w:lvl w:ilvl="2" w:tplc="080A001B" w:tentative="1">
      <w:start w:val="1"/>
      <w:numFmt w:val="lowerRoman"/>
      <w:lvlText w:val="%3."/>
      <w:lvlJc w:val="right"/>
      <w:pPr>
        <w:ind w:left="2367" w:hanging="180"/>
      </w:pPr>
    </w:lvl>
    <w:lvl w:ilvl="3" w:tplc="080A000F" w:tentative="1">
      <w:start w:val="1"/>
      <w:numFmt w:val="decimal"/>
      <w:lvlText w:val="%4."/>
      <w:lvlJc w:val="left"/>
      <w:pPr>
        <w:ind w:left="3087" w:hanging="360"/>
      </w:pPr>
    </w:lvl>
    <w:lvl w:ilvl="4" w:tplc="080A0019" w:tentative="1">
      <w:start w:val="1"/>
      <w:numFmt w:val="lowerLetter"/>
      <w:lvlText w:val="%5."/>
      <w:lvlJc w:val="left"/>
      <w:pPr>
        <w:ind w:left="3807" w:hanging="360"/>
      </w:pPr>
    </w:lvl>
    <w:lvl w:ilvl="5" w:tplc="080A001B" w:tentative="1">
      <w:start w:val="1"/>
      <w:numFmt w:val="lowerRoman"/>
      <w:lvlText w:val="%6."/>
      <w:lvlJc w:val="right"/>
      <w:pPr>
        <w:ind w:left="4527" w:hanging="180"/>
      </w:pPr>
    </w:lvl>
    <w:lvl w:ilvl="6" w:tplc="080A000F" w:tentative="1">
      <w:start w:val="1"/>
      <w:numFmt w:val="decimal"/>
      <w:lvlText w:val="%7."/>
      <w:lvlJc w:val="left"/>
      <w:pPr>
        <w:ind w:left="5247" w:hanging="360"/>
      </w:pPr>
    </w:lvl>
    <w:lvl w:ilvl="7" w:tplc="080A0019" w:tentative="1">
      <w:start w:val="1"/>
      <w:numFmt w:val="lowerLetter"/>
      <w:lvlText w:val="%8."/>
      <w:lvlJc w:val="left"/>
      <w:pPr>
        <w:ind w:left="5967" w:hanging="360"/>
      </w:pPr>
    </w:lvl>
    <w:lvl w:ilvl="8" w:tplc="0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7" w15:restartNumberingAfterBreak="0">
    <w:nsid w:val="67270CF8"/>
    <w:multiLevelType w:val="hybridMultilevel"/>
    <w:tmpl w:val="8862B3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7B0CB2"/>
    <w:multiLevelType w:val="hybridMultilevel"/>
    <w:tmpl w:val="5C72E4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8D1380"/>
    <w:multiLevelType w:val="hybridMultilevel"/>
    <w:tmpl w:val="ABC8BF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D70F98"/>
    <w:multiLevelType w:val="hybridMultilevel"/>
    <w:tmpl w:val="DD3248F0"/>
    <w:lvl w:ilvl="0" w:tplc="A65EE11E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FBE1452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1AE8338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16A1C60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456ADC8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29C5F9E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6624580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24A74C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808CF4E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1" w15:restartNumberingAfterBreak="0">
    <w:nsid w:val="732D4938"/>
    <w:multiLevelType w:val="hybridMultilevel"/>
    <w:tmpl w:val="C3F625C0"/>
    <w:lvl w:ilvl="0" w:tplc="7A022866">
      <w:start w:val="1"/>
      <w:numFmt w:val="bullet"/>
      <w:pStyle w:val="Vietas2"/>
      <w:lvlText w:val=""/>
      <w:lvlJc w:val="left"/>
      <w:pPr>
        <w:tabs>
          <w:tab w:val="num" w:pos="852"/>
        </w:tabs>
        <w:ind w:left="852" w:hanging="360"/>
      </w:pPr>
      <w:rPr>
        <w:rFonts w:ascii="Symbol" w:hAnsi="Symbol" w:hint="default"/>
        <w:color w:val="808080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413E58"/>
    <w:multiLevelType w:val="hybridMultilevel"/>
    <w:tmpl w:val="D62A86B4"/>
    <w:lvl w:ilvl="0" w:tplc="10AC09CC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FAA24AE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F288228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66EF9D6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1D8CE1C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17EC87A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AE4C82E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6269C88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BC20056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3" w15:restartNumberingAfterBreak="0">
    <w:nsid w:val="7BDD1EBB"/>
    <w:multiLevelType w:val="hybridMultilevel"/>
    <w:tmpl w:val="5D1ED2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674CE6"/>
    <w:multiLevelType w:val="hybridMultilevel"/>
    <w:tmpl w:val="DD56AF66"/>
    <w:lvl w:ilvl="0" w:tplc="399450E8">
      <w:start w:val="1"/>
      <w:numFmt w:val="decimal"/>
      <w:lvlText w:val="%1."/>
      <w:lvlJc w:val="left"/>
      <w:pPr>
        <w:ind w:left="927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1647" w:hanging="360"/>
      </w:pPr>
    </w:lvl>
    <w:lvl w:ilvl="2" w:tplc="080A001B" w:tentative="1">
      <w:start w:val="1"/>
      <w:numFmt w:val="lowerRoman"/>
      <w:lvlText w:val="%3."/>
      <w:lvlJc w:val="right"/>
      <w:pPr>
        <w:ind w:left="2367" w:hanging="180"/>
      </w:pPr>
    </w:lvl>
    <w:lvl w:ilvl="3" w:tplc="080A000F" w:tentative="1">
      <w:start w:val="1"/>
      <w:numFmt w:val="decimal"/>
      <w:lvlText w:val="%4."/>
      <w:lvlJc w:val="left"/>
      <w:pPr>
        <w:ind w:left="3087" w:hanging="360"/>
      </w:pPr>
    </w:lvl>
    <w:lvl w:ilvl="4" w:tplc="080A0019" w:tentative="1">
      <w:start w:val="1"/>
      <w:numFmt w:val="lowerLetter"/>
      <w:lvlText w:val="%5."/>
      <w:lvlJc w:val="left"/>
      <w:pPr>
        <w:ind w:left="3807" w:hanging="360"/>
      </w:pPr>
    </w:lvl>
    <w:lvl w:ilvl="5" w:tplc="080A001B" w:tentative="1">
      <w:start w:val="1"/>
      <w:numFmt w:val="lowerRoman"/>
      <w:lvlText w:val="%6."/>
      <w:lvlJc w:val="right"/>
      <w:pPr>
        <w:ind w:left="4527" w:hanging="180"/>
      </w:pPr>
    </w:lvl>
    <w:lvl w:ilvl="6" w:tplc="080A000F" w:tentative="1">
      <w:start w:val="1"/>
      <w:numFmt w:val="decimal"/>
      <w:lvlText w:val="%7."/>
      <w:lvlJc w:val="left"/>
      <w:pPr>
        <w:ind w:left="5247" w:hanging="360"/>
      </w:pPr>
    </w:lvl>
    <w:lvl w:ilvl="7" w:tplc="080A0019" w:tentative="1">
      <w:start w:val="1"/>
      <w:numFmt w:val="lowerLetter"/>
      <w:lvlText w:val="%8."/>
      <w:lvlJc w:val="left"/>
      <w:pPr>
        <w:ind w:left="5967" w:hanging="360"/>
      </w:pPr>
    </w:lvl>
    <w:lvl w:ilvl="8" w:tplc="0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5" w15:restartNumberingAfterBreak="0">
    <w:nsid w:val="7D8C30E4"/>
    <w:multiLevelType w:val="multilevel"/>
    <w:tmpl w:val="BC26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F70E03"/>
    <w:multiLevelType w:val="hybridMultilevel"/>
    <w:tmpl w:val="6FCC589A"/>
    <w:lvl w:ilvl="0" w:tplc="5928EFF4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01933285">
    <w:abstractNumId w:val="25"/>
  </w:num>
  <w:num w:numId="2" w16cid:durableId="534661120">
    <w:abstractNumId w:val="41"/>
  </w:num>
  <w:num w:numId="3" w16cid:durableId="1426727968">
    <w:abstractNumId w:val="0"/>
  </w:num>
  <w:num w:numId="4" w16cid:durableId="1759516901">
    <w:abstractNumId w:val="7"/>
  </w:num>
  <w:num w:numId="5" w16cid:durableId="1576477135">
    <w:abstractNumId w:val="16"/>
  </w:num>
  <w:num w:numId="6" w16cid:durableId="2032761518">
    <w:abstractNumId w:val="46"/>
  </w:num>
  <w:num w:numId="7" w16cid:durableId="92484357">
    <w:abstractNumId w:val="1"/>
  </w:num>
  <w:num w:numId="8" w16cid:durableId="1670407114">
    <w:abstractNumId w:val="18"/>
  </w:num>
  <w:num w:numId="9" w16cid:durableId="890577761">
    <w:abstractNumId w:val="38"/>
  </w:num>
  <w:num w:numId="10" w16cid:durableId="1909805227">
    <w:abstractNumId w:val="10"/>
  </w:num>
  <w:num w:numId="11" w16cid:durableId="306250321">
    <w:abstractNumId w:val="9"/>
  </w:num>
  <w:num w:numId="12" w16cid:durableId="919680610">
    <w:abstractNumId w:val="13"/>
  </w:num>
  <w:num w:numId="13" w16cid:durableId="1385523059">
    <w:abstractNumId w:val="30"/>
  </w:num>
  <w:num w:numId="14" w16cid:durableId="1528175661">
    <w:abstractNumId w:val="12"/>
  </w:num>
  <w:num w:numId="15" w16cid:durableId="1035427871">
    <w:abstractNumId w:val="22"/>
  </w:num>
  <w:num w:numId="16" w16cid:durableId="1850212912">
    <w:abstractNumId w:val="35"/>
  </w:num>
  <w:num w:numId="17" w16cid:durableId="1894458494">
    <w:abstractNumId w:val="2"/>
  </w:num>
  <w:num w:numId="18" w16cid:durableId="539123461">
    <w:abstractNumId w:val="27"/>
  </w:num>
  <w:num w:numId="19" w16cid:durableId="1819220991">
    <w:abstractNumId w:val="3"/>
  </w:num>
  <w:num w:numId="20" w16cid:durableId="733313354">
    <w:abstractNumId w:val="14"/>
  </w:num>
  <w:num w:numId="21" w16cid:durableId="1172987531">
    <w:abstractNumId w:val="11"/>
  </w:num>
  <w:num w:numId="22" w16cid:durableId="22873436">
    <w:abstractNumId w:val="6"/>
  </w:num>
  <w:num w:numId="23" w16cid:durableId="23486258">
    <w:abstractNumId w:val="15"/>
  </w:num>
  <w:num w:numId="24" w16cid:durableId="1764180499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46502064">
    <w:abstractNumId w:val="38"/>
  </w:num>
  <w:num w:numId="26" w16cid:durableId="1297947609">
    <w:abstractNumId w:val="17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29267931">
    <w:abstractNumId w:val="29"/>
  </w:num>
  <w:num w:numId="28" w16cid:durableId="916209159">
    <w:abstractNumId w:val="37"/>
  </w:num>
  <w:num w:numId="29" w16cid:durableId="1441140514">
    <w:abstractNumId w:val="32"/>
  </w:num>
  <w:num w:numId="30" w16cid:durableId="672758679">
    <w:abstractNumId w:val="39"/>
  </w:num>
  <w:num w:numId="31" w16cid:durableId="1808012603">
    <w:abstractNumId w:val="43"/>
  </w:num>
  <w:num w:numId="32" w16cid:durableId="905527542">
    <w:abstractNumId w:val="31"/>
  </w:num>
  <w:num w:numId="33" w16cid:durableId="2063477942">
    <w:abstractNumId w:val="20"/>
  </w:num>
  <w:num w:numId="34" w16cid:durableId="1034042958">
    <w:abstractNumId w:val="17"/>
  </w:num>
  <w:num w:numId="35" w16cid:durableId="69619462">
    <w:abstractNumId w:val="24"/>
  </w:num>
  <w:num w:numId="36" w16cid:durableId="992298648">
    <w:abstractNumId w:val="40"/>
  </w:num>
  <w:num w:numId="37" w16cid:durableId="1397507996">
    <w:abstractNumId w:val="33"/>
  </w:num>
  <w:num w:numId="38" w16cid:durableId="990984316">
    <w:abstractNumId w:val="4"/>
  </w:num>
  <w:num w:numId="39" w16cid:durableId="1668287687">
    <w:abstractNumId w:val="42"/>
  </w:num>
  <w:num w:numId="40" w16cid:durableId="695077906">
    <w:abstractNumId w:val="26"/>
  </w:num>
  <w:num w:numId="41" w16cid:durableId="1876234683">
    <w:abstractNumId w:val="19"/>
  </w:num>
  <w:num w:numId="42" w16cid:durableId="614167647">
    <w:abstractNumId w:val="45"/>
  </w:num>
  <w:num w:numId="43" w16cid:durableId="1608735136">
    <w:abstractNumId w:val="28"/>
  </w:num>
  <w:num w:numId="44" w16cid:durableId="919676519">
    <w:abstractNumId w:val="5"/>
  </w:num>
  <w:num w:numId="45" w16cid:durableId="1895389020">
    <w:abstractNumId w:val="8"/>
  </w:num>
  <w:num w:numId="46" w16cid:durableId="1237521285">
    <w:abstractNumId w:val="44"/>
  </w:num>
  <w:num w:numId="47" w16cid:durableId="847524566">
    <w:abstractNumId w:val="36"/>
  </w:num>
  <w:num w:numId="48" w16cid:durableId="1072504534">
    <w:abstractNumId w:val="34"/>
  </w:num>
  <w:num w:numId="49" w16cid:durableId="1958944611">
    <w:abstractNumId w:val="23"/>
  </w:num>
  <w:numIdMacAtCleanup w:val="2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berto">
    <w15:presenceInfo w15:providerId="Windows Live" w15:userId="4481931fd4a33b2c"/>
  </w15:person>
  <w15:person w15:author="Oswaldo Ortiz">
    <w15:presenceInfo w15:providerId="Windows Live" w15:userId="8a192674e6aee68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41D"/>
    <w:rsid w:val="00000A11"/>
    <w:rsid w:val="000013B5"/>
    <w:rsid w:val="000015CA"/>
    <w:rsid w:val="00002712"/>
    <w:rsid w:val="000040C4"/>
    <w:rsid w:val="00005E77"/>
    <w:rsid w:val="000060BA"/>
    <w:rsid w:val="000076D2"/>
    <w:rsid w:val="00007739"/>
    <w:rsid w:val="00007F7C"/>
    <w:rsid w:val="00007FC0"/>
    <w:rsid w:val="00011A23"/>
    <w:rsid w:val="00011BAF"/>
    <w:rsid w:val="00011CA9"/>
    <w:rsid w:val="00012E2D"/>
    <w:rsid w:val="000133E4"/>
    <w:rsid w:val="000138D5"/>
    <w:rsid w:val="000150EF"/>
    <w:rsid w:val="00015567"/>
    <w:rsid w:val="00017F4D"/>
    <w:rsid w:val="00020D1D"/>
    <w:rsid w:val="00020E75"/>
    <w:rsid w:val="00022E6D"/>
    <w:rsid w:val="00023F51"/>
    <w:rsid w:val="00026C00"/>
    <w:rsid w:val="00030A10"/>
    <w:rsid w:val="00032BC5"/>
    <w:rsid w:val="00034DF6"/>
    <w:rsid w:val="0003667D"/>
    <w:rsid w:val="00036788"/>
    <w:rsid w:val="000379E9"/>
    <w:rsid w:val="000405BC"/>
    <w:rsid w:val="00041E48"/>
    <w:rsid w:val="000443FE"/>
    <w:rsid w:val="0004556F"/>
    <w:rsid w:val="00047493"/>
    <w:rsid w:val="00047608"/>
    <w:rsid w:val="00047C56"/>
    <w:rsid w:val="00047E65"/>
    <w:rsid w:val="00050529"/>
    <w:rsid w:val="00050AFD"/>
    <w:rsid w:val="00051530"/>
    <w:rsid w:val="000522A3"/>
    <w:rsid w:val="00052DA6"/>
    <w:rsid w:val="0005356F"/>
    <w:rsid w:val="0005412C"/>
    <w:rsid w:val="00054321"/>
    <w:rsid w:val="00054874"/>
    <w:rsid w:val="0005765F"/>
    <w:rsid w:val="00060152"/>
    <w:rsid w:val="00060A9B"/>
    <w:rsid w:val="000625F2"/>
    <w:rsid w:val="0006282F"/>
    <w:rsid w:val="0006368B"/>
    <w:rsid w:val="00064328"/>
    <w:rsid w:val="00065CCD"/>
    <w:rsid w:val="00067829"/>
    <w:rsid w:val="00070780"/>
    <w:rsid w:val="00070D18"/>
    <w:rsid w:val="00070D82"/>
    <w:rsid w:val="000723B6"/>
    <w:rsid w:val="00073FE8"/>
    <w:rsid w:val="00075272"/>
    <w:rsid w:val="00075543"/>
    <w:rsid w:val="00075A92"/>
    <w:rsid w:val="00076D34"/>
    <w:rsid w:val="000775DF"/>
    <w:rsid w:val="00077B3C"/>
    <w:rsid w:val="00077C6C"/>
    <w:rsid w:val="00080587"/>
    <w:rsid w:val="0008112A"/>
    <w:rsid w:val="00082B21"/>
    <w:rsid w:val="000844B1"/>
    <w:rsid w:val="00085C89"/>
    <w:rsid w:val="00085D7A"/>
    <w:rsid w:val="000862A2"/>
    <w:rsid w:val="0009036D"/>
    <w:rsid w:val="0009298E"/>
    <w:rsid w:val="0009429E"/>
    <w:rsid w:val="00094512"/>
    <w:rsid w:val="0009465D"/>
    <w:rsid w:val="000949E4"/>
    <w:rsid w:val="00094A68"/>
    <w:rsid w:val="00095DF2"/>
    <w:rsid w:val="00095FCE"/>
    <w:rsid w:val="00096136"/>
    <w:rsid w:val="0009759A"/>
    <w:rsid w:val="000975BD"/>
    <w:rsid w:val="00097619"/>
    <w:rsid w:val="00097752"/>
    <w:rsid w:val="00097D72"/>
    <w:rsid w:val="000A0AFB"/>
    <w:rsid w:val="000A27A4"/>
    <w:rsid w:val="000A4B24"/>
    <w:rsid w:val="000A5663"/>
    <w:rsid w:val="000A5AE5"/>
    <w:rsid w:val="000A5D81"/>
    <w:rsid w:val="000A6349"/>
    <w:rsid w:val="000A67B2"/>
    <w:rsid w:val="000A6C4C"/>
    <w:rsid w:val="000A7B5C"/>
    <w:rsid w:val="000A7BDB"/>
    <w:rsid w:val="000B0A3A"/>
    <w:rsid w:val="000B1CDB"/>
    <w:rsid w:val="000B4C33"/>
    <w:rsid w:val="000B5DAD"/>
    <w:rsid w:val="000B7BA8"/>
    <w:rsid w:val="000C0BFD"/>
    <w:rsid w:val="000C0ECC"/>
    <w:rsid w:val="000C384E"/>
    <w:rsid w:val="000C7989"/>
    <w:rsid w:val="000D0679"/>
    <w:rsid w:val="000D06D5"/>
    <w:rsid w:val="000D0FD9"/>
    <w:rsid w:val="000D18F3"/>
    <w:rsid w:val="000D19D4"/>
    <w:rsid w:val="000D2F0F"/>
    <w:rsid w:val="000D32DE"/>
    <w:rsid w:val="000D3A51"/>
    <w:rsid w:val="000D3A8A"/>
    <w:rsid w:val="000D4CFE"/>
    <w:rsid w:val="000D4FFD"/>
    <w:rsid w:val="000D544E"/>
    <w:rsid w:val="000D56F3"/>
    <w:rsid w:val="000D5F79"/>
    <w:rsid w:val="000D6197"/>
    <w:rsid w:val="000D783C"/>
    <w:rsid w:val="000E09B4"/>
    <w:rsid w:val="000E11FE"/>
    <w:rsid w:val="000E17F8"/>
    <w:rsid w:val="000E1F6A"/>
    <w:rsid w:val="000E2FAC"/>
    <w:rsid w:val="000E3DDB"/>
    <w:rsid w:val="000E5C69"/>
    <w:rsid w:val="000E6FED"/>
    <w:rsid w:val="000E7B86"/>
    <w:rsid w:val="000F051C"/>
    <w:rsid w:val="000F0B0E"/>
    <w:rsid w:val="000F0F79"/>
    <w:rsid w:val="000F1645"/>
    <w:rsid w:val="000F17E1"/>
    <w:rsid w:val="000F1950"/>
    <w:rsid w:val="000F2C3B"/>
    <w:rsid w:val="000F3F40"/>
    <w:rsid w:val="000F58E1"/>
    <w:rsid w:val="000F6148"/>
    <w:rsid w:val="000F6667"/>
    <w:rsid w:val="000F6CC1"/>
    <w:rsid w:val="000F6F52"/>
    <w:rsid w:val="000F75C8"/>
    <w:rsid w:val="00100135"/>
    <w:rsid w:val="001011BC"/>
    <w:rsid w:val="001012EC"/>
    <w:rsid w:val="00103901"/>
    <w:rsid w:val="0010483D"/>
    <w:rsid w:val="0010670E"/>
    <w:rsid w:val="00106A18"/>
    <w:rsid w:val="0010782F"/>
    <w:rsid w:val="0011056D"/>
    <w:rsid w:val="00111422"/>
    <w:rsid w:val="00111579"/>
    <w:rsid w:val="00113B16"/>
    <w:rsid w:val="001148D5"/>
    <w:rsid w:val="001164AB"/>
    <w:rsid w:val="00121948"/>
    <w:rsid w:val="001236DE"/>
    <w:rsid w:val="0012552B"/>
    <w:rsid w:val="00130494"/>
    <w:rsid w:val="00130C40"/>
    <w:rsid w:val="00131263"/>
    <w:rsid w:val="0013175A"/>
    <w:rsid w:val="00132472"/>
    <w:rsid w:val="00132485"/>
    <w:rsid w:val="0013316B"/>
    <w:rsid w:val="00133EDC"/>
    <w:rsid w:val="001347C2"/>
    <w:rsid w:val="00135FAC"/>
    <w:rsid w:val="001360B7"/>
    <w:rsid w:val="00137DD5"/>
    <w:rsid w:val="0014057F"/>
    <w:rsid w:val="0014199F"/>
    <w:rsid w:val="00141DEB"/>
    <w:rsid w:val="001439B8"/>
    <w:rsid w:val="00143BF8"/>
    <w:rsid w:val="00143CCF"/>
    <w:rsid w:val="001450AE"/>
    <w:rsid w:val="00145C17"/>
    <w:rsid w:val="00146996"/>
    <w:rsid w:val="00146A23"/>
    <w:rsid w:val="00147D89"/>
    <w:rsid w:val="00150314"/>
    <w:rsid w:val="00150893"/>
    <w:rsid w:val="00152290"/>
    <w:rsid w:val="00153966"/>
    <w:rsid w:val="001543E7"/>
    <w:rsid w:val="00154833"/>
    <w:rsid w:val="0015513D"/>
    <w:rsid w:val="0015563C"/>
    <w:rsid w:val="00155E70"/>
    <w:rsid w:val="00157B30"/>
    <w:rsid w:val="00157E25"/>
    <w:rsid w:val="00160ADF"/>
    <w:rsid w:val="001618A9"/>
    <w:rsid w:val="00162B80"/>
    <w:rsid w:val="00163497"/>
    <w:rsid w:val="001660A0"/>
    <w:rsid w:val="00172B86"/>
    <w:rsid w:val="00175667"/>
    <w:rsid w:val="001756F6"/>
    <w:rsid w:val="001760E2"/>
    <w:rsid w:val="001765C5"/>
    <w:rsid w:val="00177CFA"/>
    <w:rsid w:val="00177E86"/>
    <w:rsid w:val="001801B1"/>
    <w:rsid w:val="0018036B"/>
    <w:rsid w:val="00180AC9"/>
    <w:rsid w:val="00180BCE"/>
    <w:rsid w:val="0018120C"/>
    <w:rsid w:val="00181AB0"/>
    <w:rsid w:val="0018251F"/>
    <w:rsid w:val="00183874"/>
    <w:rsid w:val="00185F87"/>
    <w:rsid w:val="00187349"/>
    <w:rsid w:val="00191303"/>
    <w:rsid w:val="001948D3"/>
    <w:rsid w:val="001959E2"/>
    <w:rsid w:val="00195BEF"/>
    <w:rsid w:val="00195EE4"/>
    <w:rsid w:val="001970CE"/>
    <w:rsid w:val="001A0944"/>
    <w:rsid w:val="001A1CB0"/>
    <w:rsid w:val="001A343C"/>
    <w:rsid w:val="001A45E3"/>
    <w:rsid w:val="001A4C82"/>
    <w:rsid w:val="001A6F07"/>
    <w:rsid w:val="001A7FBF"/>
    <w:rsid w:val="001B0234"/>
    <w:rsid w:val="001B0A56"/>
    <w:rsid w:val="001B0B90"/>
    <w:rsid w:val="001B23D9"/>
    <w:rsid w:val="001B27F1"/>
    <w:rsid w:val="001B38A8"/>
    <w:rsid w:val="001B430B"/>
    <w:rsid w:val="001B4955"/>
    <w:rsid w:val="001B4E2F"/>
    <w:rsid w:val="001B532F"/>
    <w:rsid w:val="001B645A"/>
    <w:rsid w:val="001C0124"/>
    <w:rsid w:val="001C04FB"/>
    <w:rsid w:val="001C1C18"/>
    <w:rsid w:val="001C246B"/>
    <w:rsid w:val="001C28C0"/>
    <w:rsid w:val="001C37DF"/>
    <w:rsid w:val="001C3FB1"/>
    <w:rsid w:val="001C4208"/>
    <w:rsid w:val="001C4397"/>
    <w:rsid w:val="001C53D7"/>
    <w:rsid w:val="001C540D"/>
    <w:rsid w:val="001C54E1"/>
    <w:rsid w:val="001C5A6C"/>
    <w:rsid w:val="001C621E"/>
    <w:rsid w:val="001C6623"/>
    <w:rsid w:val="001C6E61"/>
    <w:rsid w:val="001D14BC"/>
    <w:rsid w:val="001D265F"/>
    <w:rsid w:val="001D32F5"/>
    <w:rsid w:val="001D4DBC"/>
    <w:rsid w:val="001D4FE3"/>
    <w:rsid w:val="001D502B"/>
    <w:rsid w:val="001D506B"/>
    <w:rsid w:val="001D5AE9"/>
    <w:rsid w:val="001D5EA6"/>
    <w:rsid w:val="001D626D"/>
    <w:rsid w:val="001D757B"/>
    <w:rsid w:val="001D7FCA"/>
    <w:rsid w:val="001E04B3"/>
    <w:rsid w:val="001E092C"/>
    <w:rsid w:val="001E21B3"/>
    <w:rsid w:val="001E3A5A"/>
    <w:rsid w:val="001E3E2B"/>
    <w:rsid w:val="001E5150"/>
    <w:rsid w:val="001E6B8D"/>
    <w:rsid w:val="001E7DD1"/>
    <w:rsid w:val="001F1612"/>
    <w:rsid w:val="001F21AD"/>
    <w:rsid w:val="001F2980"/>
    <w:rsid w:val="001F2AB6"/>
    <w:rsid w:val="001F2F26"/>
    <w:rsid w:val="001F47EF"/>
    <w:rsid w:val="001F5FE8"/>
    <w:rsid w:val="001F73AF"/>
    <w:rsid w:val="0020057C"/>
    <w:rsid w:val="00200BBD"/>
    <w:rsid w:val="00202526"/>
    <w:rsid w:val="002040CD"/>
    <w:rsid w:val="00204332"/>
    <w:rsid w:val="002053B1"/>
    <w:rsid w:val="002060E8"/>
    <w:rsid w:val="0020720E"/>
    <w:rsid w:val="00207589"/>
    <w:rsid w:val="00207C3D"/>
    <w:rsid w:val="002104E4"/>
    <w:rsid w:val="00210579"/>
    <w:rsid w:val="00210B10"/>
    <w:rsid w:val="00210E13"/>
    <w:rsid w:val="00211625"/>
    <w:rsid w:val="00213113"/>
    <w:rsid w:val="00213517"/>
    <w:rsid w:val="00214F64"/>
    <w:rsid w:val="0021572D"/>
    <w:rsid w:val="002157DD"/>
    <w:rsid w:val="00215B13"/>
    <w:rsid w:val="00216D2B"/>
    <w:rsid w:val="00220198"/>
    <w:rsid w:val="00221134"/>
    <w:rsid w:val="00223CA3"/>
    <w:rsid w:val="002246EE"/>
    <w:rsid w:val="00224D55"/>
    <w:rsid w:val="00224EDA"/>
    <w:rsid w:val="00225CE8"/>
    <w:rsid w:val="0022690D"/>
    <w:rsid w:val="00226B56"/>
    <w:rsid w:val="00226F7C"/>
    <w:rsid w:val="00227119"/>
    <w:rsid w:val="00227460"/>
    <w:rsid w:val="00227E94"/>
    <w:rsid w:val="00227E98"/>
    <w:rsid w:val="00230489"/>
    <w:rsid w:val="0023633B"/>
    <w:rsid w:val="002375DC"/>
    <w:rsid w:val="00237ED2"/>
    <w:rsid w:val="00240F6F"/>
    <w:rsid w:val="00241B13"/>
    <w:rsid w:val="00242587"/>
    <w:rsid w:val="00242CAB"/>
    <w:rsid w:val="00246485"/>
    <w:rsid w:val="00247065"/>
    <w:rsid w:val="0024788A"/>
    <w:rsid w:val="0025093D"/>
    <w:rsid w:val="002524A6"/>
    <w:rsid w:val="00254228"/>
    <w:rsid w:val="00255A0F"/>
    <w:rsid w:val="002565E4"/>
    <w:rsid w:val="00262C66"/>
    <w:rsid w:val="002631D7"/>
    <w:rsid w:val="002632A9"/>
    <w:rsid w:val="002633DB"/>
    <w:rsid w:val="00263904"/>
    <w:rsid w:val="002647EC"/>
    <w:rsid w:val="00264F70"/>
    <w:rsid w:val="002659E1"/>
    <w:rsid w:val="002662A1"/>
    <w:rsid w:val="00267C36"/>
    <w:rsid w:val="00270077"/>
    <w:rsid w:val="00272367"/>
    <w:rsid w:val="002731FB"/>
    <w:rsid w:val="002748C4"/>
    <w:rsid w:val="00274BA9"/>
    <w:rsid w:val="002752CD"/>
    <w:rsid w:val="0027574B"/>
    <w:rsid w:val="00275A30"/>
    <w:rsid w:val="0027688D"/>
    <w:rsid w:val="00277A4F"/>
    <w:rsid w:val="002815E7"/>
    <w:rsid w:val="00281A11"/>
    <w:rsid w:val="00282AEA"/>
    <w:rsid w:val="002846CC"/>
    <w:rsid w:val="00285032"/>
    <w:rsid w:val="00285EC7"/>
    <w:rsid w:val="002863EF"/>
    <w:rsid w:val="0028647B"/>
    <w:rsid w:val="00286A8D"/>
    <w:rsid w:val="00287711"/>
    <w:rsid w:val="0029071A"/>
    <w:rsid w:val="00291588"/>
    <w:rsid w:val="002920CD"/>
    <w:rsid w:val="00294231"/>
    <w:rsid w:val="00294E35"/>
    <w:rsid w:val="00296B87"/>
    <w:rsid w:val="00297282"/>
    <w:rsid w:val="002974E5"/>
    <w:rsid w:val="002A0F2F"/>
    <w:rsid w:val="002A10AF"/>
    <w:rsid w:val="002A398D"/>
    <w:rsid w:val="002A4882"/>
    <w:rsid w:val="002A5062"/>
    <w:rsid w:val="002A52A0"/>
    <w:rsid w:val="002A5650"/>
    <w:rsid w:val="002A56D0"/>
    <w:rsid w:val="002A63A1"/>
    <w:rsid w:val="002A7908"/>
    <w:rsid w:val="002A7E81"/>
    <w:rsid w:val="002B03E0"/>
    <w:rsid w:val="002B1E04"/>
    <w:rsid w:val="002B41D2"/>
    <w:rsid w:val="002B4F33"/>
    <w:rsid w:val="002B5D6B"/>
    <w:rsid w:val="002B60F2"/>
    <w:rsid w:val="002B6EE2"/>
    <w:rsid w:val="002C13DC"/>
    <w:rsid w:val="002C182B"/>
    <w:rsid w:val="002C21C8"/>
    <w:rsid w:val="002C275C"/>
    <w:rsid w:val="002C2D56"/>
    <w:rsid w:val="002C3494"/>
    <w:rsid w:val="002C3AA4"/>
    <w:rsid w:val="002C3F2E"/>
    <w:rsid w:val="002C4111"/>
    <w:rsid w:val="002C416B"/>
    <w:rsid w:val="002C4642"/>
    <w:rsid w:val="002C4677"/>
    <w:rsid w:val="002C4B6F"/>
    <w:rsid w:val="002C5263"/>
    <w:rsid w:val="002C64A2"/>
    <w:rsid w:val="002C687B"/>
    <w:rsid w:val="002C6CEA"/>
    <w:rsid w:val="002C7248"/>
    <w:rsid w:val="002C7842"/>
    <w:rsid w:val="002C7A18"/>
    <w:rsid w:val="002D1CE1"/>
    <w:rsid w:val="002D4D3C"/>
    <w:rsid w:val="002E09B0"/>
    <w:rsid w:val="002E0D79"/>
    <w:rsid w:val="002E39ED"/>
    <w:rsid w:val="002E3F64"/>
    <w:rsid w:val="002E51F0"/>
    <w:rsid w:val="002E5A95"/>
    <w:rsid w:val="002E5B12"/>
    <w:rsid w:val="002E5D0B"/>
    <w:rsid w:val="002E742B"/>
    <w:rsid w:val="002F0B1F"/>
    <w:rsid w:val="002F0BCD"/>
    <w:rsid w:val="002F1660"/>
    <w:rsid w:val="002F238A"/>
    <w:rsid w:val="002F28E4"/>
    <w:rsid w:val="002F2B04"/>
    <w:rsid w:val="002F3845"/>
    <w:rsid w:val="002F3D03"/>
    <w:rsid w:val="002F4342"/>
    <w:rsid w:val="002F51F6"/>
    <w:rsid w:val="002F5713"/>
    <w:rsid w:val="002F592E"/>
    <w:rsid w:val="002F76C2"/>
    <w:rsid w:val="002F7AB7"/>
    <w:rsid w:val="002F7D17"/>
    <w:rsid w:val="002F7D83"/>
    <w:rsid w:val="0030050F"/>
    <w:rsid w:val="003009AF"/>
    <w:rsid w:val="003009F9"/>
    <w:rsid w:val="00300F1B"/>
    <w:rsid w:val="0030156B"/>
    <w:rsid w:val="00302A0A"/>
    <w:rsid w:val="00302E4A"/>
    <w:rsid w:val="00303369"/>
    <w:rsid w:val="00303FA5"/>
    <w:rsid w:val="00304137"/>
    <w:rsid w:val="003060F3"/>
    <w:rsid w:val="00306F99"/>
    <w:rsid w:val="00307E19"/>
    <w:rsid w:val="003106B9"/>
    <w:rsid w:val="00310ED8"/>
    <w:rsid w:val="00311C95"/>
    <w:rsid w:val="00313058"/>
    <w:rsid w:val="00313F75"/>
    <w:rsid w:val="00314509"/>
    <w:rsid w:val="00315E9F"/>
    <w:rsid w:val="00316018"/>
    <w:rsid w:val="0031678C"/>
    <w:rsid w:val="0031741B"/>
    <w:rsid w:val="00321D13"/>
    <w:rsid w:val="00322627"/>
    <w:rsid w:val="00323001"/>
    <w:rsid w:val="00323C2E"/>
    <w:rsid w:val="003242EC"/>
    <w:rsid w:val="00325D5A"/>
    <w:rsid w:val="00326F9B"/>
    <w:rsid w:val="00327A2B"/>
    <w:rsid w:val="00330C27"/>
    <w:rsid w:val="00331AAA"/>
    <w:rsid w:val="00332999"/>
    <w:rsid w:val="00332CD4"/>
    <w:rsid w:val="003358D2"/>
    <w:rsid w:val="00336BF5"/>
    <w:rsid w:val="003413C9"/>
    <w:rsid w:val="0034404D"/>
    <w:rsid w:val="00345230"/>
    <w:rsid w:val="00345B04"/>
    <w:rsid w:val="00346F49"/>
    <w:rsid w:val="003470D1"/>
    <w:rsid w:val="0034725C"/>
    <w:rsid w:val="00347BEB"/>
    <w:rsid w:val="00351CF5"/>
    <w:rsid w:val="00352103"/>
    <w:rsid w:val="003527C9"/>
    <w:rsid w:val="00352994"/>
    <w:rsid w:val="00356DCF"/>
    <w:rsid w:val="0035742D"/>
    <w:rsid w:val="003602E3"/>
    <w:rsid w:val="00360449"/>
    <w:rsid w:val="0036173A"/>
    <w:rsid w:val="00362755"/>
    <w:rsid w:val="003638B6"/>
    <w:rsid w:val="0036430E"/>
    <w:rsid w:val="00364E65"/>
    <w:rsid w:val="003652CE"/>
    <w:rsid w:val="003659C6"/>
    <w:rsid w:val="00366DB9"/>
    <w:rsid w:val="0036765C"/>
    <w:rsid w:val="00370449"/>
    <w:rsid w:val="00371B8D"/>
    <w:rsid w:val="00371D1F"/>
    <w:rsid w:val="00372F19"/>
    <w:rsid w:val="0037313B"/>
    <w:rsid w:val="00374E8E"/>
    <w:rsid w:val="00375974"/>
    <w:rsid w:val="00376696"/>
    <w:rsid w:val="00376E74"/>
    <w:rsid w:val="003771C6"/>
    <w:rsid w:val="00377671"/>
    <w:rsid w:val="00377685"/>
    <w:rsid w:val="00377876"/>
    <w:rsid w:val="003804CB"/>
    <w:rsid w:val="00381936"/>
    <w:rsid w:val="00381B4A"/>
    <w:rsid w:val="00381D46"/>
    <w:rsid w:val="00381E26"/>
    <w:rsid w:val="00382448"/>
    <w:rsid w:val="0038270B"/>
    <w:rsid w:val="00382A07"/>
    <w:rsid w:val="003836D1"/>
    <w:rsid w:val="003854AF"/>
    <w:rsid w:val="003858B1"/>
    <w:rsid w:val="00385F31"/>
    <w:rsid w:val="0038691F"/>
    <w:rsid w:val="00386950"/>
    <w:rsid w:val="00387211"/>
    <w:rsid w:val="00390B01"/>
    <w:rsid w:val="00393175"/>
    <w:rsid w:val="00393478"/>
    <w:rsid w:val="00393ABF"/>
    <w:rsid w:val="00397C22"/>
    <w:rsid w:val="003A03F0"/>
    <w:rsid w:val="003A082D"/>
    <w:rsid w:val="003A0A4C"/>
    <w:rsid w:val="003A1723"/>
    <w:rsid w:val="003A20A2"/>
    <w:rsid w:val="003A2511"/>
    <w:rsid w:val="003A61C9"/>
    <w:rsid w:val="003A6E85"/>
    <w:rsid w:val="003A6EDD"/>
    <w:rsid w:val="003B0F7D"/>
    <w:rsid w:val="003B19D7"/>
    <w:rsid w:val="003B3629"/>
    <w:rsid w:val="003B3C23"/>
    <w:rsid w:val="003B4B50"/>
    <w:rsid w:val="003B4B8A"/>
    <w:rsid w:val="003B5D5C"/>
    <w:rsid w:val="003B5DBF"/>
    <w:rsid w:val="003B6B16"/>
    <w:rsid w:val="003C093C"/>
    <w:rsid w:val="003C0EB9"/>
    <w:rsid w:val="003C1C64"/>
    <w:rsid w:val="003C2D3D"/>
    <w:rsid w:val="003C36E3"/>
    <w:rsid w:val="003C64E0"/>
    <w:rsid w:val="003C718F"/>
    <w:rsid w:val="003C75D6"/>
    <w:rsid w:val="003C7D27"/>
    <w:rsid w:val="003D0A5D"/>
    <w:rsid w:val="003D1A0E"/>
    <w:rsid w:val="003D30C6"/>
    <w:rsid w:val="003D338B"/>
    <w:rsid w:val="003D5075"/>
    <w:rsid w:val="003D5341"/>
    <w:rsid w:val="003D6B50"/>
    <w:rsid w:val="003E0C6D"/>
    <w:rsid w:val="003E0F40"/>
    <w:rsid w:val="003E4295"/>
    <w:rsid w:val="003E525F"/>
    <w:rsid w:val="003E5401"/>
    <w:rsid w:val="003E562E"/>
    <w:rsid w:val="003E6AAF"/>
    <w:rsid w:val="003E6F7F"/>
    <w:rsid w:val="003E7229"/>
    <w:rsid w:val="003F13B0"/>
    <w:rsid w:val="003F1701"/>
    <w:rsid w:val="003F186D"/>
    <w:rsid w:val="003F1B3C"/>
    <w:rsid w:val="003F32DB"/>
    <w:rsid w:val="003F5799"/>
    <w:rsid w:val="003F639D"/>
    <w:rsid w:val="003F6791"/>
    <w:rsid w:val="003F67B7"/>
    <w:rsid w:val="00400BC7"/>
    <w:rsid w:val="00400F0E"/>
    <w:rsid w:val="00401244"/>
    <w:rsid w:val="00402297"/>
    <w:rsid w:val="004028AE"/>
    <w:rsid w:val="00403692"/>
    <w:rsid w:val="00404F2D"/>
    <w:rsid w:val="0040550C"/>
    <w:rsid w:val="00410023"/>
    <w:rsid w:val="00410612"/>
    <w:rsid w:val="004109D8"/>
    <w:rsid w:val="0041134B"/>
    <w:rsid w:val="00411A1C"/>
    <w:rsid w:val="00411C14"/>
    <w:rsid w:val="00412277"/>
    <w:rsid w:val="004124E3"/>
    <w:rsid w:val="004133E0"/>
    <w:rsid w:val="00413DDC"/>
    <w:rsid w:val="00420B76"/>
    <w:rsid w:val="00420DCB"/>
    <w:rsid w:val="00422580"/>
    <w:rsid w:val="00423DE3"/>
    <w:rsid w:val="00424096"/>
    <w:rsid w:val="00424570"/>
    <w:rsid w:val="00426187"/>
    <w:rsid w:val="004306E5"/>
    <w:rsid w:val="004312E7"/>
    <w:rsid w:val="00432BD4"/>
    <w:rsid w:val="00432EA2"/>
    <w:rsid w:val="00435077"/>
    <w:rsid w:val="00437293"/>
    <w:rsid w:val="004377D1"/>
    <w:rsid w:val="00437A1C"/>
    <w:rsid w:val="00440EED"/>
    <w:rsid w:val="0044157D"/>
    <w:rsid w:val="004415B9"/>
    <w:rsid w:val="00442219"/>
    <w:rsid w:val="00442B6D"/>
    <w:rsid w:val="004437D0"/>
    <w:rsid w:val="004440F5"/>
    <w:rsid w:val="004458E5"/>
    <w:rsid w:val="00446B4D"/>
    <w:rsid w:val="00447AA2"/>
    <w:rsid w:val="00447E72"/>
    <w:rsid w:val="004526AC"/>
    <w:rsid w:val="00452BF3"/>
    <w:rsid w:val="0045303B"/>
    <w:rsid w:val="00455621"/>
    <w:rsid w:val="0045765F"/>
    <w:rsid w:val="00457C5D"/>
    <w:rsid w:val="00461A69"/>
    <w:rsid w:val="00462D90"/>
    <w:rsid w:val="00464726"/>
    <w:rsid w:val="00464C46"/>
    <w:rsid w:val="004653A0"/>
    <w:rsid w:val="0046640A"/>
    <w:rsid w:val="0046643E"/>
    <w:rsid w:val="00470019"/>
    <w:rsid w:val="00470983"/>
    <w:rsid w:val="00470B97"/>
    <w:rsid w:val="00470F5D"/>
    <w:rsid w:val="00472390"/>
    <w:rsid w:val="004727F5"/>
    <w:rsid w:val="00472BEA"/>
    <w:rsid w:val="00472F84"/>
    <w:rsid w:val="0047439E"/>
    <w:rsid w:val="004753C9"/>
    <w:rsid w:val="00475C8A"/>
    <w:rsid w:val="0047615A"/>
    <w:rsid w:val="0048230C"/>
    <w:rsid w:val="00483123"/>
    <w:rsid w:val="004833D5"/>
    <w:rsid w:val="0048402C"/>
    <w:rsid w:val="004844CE"/>
    <w:rsid w:val="00484756"/>
    <w:rsid w:val="00485F4B"/>
    <w:rsid w:val="00486FAE"/>
    <w:rsid w:val="00490651"/>
    <w:rsid w:val="00491100"/>
    <w:rsid w:val="004912EF"/>
    <w:rsid w:val="00491A27"/>
    <w:rsid w:val="004920BF"/>
    <w:rsid w:val="0049330D"/>
    <w:rsid w:val="00494107"/>
    <w:rsid w:val="00494F5E"/>
    <w:rsid w:val="00495397"/>
    <w:rsid w:val="00495FE6"/>
    <w:rsid w:val="004972BD"/>
    <w:rsid w:val="004972F4"/>
    <w:rsid w:val="004975AE"/>
    <w:rsid w:val="004A1B55"/>
    <w:rsid w:val="004A248C"/>
    <w:rsid w:val="004A3EFE"/>
    <w:rsid w:val="004A402A"/>
    <w:rsid w:val="004A544B"/>
    <w:rsid w:val="004A5A35"/>
    <w:rsid w:val="004A5C0C"/>
    <w:rsid w:val="004A7070"/>
    <w:rsid w:val="004A77EE"/>
    <w:rsid w:val="004B386C"/>
    <w:rsid w:val="004B4789"/>
    <w:rsid w:val="004B5917"/>
    <w:rsid w:val="004B778B"/>
    <w:rsid w:val="004C06F7"/>
    <w:rsid w:val="004C2156"/>
    <w:rsid w:val="004C2DBA"/>
    <w:rsid w:val="004C3232"/>
    <w:rsid w:val="004C3772"/>
    <w:rsid w:val="004C4A75"/>
    <w:rsid w:val="004C4BB0"/>
    <w:rsid w:val="004C5BA1"/>
    <w:rsid w:val="004C6023"/>
    <w:rsid w:val="004C7E90"/>
    <w:rsid w:val="004D19FA"/>
    <w:rsid w:val="004D2C01"/>
    <w:rsid w:val="004D31E8"/>
    <w:rsid w:val="004D3BEE"/>
    <w:rsid w:val="004D46E9"/>
    <w:rsid w:val="004D4C78"/>
    <w:rsid w:val="004D5171"/>
    <w:rsid w:val="004E2BCA"/>
    <w:rsid w:val="004E2DA4"/>
    <w:rsid w:val="004E3512"/>
    <w:rsid w:val="004E472F"/>
    <w:rsid w:val="004E4FFB"/>
    <w:rsid w:val="004E652F"/>
    <w:rsid w:val="004E6961"/>
    <w:rsid w:val="004E728E"/>
    <w:rsid w:val="004E7646"/>
    <w:rsid w:val="004E79C7"/>
    <w:rsid w:val="004E7E85"/>
    <w:rsid w:val="004F0F19"/>
    <w:rsid w:val="004F2B27"/>
    <w:rsid w:val="004F3ABE"/>
    <w:rsid w:val="004F4554"/>
    <w:rsid w:val="004F48BC"/>
    <w:rsid w:val="004F574C"/>
    <w:rsid w:val="0050168A"/>
    <w:rsid w:val="00501EE7"/>
    <w:rsid w:val="00502C6A"/>
    <w:rsid w:val="005031DC"/>
    <w:rsid w:val="005038D9"/>
    <w:rsid w:val="00504412"/>
    <w:rsid w:val="00504BAB"/>
    <w:rsid w:val="00504DED"/>
    <w:rsid w:val="00504E2E"/>
    <w:rsid w:val="00504FB1"/>
    <w:rsid w:val="00505CA0"/>
    <w:rsid w:val="005068C9"/>
    <w:rsid w:val="00506E53"/>
    <w:rsid w:val="005108A0"/>
    <w:rsid w:val="005109E2"/>
    <w:rsid w:val="005111A6"/>
    <w:rsid w:val="00513026"/>
    <w:rsid w:val="005136FD"/>
    <w:rsid w:val="00513AAE"/>
    <w:rsid w:val="005151A3"/>
    <w:rsid w:val="005156C1"/>
    <w:rsid w:val="00516784"/>
    <w:rsid w:val="005169B9"/>
    <w:rsid w:val="00520682"/>
    <w:rsid w:val="005207B1"/>
    <w:rsid w:val="005214C8"/>
    <w:rsid w:val="00521694"/>
    <w:rsid w:val="00521C09"/>
    <w:rsid w:val="00523526"/>
    <w:rsid w:val="00524A99"/>
    <w:rsid w:val="00525773"/>
    <w:rsid w:val="00525B61"/>
    <w:rsid w:val="0053042E"/>
    <w:rsid w:val="005336D1"/>
    <w:rsid w:val="005342F8"/>
    <w:rsid w:val="00536A38"/>
    <w:rsid w:val="00537A74"/>
    <w:rsid w:val="00540791"/>
    <w:rsid w:val="00540E35"/>
    <w:rsid w:val="005417C9"/>
    <w:rsid w:val="005418BD"/>
    <w:rsid w:val="005433FD"/>
    <w:rsid w:val="00544BAC"/>
    <w:rsid w:val="00546E94"/>
    <w:rsid w:val="00547D32"/>
    <w:rsid w:val="00550569"/>
    <w:rsid w:val="0055188A"/>
    <w:rsid w:val="00551A36"/>
    <w:rsid w:val="00552381"/>
    <w:rsid w:val="00552821"/>
    <w:rsid w:val="0055303B"/>
    <w:rsid w:val="0055343E"/>
    <w:rsid w:val="005538F7"/>
    <w:rsid w:val="005539D4"/>
    <w:rsid w:val="00554A0E"/>
    <w:rsid w:val="0055522F"/>
    <w:rsid w:val="0055535B"/>
    <w:rsid w:val="005568AE"/>
    <w:rsid w:val="00560272"/>
    <w:rsid w:val="0056041D"/>
    <w:rsid w:val="00560772"/>
    <w:rsid w:val="00561712"/>
    <w:rsid w:val="00561794"/>
    <w:rsid w:val="0056464B"/>
    <w:rsid w:val="005646C2"/>
    <w:rsid w:val="00565465"/>
    <w:rsid w:val="005658B2"/>
    <w:rsid w:val="00565C4B"/>
    <w:rsid w:val="00565E44"/>
    <w:rsid w:val="0056620F"/>
    <w:rsid w:val="005670D9"/>
    <w:rsid w:val="0057176E"/>
    <w:rsid w:val="00571864"/>
    <w:rsid w:val="00572A4F"/>
    <w:rsid w:val="0057467A"/>
    <w:rsid w:val="0057511E"/>
    <w:rsid w:val="00575B7E"/>
    <w:rsid w:val="00575F64"/>
    <w:rsid w:val="005762E5"/>
    <w:rsid w:val="00576BF5"/>
    <w:rsid w:val="00577ED0"/>
    <w:rsid w:val="00580B21"/>
    <w:rsid w:val="00580BDA"/>
    <w:rsid w:val="00583614"/>
    <w:rsid w:val="005836AB"/>
    <w:rsid w:val="0058443F"/>
    <w:rsid w:val="005848A6"/>
    <w:rsid w:val="005856ED"/>
    <w:rsid w:val="00586241"/>
    <w:rsid w:val="00586473"/>
    <w:rsid w:val="0058716E"/>
    <w:rsid w:val="005874A8"/>
    <w:rsid w:val="00590034"/>
    <w:rsid w:val="00590205"/>
    <w:rsid w:val="00590DBA"/>
    <w:rsid w:val="00591632"/>
    <w:rsid w:val="00591CBF"/>
    <w:rsid w:val="00592C1E"/>
    <w:rsid w:val="00597157"/>
    <w:rsid w:val="00597451"/>
    <w:rsid w:val="005A0A78"/>
    <w:rsid w:val="005A115A"/>
    <w:rsid w:val="005A33E5"/>
    <w:rsid w:val="005A34C0"/>
    <w:rsid w:val="005A5FA7"/>
    <w:rsid w:val="005A6536"/>
    <w:rsid w:val="005A6C24"/>
    <w:rsid w:val="005A7CED"/>
    <w:rsid w:val="005A7FBB"/>
    <w:rsid w:val="005B12B7"/>
    <w:rsid w:val="005B42D0"/>
    <w:rsid w:val="005B616B"/>
    <w:rsid w:val="005B6780"/>
    <w:rsid w:val="005B7B79"/>
    <w:rsid w:val="005C0D62"/>
    <w:rsid w:val="005C0DD0"/>
    <w:rsid w:val="005C1073"/>
    <w:rsid w:val="005C1FE6"/>
    <w:rsid w:val="005C2168"/>
    <w:rsid w:val="005C3565"/>
    <w:rsid w:val="005C3763"/>
    <w:rsid w:val="005C39E9"/>
    <w:rsid w:val="005C4494"/>
    <w:rsid w:val="005C473D"/>
    <w:rsid w:val="005C479C"/>
    <w:rsid w:val="005C5F6D"/>
    <w:rsid w:val="005C7D6E"/>
    <w:rsid w:val="005D000C"/>
    <w:rsid w:val="005D00E0"/>
    <w:rsid w:val="005D088B"/>
    <w:rsid w:val="005D306B"/>
    <w:rsid w:val="005D33DF"/>
    <w:rsid w:val="005D3B0A"/>
    <w:rsid w:val="005D417C"/>
    <w:rsid w:val="005D7404"/>
    <w:rsid w:val="005D7D47"/>
    <w:rsid w:val="005E16C2"/>
    <w:rsid w:val="005E3175"/>
    <w:rsid w:val="005E33E8"/>
    <w:rsid w:val="005E404F"/>
    <w:rsid w:val="005E4282"/>
    <w:rsid w:val="005E488A"/>
    <w:rsid w:val="005E5826"/>
    <w:rsid w:val="005E5A8A"/>
    <w:rsid w:val="005F0A3B"/>
    <w:rsid w:val="005F1931"/>
    <w:rsid w:val="005F2D36"/>
    <w:rsid w:val="005F3B68"/>
    <w:rsid w:val="005F3C7A"/>
    <w:rsid w:val="005F4469"/>
    <w:rsid w:val="005F54BA"/>
    <w:rsid w:val="005F5856"/>
    <w:rsid w:val="005F5FE8"/>
    <w:rsid w:val="005F6381"/>
    <w:rsid w:val="005F7634"/>
    <w:rsid w:val="006013D8"/>
    <w:rsid w:val="0060427D"/>
    <w:rsid w:val="00604CB5"/>
    <w:rsid w:val="006074C6"/>
    <w:rsid w:val="00607B67"/>
    <w:rsid w:val="00607C50"/>
    <w:rsid w:val="00607E47"/>
    <w:rsid w:val="006124B3"/>
    <w:rsid w:val="00612A5C"/>
    <w:rsid w:val="00612BCA"/>
    <w:rsid w:val="0061326C"/>
    <w:rsid w:val="006135C4"/>
    <w:rsid w:val="00614BE9"/>
    <w:rsid w:val="0061720A"/>
    <w:rsid w:val="00617E2C"/>
    <w:rsid w:val="00620366"/>
    <w:rsid w:val="00620697"/>
    <w:rsid w:val="0062136B"/>
    <w:rsid w:val="006220AF"/>
    <w:rsid w:val="00623B7B"/>
    <w:rsid w:val="00623EDD"/>
    <w:rsid w:val="00624591"/>
    <w:rsid w:val="006248F2"/>
    <w:rsid w:val="00626138"/>
    <w:rsid w:val="00626142"/>
    <w:rsid w:val="006306E6"/>
    <w:rsid w:val="00630E75"/>
    <w:rsid w:val="00631709"/>
    <w:rsid w:val="00631E58"/>
    <w:rsid w:val="006355EC"/>
    <w:rsid w:val="00635BE5"/>
    <w:rsid w:val="00635EF0"/>
    <w:rsid w:val="006369F8"/>
    <w:rsid w:val="006378F1"/>
    <w:rsid w:val="00643872"/>
    <w:rsid w:val="0064533C"/>
    <w:rsid w:val="0064551E"/>
    <w:rsid w:val="00645FDE"/>
    <w:rsid w:val="0064681A"/>
    <w:rsid w:val="00646ED1"/>
    <w:rsid w:val="00647054"/>
    <w:rsid w:val="006476EE"/>
    <w:rsid w:val="00647C83"/>
    <w:rsid w:val="00650E6C"/>
    <w:rsid w:val="00650F64"/>
    <w:rsid w:val="006515FE"/>
    <w:rsid w:val="00652290"/>
    <w:rsid w:val="00652800"/>
    <w:rsid w:val="00652CF3"/>
    <w:rsid w:val="00653FAB"/>
    <w:rsid w:val="00654AFF"/>
    <w:rsid w:val="00654EEF"/>
    <w:rsid w:val="006558CA"/>
    <w:rsid w:val="00655AA0"/>
    <w:rsid w:val="0065697F"/>
    <w:rsid w:val="00656DFD"/>
    <w:rsid w:val="00657EF6"/>
    <w:rsid w:val="006608C3"/>
    <w:rsid w:val="006617AC"/>
    <w:rsid w:val="00661BAC"/>
    <w:rsid w:val="00662EBC"/>
    <w:rsid w:val="006635A2"/>
    <w:rsid w:val="006645CB"/>
    <w:rsid w:val="00665C1C"/>
    <w:rsid w:val="00665E5A"/>
    <w:rsid w:val="0066635E"/>
    <w:rsid w:val="00666DC7"/>
    <w:rsid w:val="006705D6"/>
    <w:rsid w:val="00671556"/>
    <w:rsid w:val="006725E4"/>
    <w:rsid w:val="00672DF1"/>
    <w:rsid w:val="00680AEE"/>
    <w:rsid w:val="0068342F"/>
    <w:rsid w:val="00683C6F"/>
    <w:rsid w:val="006843C4"/>
    <w:rsid w:val="00685231"/>
    <w:rsid w:val="00685EDF"/>
    <w:rsid w:val="006868A1"/>
    <w:rsid w:val="006868FD"/>
    <w:rsid w:val="00687053"/>
    <w:rsid w:val="006872F1"/>
    <w:rsid w:val="0069312E"/>
    <w:rsid w:val="006943D8"/>
    <w:rsid w:val="00694D3F"/>
    <w:rsid w:val="00695084"/>
    <w:rsid w:val="006951AB"/>
    <w:rsid w:val="00695A1B"/>
    <w:rsid w:val="00696C8D"/>
    <w:rsid w:val="00696D69"/>
    <w:rsid w:val="006A08BC"/>
    <w:rsid w:val="006A2355"/>
    <w:rsid w:val="006A240F"/>
    <w:rsid w:val="006A2B69"/>
    <w:rsid w:val="006A2D5B"/>
    <w:rsid w:val="006A4614"/>
    <w:rsid w:val="006A4B19"/>
    <w:rsid w:val="006A5B98"/>
    <w:rsid w:val="006A7F68"/>
    <w:rsid w:val="006B08F7"/>
    <w:rsid w:val="006B1677"/>
    <w:rsid w:val="006B3CA3"/>
    <w:rsid w:val="006B4186"/>
    <w:rsid w:val="006B4449"/>
    <w:rsid w:val="006B4A5C"/>
    <w:rsid w:val="006B4D6A"/>
    <w:rsid w:val="006B5675"/>
    <w:rsid w:val="006B56DE"/>
    <w:rsid w:val="006B6069"/>
    <w:rsid w:val="006B6DAE"/>
    <w:rsid w:val="006B74C7"/>
    <w:rsid w:val="006B7B44"/>
    <w:rsid w:val="006C0B01"/>
    <w:rsid w:val="006C1761"/>
    <w:rsid w:val="006C18B6"/>
    <w:rsid w:val="006C19CC"/>
    <w:rsid w:val="006C2127"/>
    <w:rsid w:val="006C4C43"/>
    <w:rsid w:val="006C7094"/>
    <w:rsid w:val="006C7754"/>
    <w:rsid w:val="006C77E5"/>
    <w:rsid w:val="006D1EF1"/>
    <w:rsid w:val="006D2116"/>
    <w:rsid w:val="006D3814"/>
    <w:rsid w:val="006D507C"/>
    <w:rsid w:val="006D5F98"/>
    <w:rsid w:val="006D62F8"/>
    <w:rsid w:val="006D7935"/>
    <w:rsid w:val="006D7986"/>
    <w:rsid w:val="006D7C9A"/>
    <w:rsid w:val="006E0067"/>
    <w:rsid w:val="006E1338"/>
    <w:rsid w:val="006E15AC"/>
    <w:rsid w:val="006E304E"/>
    <w:rsid w:val="006E448E"/>
    <w:rsid w:val="006E4CD7"/>
    <w:rsid w:val="006E530C"/>
    <w:rsid w:val="006E5483"/>
    <w:rsid w:val="006F0DA7"/>
    <w:rsid w:val="006F3016"/>
    <w:rsid w:val="006F4946"/>
    <w:rsid w:val="006F498E"/>
    <w:rsid w:val="006F5921"/>
    <w:rsid w:val="006F6D62"/>
    <w:rsid w:val="006F729D"/>
    <w:rsid w:val="006F7E11"/>
    <w:rsid w:val="00701E88"/>
    <w:rsid w:val="00702B17"/>
    <w:rsid w:val="00703A6F"/>
    <w:rsid w:val="00703E36"/>
    <w:rsid w:val="0070424D"/>
    <w:rsid w:val="0070566F"/>
    <w:rsid w:val="0070575F"/>
    <w:rsid w:val="00705CDA"/>
    <w:rsid w:val="007075CF"/>
    <w:rsid w:val="00707739"/>
    <w:rsid w:val="0071123B"/>
    <w:rsid w:val="00711799"/>
    <w:rsid w:val="00712B94"/>
    <w:rsid w:val="00714706"/>
    <w:rsid w:val="00714ABD"/>
    <w:rsid w:val="00714DEC"/>
    <w:rsid w:val="00716E36"/>
    <w:rsid w:val="007178E9"/>
    <w:rsid w:val="00720A33"/>
    <w:rsid w:val="0072344E"/>
    <w:rsid w:val="00724100"/>
    <w:rsid w:val="00724A63"/>
    <w:rsid w:val="00730F28"/>
    <w:rsid w:val="00732A6A"/>
    <w:rsid w:val="00733136"/>
    <w:rsid w:val="0073329B"/>
    <w:rsid w:val="00734150"/>
    <w:rsid w:val="00734AC1"/>
    <w:rsid w:val="00734DE2"/>
    <w:rsid w:val="00736564"/>
    <w:rsid w:val="00736776"/>
    <w:rsid w:val="0073789B"/>
    <w:rsid w:val="007406A0"/>
    <w:rsid w:val="00742015"/>
    <w:rsid w:val="007421EB"/>
    <w:rsid w:val="007431EC"/>
    <w:rsid w:val="007433D7"/>
    <w:rsid w:val="0074399C"/>
    <w:rsid w:val="00743CD8"/>
    <w:rsid w:val="00746093"/>
    <w:rsid w:val="00746513"/>
    <w:rsid w:val="007509D3"/>
    <w:rsid w:val="00750BED"/>
    <w:rsid w:val="00752944"/>
    <w:rsid w:val="007535E4"/>
    <w:rsid w:val="00754842"/>
    <w:rsid w:val="007548B3"/>
    <w:rsid w:val="007553CD"/>
    <w:rsid w:val="00756484"/>
    <w:rsid w:val="00756652"/>
    <w:rsid w:val="00756C93"/>
    <w:rsid w:val="00757633"/>
    <w:rsid w:val="00757A4F"/>
    <w:rsid w:val="00760322"/>
    <w:rsid w:val="007605B8"/>
    <w:rsid w:val="007605BE"/>
    <w:rsid w:val="00760B17"/>
    <w:rsid w:val="007622B3"/>
    <w:rsid w:val="0076294F"/>
    <w:rsid w:val="0076349A"/>
    <w:rsid w:val="007637D2"/>
    <w:rsid w:val="00763915"/>
    <w:rsid w:val="00763D46"/>
    <w:rsid w:val="007640F3"/>
    <w:rsid w:val="00765533"/>
    <w:rsid w:val="00765CDC"/>
    <w:rsid w:val="00765E9C"/>
    <w:rsid w:val="007662A6"/>
    <w:rsid w:val="00766788"/>
    <w:rsid w:val="00771868"/>
    <w:rsid w:val="0077313A"/>
    <w:rsid w:val="00775ED2"/>
    <w:rsid w:val="00776DF2"/>
    <w:rsid w:val="0077734D"/>
    <w:rsid w:val="007803D2"/>
    <w:rsid w:val="0078060A"/>
    <w:rsid w:val="00780E06"/>
    <w:rsid w:val="00783E8C"/>
    <w:rsid w:val="00785355"/>
    <w:rsid w:val="0078626C"/>
    <w:rsid w:val="00786652"/>
    <w:rsid w:val="00786AFD"/>
    <w:rsid w:val="00787CDC"/>
    <w:rsid w:val="00791B3F"/>
    <w:rsid w:val="00792CBF"/>
    <w:rsid w:val="00793579"/>
    <w:rsid w:val="00793A58"/>
    <w:rsid w:val="007942A0"/>
    <w:rsid w:val="007944E0"/>
    <w:rsid w:val="00794D0F"/>
    <w:rsid w:val="00794E05"/>
    <w:rsid w:val="00795FE8"/>
    <w:rsid w:val="00796186"/>
    <w:rsid w:val="00796984"/>
    <w:rsid w:val="00796F06"/>
    <w:rsid w:val="007972E3"/>
    <w:rsid w:val="007A0C66"/>
    <w:rsid w:val="007A25C9"/>
    <w:rsid w:val="007A384C"/>
    <w:rsid w:val="007A3B26"/>
    <w:rsid w:val="007A3C00"/>
    <w:rsid w:val="007A3F31"/>
    <w:rsid w:val="007A4719"/>
    <w:rsid w:val="007B078D"/>
    <w:rsid w:val="007B0F2D"/>
    <w:rsid w:val="007B337A"/>
    <w:rsid w:val="007B3662"/>
    <w:rsid w:val="007B36F3"/>
    <w:rsid w:val="007B3A09"/>
    <w:rsid w:val="007B4C08"/>
    <w:rsid w:val="007B58CD"/>
    <w:rsid w:val="007B67A4"/>
    <w:rsid w:val="007B6F4A"/>
    <w:rsid w:val="007C1398"/>
    <w:rsid w:val="007C17FC"/>
    <w:rsid w:val="007C1C0A"/>
    <w:rsid w:val="007C25AE"/>
    <w:rsid w:val="007C29C3"/>
    <w:rsid w:val="007C325C"/>
    <w:rsid w:val="007C3B55"/>
    <w:rsid w:val="007C51DD"/>
    <w:rsid w:val="007C641A"/>
    <w:rsid w:val="007C66C8"/>
    <w:rsid w:val="007C6842"/>
    <w:rsid w:val="007C77BB"/>
    <w:rsid w:val="007D025C"/>
    <w:rsid w:val="007D051D"/>
    <w:rsid w:val="007D16BF"/>
    <w:rsid w:val="007D1E03"/>
    <w:rsid w:val="007D5F1E"/>
    <w:rsid w:val="007D6128"/>
    <w:rsid w:val="007D6EF7"/>
    <w:rsid w:val="007D7013"/>
    <w:rsid w:val="007E0969"/>
    <w:rsid w:val="007E374B"/>
    <w:rsid w:val="007E4B13"/>
    <w:rsid w:val="007E5517"/>
    <w:rsid w:val="007E5C0E"/>
    <w:rsid w:val="007E5C18"/>
    <w:rsid w:val="007E700D"/>
    <w:rsid w:val="007E77F9"/>
    <w:rsid w:val="007E7B1D"/>
    <w:rsid w:val="007F2588"/>
    <w:rsid w:val="007F2647"/>
    <w:rsid w:val="007F380F"/>
    <w:rsid w:val="007F3EBF"/>
    <w:rsid w:val="007F54EA"/>
    <w:rsid w:val="007F5E6E"/>
    <w:rsid w:val="007F638C"/>
    <w:rsid w:val="007F67E4"/>
    <w:rsid w:val="007F7EAA"/>
    <w:rsid w:val="00800007"/>
    <w:rsid w:val="00800C0B"/>
    <w:rsid w:val="00801821"/>
    <w:rsid w:val="00802FE6"/>
    <w:rsid w:val="00803CAE"/>
    <w:rsid w:val="00805A4C"/>
    <w:rsid w:val="00806DD2"/>
    <w:rsid w:val="008075C1"/>
    <w:rsid w:val="00811496"/>
    <w:rsid w:val="00811996"/>
    <w:rsid w:val="008123DA"/>
    <w:rsid w:val="008130A2"/>
    <w:rsid w:val="00816430"/>
    <w:rsid w:val="00816D87"/>
    <w:rsid w:val="008173B8"/>
    <w:rsid w:val="008177CF"/>
    <w:rsid w:val="00817D9B"/>
    <w:rsid w:val="00817EF5"/>
    <w:rsid w:val="008207C8"/>
    <w:rsid w:val="0082147B"/>
    <w:rsid w:val="008215E3"/>
    <w:rsid w:val="008218BD"/>
    <w:rsid w:val="0082212B"/>
    <w:rsid w:val="0082226A"/>
    <w:rsid w:val="008222B4"/>
    <w:rsid w:val="0082255F"/>
    <w:rsid w:val="008236F3"/>
    <w:rsid w:val="0082398D"/>
    <w:rsid w:val="008239A9"/>
    <w:rsid w:val="00824B68"/>
    <w:rsid w:val="00826120"/>
    <w:rsid w:val="00826535"/>
    <w:rsid w:val="00826DA2"/>
    <w:rsid w:val="008275BF"/>
    <w:rsid w:val="0083482D"/>
    <w:rsid w:val="008349EA"/>
    <w:rsid w:val="00836F12"/>
    <w:rsid w:val="00840168"/>
    <w:rsid w:val="00840717"/>
    <w:rsid w:val="00841DBE"/>
    <w:rsid w:val="00842B67"/>
    <w:rsid w:val="00843549"/>
    <w:rsid w:val="00844097"/>
    <w:rsid w:val="0084458F"/>
    <w:rsid w:val="00844F1B"/>
    <w:rsid w:val="0084565E"/>
    <w:rsid w:val="00846598"/>
    <w:rsid w:val="0084753A"/>
    <w:rsid w:val="008475C1"/>
    <w:rsid w:val="00847868"/>
    <w:rsid w:val="00850A13"/>
    <w:rsid w:val="00851034"/>
    <w:rsid w:val="0085276D"/>
    <w:rsid w:val="00852ADD"/>
    <w:rsid w:val="008535B3"/>
    <w:rsid w:val="008536B1"/>
    <w:rsid w:val="0085372C"/>
    <w:rsid w:val="00853883"/>
    <w:rsid w:val="008563D8"/>
    <w:rsid w:val="00856EC4"/>
    <w:rsid w:val="00857B8C"/>
    <w:rsid w:val="00857FC1"/>
    <w:rsid w:val="00860148"/>
    <w:rsid w:val="0086081A"/>
    <w:rsid w:val="00860BDA"/>
    <w:rsid w:val="0086137A"/>
    <w:rsid w:val="0086260C"/>
    <w:rsid w:val="008635ED"/>
    <w:rsid w:val="00864572"/>
    <w:rsid w:val="008646CF"/>
    <w:rsid w:val="00865986"/>
    <w:rsid w:val="008704C4"/>
    <w:rsid w:val="00870AE1"/>
    <w:rsid w:val="008715ED"/>
    <w:rsid w:val="00871A86"/>
    <w:rsid w:val="00874B93"/>
    <w:rsid w:val="00874D21"/>
    <w:rsid w:val="00874FBC"/>
    <w:rsid w:val="00876018"/>
    <w:rsid w:val="008766A3"/>
    <w:rsid w:val="00877633"/>
    <w:rsid w:val="00880B89"/>
    <w:rsid w:val="00881110"/>
    <w:rsid w:val="00881AF0"/>
    <w:rsid w:val="00881FEF"/>
    <w:rsid w:val="00882F22"/>
    <w:rsid w:val="00882FEF"/>
    <w:rsid w:val="00883251"/>
    <w:rsid w:val="008839DD"/>
    <w:rsid w:val="00886330"/>
    <w:rsid w:val="008869D2"/>
    <w:rsid w:val="00886DE3"/>
    <w:rsid w:val="0088760F"/>
    <w:rsid w:val="0089059C"/>
    <w:rsid w:val="00891415"/>
    <w:rsid w:val="00891C68"/>
    <w:rsid w:val="008925BD"/>
    <w:rsid w:val="00892E92"/>
    <w:rsid w:val="008946C3"/>
    <w:rsid w:val="008953C3"/>
    <w:rsid w:val="00895B8A"/>
    <w:rsid w:val="00895C5A"/>
    <w:rsid w:val="00896007"/>
    <w:rsid w:val="0089668B"/>
    <w:rsid w:val="008A036B"/>
    <w:rsid w:val="008A08F8"/>
    <w:rsid w:val="008A26B4"/>
    <w:rsid w:val="008A2E1F"/>
    <w:rsid w:val="008A36A5"/>
    <w:rsid w:val="008A68AB"/>
    <w:rsid w:val="008A6C04"/>
    <w:rsid w:val="008A6E41"/>
    <w:rsid w:val="008B1FCB"/>
    <w:rsid w:val="008B2095"/>
    <w:rsid w:val="008B2F0B"/>
    <w:rsid w:val="008B3301"/>
    <w:rsid w:val="008B434D"/>
    <w:rsid w:val="008B5770"/>
    <w:rsid w:val="008B59A7"/>
    <w:rsid w:val="008B6362"/>
    <w:rsid w:val="008B7752"/>
    <w:rsid w:val="008C0141"/>
    <w:rsid w:val="008C0298"/>
    <w:rsid w:val="008C0AEB"/>
    <w:rsid w:val="008C0C4D"/>
    <w:rsid w:val="008C25B3"/>
    <w:rsid w:val="008C262D"/>
    <w:rsid w:val="008C3212"/>
    <w:rsid w:val="008C3213"/>
    <w:rsid w:val="008C3924"/>
    <w:rsid w:val="008C3DFB"/>
    <w:rsid w:val="008C5E3A"/>
    <w:rsid w:val="008C7456"/>
    <w:rsid w:val="008C76A3"/>
    <w:rsid w:val="008C77B2"/>
    <w:rsid w:val="008C7979"/>
    <w:rsid w:val="008D0141"/>
    <w:rsid w:val="008D075A"/>
    <w:rsid w:val="008D16DC"/>
    <w:rsid w:val="008D2861"/>
    <w:rsid w:val="008D5133"/>
    <w:rsid w:val="008D61DC"/>
    <w:rsid w:val="008D65D6"/>
    <w:rsid w:val="008D6FCB"/>
    <w:rsid w:val="008D756F"/>
    <w:rsid w:val="008D7BF6"/>
    <w:rsid w:val="008E09BA"/>
    <w:rsid w:val="008E16A2"/>
    <w:rsid w:val="008E3874"/>
    <w:rsid w:val="008E3943"/>
    <w:rsid w:val="008E5052"/>
    <w:rsid w:val="008E536C"/>
    <w:rsid w:val="008E5596"/>
    <w:rsid w:val="008E6260"/>
    <w:rsid w:val="008E6360"/>
    <w:rsid w:val="008E7456"/>
    <w:rsid w:val="008F0815"/>
    <w:rsid w:val="008F16A4"/>
    <w:rsid w:val="008F196A"/>
    <w:rsid w:val="008F3084"/>
    <w:rsid w:val="008F4E8B"/>
    <w:rsid w:val="008F5548"/>
    <w:rsid w:val="008F5FA7"/>
    <w:rsid w:val="008F6745"/>
    <w:rsid w:val="008F788C"/>
    <w:rsid w:val="00903A24"/>
    <w:rsid w:val="0090445D"/>
    <w:rsid w:val="00907441"/>
    <w:rsid w:val="009078B0"/>
    <w:rsid w:val="0091057C"/>
    <w:rsid w:val="00910B3B"/>
    <w:rsid w:val="00912457"/>
    <w:rsid w:val="009129BB"/>
    <w:rsid w:val="00912A24"/>
    <w:rsid w:val="00914F77"/>
    <w:rsid w:val="00915599"/>
    <w:rsid w:val="00915FD1"/>
    <w:rsid w:val="00920165"/>
    <w:rsid w:val="009219FC"/>
    <w:rsid w:val="0092273D"/>
    <w:rsid w:val="0092296B"/>
    <w:rsid w:val="00922A08"/>
    <w:rsid w:val="00923112"/>
    <w:rsid w:val="0092343C"/>
    <w:rsid w:val="00923466"/>
    <w:rsid w:val="0092375C"/>
    <w:rsid w:val="00924F08"/>
    <w:rsid w:val="00925AA5"/>
    <w:rsid w:val="00925CCE"/>
    <w:rsid w:val="0092617F"/>
    <w:rsid w:val="009264F9"/>
    <w:rsid w:val="00926785"/>
    <w:rsid w:val="00926F69"/>
    <w:rsid w:val="00927750"/>
    <w:rsid w:val="009278FB"/>
    <w:rsid w:val="0093023F"/>
    <w:rsid w:val="009306F7"/>
    <w:rsid w:val="00930D44"/>
    <w:rsid w:val="00931D1D"/>
    <w:rsid w:val="00932562"/>
    <w:rsid w:val="009327D1"/>
    <w:rsid w:val="00932CE4"/>
    <w:rsid w:val="00933B29"/>
    <w:rsid w:val="00934AC8"/>
    <w:rsid w:val="00941E79"/>
    <w:rsid w:val="00943963"/>
    <w:rsid w:val="00943B85"/>
    <w:rsid w:val="00944942"/>
    <w:rsid w:val="00944FBB"/>
    <w:rsid w:val="00945175"/>
    <w:rsid w:val="0094548D"/>
    <w:rsid w:val="009456A8"/>
    <w:rsid w:val="009456B2"/>
    <w:rsid w:val="00945E67"/>
    <w:rsid w:val="00946C33"/>
    <w:rsid w:val="009471E4"/>
    <w:rsid w:val="009475A6"/>
    <w:rsid w:val="00950943"/>
    <w:rsid w:val="00950B83"/>
    <w:rsid w:val="00950F83"/>
    <w:rsid w:val="00953F90"/>
    <w:rsid w:val="00955C70"/>
    <w:rsid w:val="00956844"/>
    <w:rsid w:val="00961596"/>
    <w:rsid w:val="00961E1B"/>
    <w:rsid w:val="00963129"/>
    <w:rsid w:val="00964013"/>
    <w:rsid w:val="00965CA7"/>
    <w:rsid w:val="00971647"/>
    <w:rsid w:val="00971692"/>
    <w:rsid w:val="009724BC"/>
    <w:rsid w:val="0097286E"/>
    <w:rsid w:val="009735B8"/>
    <w:rsid w:val="0097433E"/>
    <w:rsid w:val="00974FDB"/>
    <w:rsid w:val="00976391"/>
    <w:rsid w:val="0097648B"/>
    <w:rsid w:val="00976555"/>
    <w:rsid w:val="00977E87"/>
    <w:rsid w:val="0098134D"/>
    <w:rsid w:val="009816EC"/>
    <w:rsid w:val="009827D4"/>
    <w:rsid w:val="00982E46"/>
    <w:rsid w:val="0098375A"/>
    <w:rsid w:val="00983B9D"/>
    <w:rsid w:val="00986096"/>
    <w:rsid w:val="00990F2B"/>
    <w:rsid w:val="009910E3"/>
    <w:rsid w:val="00991A5A"/>
    <w:rsid w:val="00991DFE"/>
    <w:rsid w:val="00991F39"/>
    <w:rsid w:val="00994753"/>
    <w:rsid w:val="009956E4"/>
    <w:rsid w:val="00997AEA"/>
    <w:rsid w:val="009A0C92"/>
    <w:rsid w:val="009A26C7"/>
    <w:rsid w:val="009A2D95"/>
    <w:rsid w:val="009A3023"/>
    <w:rsid w:val="009A403F"/>
    <w:rsid w:val="009A5794"/>
    <w:rsid w:val="009A5815"/>
    <w:rsid w:val="009A66AA"/>
    <w:rsid w:val="009A7D0D"/>
    <w:rsid w:val="009B0325"/>
    <w:rsid w:val="009B25FE"/>
    <w:rsid w:val="009B29DD"/>
    <w:rsid w:val="009B36D4"/>
    <w:rsid w:val="009B3C62"/>
    <w:rsid w:val="009B4F42"/>
    <w:rsid w:val="009B7624"/>
    <w:rsid w:val="009B7BAE"/>
    <w:rsid w:val="009C049A"/>
    <w:rsid w:val="009C212B"/>
    <w:rsid w:val="009C3413"/>
    <w:rsid w:val="009C4380"/>
    <w:rsid w:val="009C44CE"/>
    <w:rsid w:val="009C45AC"/>
    <w:rsid w:val="009C5A05"/>
    <w:rsid w:val="009C6146"/>
    <w:rsid w:val="009C6CC6"/>
    <w:rsid w:val="009C6D35"/>
    <w:rsid w:val="009C7DEC"/>
    <w:rsid w:val="009D05EC"/>
    <w:rsid w:val="009D1834"/>
    <w:rsid w:val="009D1DF2"/>
    <w:rsid w:val="009D3114"/>
    <w:rsid w:val="009D3144"/>
    <w:rsid w:val="009D3B4D"/>
    <w:rsid w:val="009D48DC"/>
    <w:rsid w:val="009E1545"/>
    <w:rsid w:val="009E162C"/>
    <w:rsid w:val="009E1ECA"/>
    <w:rsid w:val="009E2342"/>
    <w:rsid w:val="009E280C"/>
    <w:rsid w:val="009E2872"/>
    <w:rsid w:val="009E2A33"/>
    <w:rsid w:val="009E2F37"/>
    <w:rsid w:val="009E533A"/>
    <w:rsid w:val="009E54A2"/>
    <w:rsid w:val="009E5892"/>
    <w:rsid w:val="009E5C67"/>
    <w:rsid w:val="009E5F12"/>
    <w:rsid w:val="009E5FD2"/>
    <w:rsid w:val="009E5FF2"/>
    <w:rsid w:val="009E6877"/>
    <w:rsid w:val="009E734D"/>
    <w:rsid w:val="009F17C9"/>
    <w:rsid w:val="009F3BF7"/>
    <w:rsid w:val="009F400A"/>
    <w:rsid w:val="009F5B61"/>
    <w:rsid w:val="009F67E9"/>
    <w:rsid w:val="009F7610"/>
    <w:rsid w:val="009F7944"/>
    <w:rsid w:val="00A00EA3"/>
    <w:rsid w:val="00A01ACD"/>
    <w:rsid w:val="00A032A6"/>
    <w:rsid w:val="00A04173"/>
    <w:rsid w:val="00A05DFF"/>
    <w:rsid w:val="00A06C5E"/>
    <w:rsid w:val="00A101E3"/>
    <w:rsid w:val="00A10E08"/>
    <w:rsid w:val="00A11073"/>
    <w:rsid w:val="00A12551"/>
    <w:rsid w:val="00A12F73"/>
    <w:rsid w:val="00A13301"/>
    <w:rsid w:val="00A13B12"/>
    <w:rsid w:val="00A14682"/>
    <w:rsid w:val="00A15A7E"/>
    <w:rsid w:val="00A163D9"/>
    <w:rsid w:val="00A1655A"/>
    <w:rsid w:val="00A20594"/>
    <w:rsid w:val="00A2086B"/>
    <w:rsid w:val="00A2147D"/>
    <w:rsid w:val="00A2168F"/>
    <w:rsid w:val="00A22185"/>
    <w:rsid w:val="00A224D3"/>
    <w:rsid w:val="00A2294A"/>
    <w:rsid w:val="00A22F68"/>
    <w:rsid w:val="00A233E4"/>
    <w:rsid w:val="00A23F10"/>
    <w:rsid w:val="00A24B92"/>
    <w:rsid w:val="00A25526"/>
    <w:rsid w:val="00A263A0"/>
    <w:rsid w:val="00A26515"/>
    <w:rsid w:val="00A27A60"/>
    <w:rsid w:val="00A27DA7"/>
    <w:rsid w:val="00A30D5D"/>
    <w:rsid w:val="00A31215"/>
    <w:rsid w:val="00A31666"/>
    <w:rsid w:val="00A31C3F"/>
    <w:rsid w:val="00A32349"/>
    <w:rsid w:val="00A3326C"/>
    <w:rsid w:val="00A3566D"/>
    <w:rsid w:val="00A366F5"/>
    <w:rsid w:val="00A41955"/>
    <w:rsid w:val="00A42D80"/>
    <w:rsid w:val="00A44775"/>
    <w:rsid w:val="00A464F2"/>
    <w:rsid w:val="00A47D32"/>
    <w:rsid w:val="00A50179"/>
    <w:rsid w:val="00A50C17"/>
    <w:rsid w:val="00A5334B"/>
    <w:rsid w:val="00A553B2"/>
    <w:rsid w:val="00A55F42"/>
    <w:rsid w:val="00A60723"/>
    <w:rsid w:val="00A612C7"/>
    <w:rsid w:val="00A624A8"/>
    <w:rsid w:val="00A624B7"/>
    <w:rsid w:val="00A63A75"/>
    <w:rsid w:val="00A64AC0"/>
    <w:rsid w:val="00A650AF"/>
    <w:rsid w:val="00A66DF2"/>
    <w:rsid w:val="00A70A93"/>
    <w:rsid w:val="00A71C36"/>
    <w:rsid w:val="00A722F3"/>
    <w:rsid w:val="00A73AB1"/>
    <w:rsid w:val="00A73F58"/>
    <w:rsid w:val="00A74809"/>
    <w:rsid w:val="00A753C1"/>
    <w:rsid w:val="00A75BBD"/>
    <w:rsid w:val="00A77248"/>
    <w:rsid w:val="00A773A5"/>
    <w:rsid w:val="00A7776F"/>
    <w:rsid w:val="00A77898"/>
    <w:rsid w:val="00A77B0D"/>
    <w:rsid w:val="00A80413"/>
    <w:rsid w:val="00A8113E"/>
    <w:rsid w:val="00A81240"/>
    <w:rsid w:val="00A82DE2"/>
    <w:rsid w:val="00A84661"/>
    <w:rsid w:val="00A85F65"/>
    <w:rsid w:val="00A87F27"/>
    <w:rsid w:val="00A90305"/>
    <w:rsid w:val="00A916A6"/>
    <w:rsid w:val="00A91C4F"/>
    <w:rsid w:val="00A91CF1"/>
    <w:rsid w:val="00A92AEB"/>
    <w:rsid w:val="00A92F58"/>
    <w:rsid w:val="00A93118"/>
    <w:rsid w:val="00A943FB"/>
    <w:rsid w:val="00A978D0"/>
    <w:rsid w:val="00AA0091"/>
    <w:rsid w:val="00AA0846"/>
    <w:rsid w:val="00AA0E9B"/>
    <w:rsid w:val="00AA10F1"/>
    <w:rsid w:val="00AA13F5"/>
    <w:rsid w:val="00AA142E"/>
    <w:rsid w:val="00AA14B7"/>
    <w:rsid w:val="00AA1843"/>
    <w:rsid w:val="00AA35C1"/>
    <w:rsid w:val="00AA3B5D"/>
    <w:rsid w:val="00AA4BC9"/>
    <w:rsid w:val="00AA707C"/>
    <w:rsid w:val="00AA7084"/>
    <w:rsid w:val="00AB03A4"/>
    <w:rsid w:val="00AB087C"/>
    <w:rsid w:val="00AB0FB0"/>
    <w:rsid w:val="00AB1530"/>
    <w:rsid w:val="00AB1A6A"/>
    <w:rsid w:val="00AB2C99"/>
    <w:rsid w:val="00AB3081"/>
    <w:rsid w:val="00AB38E3"/>
    <w:rsid w:val="00AB4770"/>
    <w:rsid w:val="00AB54D5"/>
    <w:rsid w:val="00AB7E08"/>
    <w:rsid w:val="00AC06CE"/>
    <w:rsid w:val="00AC10AB"/>
    <w:rsid w:val="00AC146C"/>
    <w:rsid w:val="00AC1C06"/>
    <w:rsid w:val="00AC2478"/>
    <w:rsid w:val="00AC3015"/>
    <w:rsid w:val="00AC3800"/>
    <w:rsid w:val="00AC3DD5"/>
    <w:rsid w:val="00AC486D"/>
    <w:rsid w:val="00AC4DA6"/>
    <w:rsid w:val="00AC679E"/>
    <w:rsid w:val="00AC6FC7"/>
    <w:rsid w:val="00AD194F"/>
    <w:rsid w:val="00AD241D"/>
    <w:rsid w:val="00AD2638"/>
    <w:rsid w:val="00AD2924"/>
    <w:rsid w:val="00AD6BCC"/>
    <w:rsid w:val="00AD6F01"/>
    <w:rsid w:val="00AE02EB"/>
    <w:rsid w:val="00AE0755"/>
    <w:rsid w:val="00AE09E3"/>
    <w:rsid w:val="00AE0D42"/>
    <w:rsid w:val="00AE265E"/>
    <w:rsid w:val="00AE2C89"/>
    <w:rsid w:val="00AE4230"/>
    <w:rsid w:val="00AE5389"/>
    <w:rsid w:val="00AE6412"/>
    <w:rsid w:val="00AE6979"/>
    <w:rsid w:val="00AE69A7"/>
    <w:rsid w:val="00AE7CA4"/>
    <w:rsid w:val="00AF0230"/>
    <w:rsid w:val="00AF0383"/>
    <w:rsid w:val="00AF0414"/>
    <w:rsid w:val="00AF0A25"/>
    <w:rsid w:val="00AF2542"/>
    <w:rsid w:val="00AF32E8"/>
    <w:rsid w:val="00AF39D3"/>
    <w:rsid w:val="00AF400D"/>
    <w:rsid w:val="00AF40D6"/>
    <w:rsid w:val="00AF5233"/>
    <w:rsid w:val="00AF59C4"/>
    <w:rsid w:val="00AF60A5"/>
    <w:rsid w:val="00AF7F1C"/>
    <w:rsid w:val="00B00771"/>
    <w:rsid w:val="00B00E7D"/>
    <w:rsid w:val="00B033F9"/>
    <w:rsid w:val="00B03FD9"/>
    <w:rsid w:val="00B04A9E"/>
    <w:rsid w:val="00B050C1"/>
    <w:rsid w:val="00B05E37"/>
    <w:rsid w:val="00B07067"/>
    <w:rsid w:val="00B07E1F"/>
    <w:rsid w:val="00B10316"/>
    <w:rsid w:val="00B10A06"/>
    <w:rsid w:val="00B121C2"/>
    <w:rsid w:val="00B13AD1"/>
    <w:rsid w:val="00B1412E"/>
    <w:rsid w:val="00B1432F"/>
    <w:rsid w:val="00B150BE"/>
    <w:rsid w:val="00B1553E"/>
    <w:rsid w:val="00B15D11"/>
    <w:rsid w:val="00B1731B"/>
    <w:rsid w:val="00B20F6B"/>
    <w:rsid w:val="00B219DD"/>
    <w:rsid w:val="00B22631"/>
    <w:rsid w:val="00B22AB8"/>
    <w:rsid w:val="00B23A69"/>
    <w:rsid w:val="00B2460D"/>
    <w:rsid w:val="00B24F8B"/>
    <w:rsid w:val="00B2531C"/>
    <w:rsid w:val="00B25CDD"/>
    <w:rsid w:val="00B25FFB"/>
    <w:rsid w:val="00B2656A"/>
    <w:rsid w:val="00B30C12"/>
    <w:rsid w:val="00B318A7"/>
    <w:rsid w:val="00B35BB6"/>
    <w:rsid w:val="00B3785D"/>
    <w:rsid w:val="00B40056"/>
    <w:rsid w:val="00B402C5"/>
    <w:rsid w:val="00B40C21"/>
    <w:rsid w:val="00B40DFC"/>
    <w:rsid w:val="00B40EF7"/>
    <w:rsid w:val="00B4131A"/>
    <w:rsid w:val="00B4265F"/>
    <w:rsid w:val="00B43027"/>
    <w:rsid w:val="00B44B49"/>
    <w:rsid w:val="00B46959"/>
    <w:rsid w:val="00B47D5B"/>
    <w:rsid w:val="00B509BE"/>
    <w:rsid w:val="00B51396"/>
    <w:rsid w:val="00B53CEE"/>
    <w:rsid w:val="00B546FE"/>
    <w:rsid w:val="00B549FA"/>
    <w:rsid w:val="00B55FD8"/>
    <w:rsid w:val="00B574C5"/>
    <w:rsid w:val="00B601E3"/>
    <w:rsid w:val="00B6062F"/>
    <w:rsid w:val="00B60CC1"/>
    <w:rsid w:val="00B60D94"/>
    <w:rsid w:val="00B60F45"/>
    <w:rsid w:val="00B61F4F"/>
    <w:rsid w:val="00B6231D"/>
    <w:rsid w:val="00B630B9"/>
    <w:rsid w:val="00B666DE"/>
    <w:rsid w:val="00B676B3"/>
    <w:rsid w:val="00B679F7"/>
    <w:rsid w:val="00B70182"/>
    <w:rsid w:val="00B70E8B"/>
    <w:rsid w:val="00B71008"/>
    <w:rsid w:val="00B71F69"/>
    <w:rsid w:val="00B73368"/>
    <w:rsid w:val="00B73C24"/>
    <w:rsid w:val="00B74AC6"/>
    <w:rsid w:val="00B75AE4"/>
    <w:rsid w:val="00B762E9"/>
    <w:rsid w:val="00B77C65"/>
    <w:rsid w:val="00B8031D"/>
    <w:rsid w:val="00B80954"/>
    <w:rsid w:val="00B80A37"/>
    <w:rsid w:val="00B8162E"/>
    <w:rsid w:val="00B819ED"/>
    <w:rsid w:val="00B82FFC"/>
    <w:rsid w:val="00B83394"/>
    <w:rsid w:val="00B83AD1"/>
    <w:rsid w:val="00B85227"/>
    <w:rsid w:val="00B86CB1"/>
    <w:rsid w:val="00B87213"/>
    <w:rsid w:val="00B90229"/>
    <w:rsid w:val="00B908B9"/>
    <w:rsid w:val="00B945BB"/>
    <w:rsid w:val="00B94962"/>
    <w:rsid w:val="00B95EF3"/>
    <w:rsid w:val="00B97595"/>
    <w:rsid w:val="00BA09CB"/>
    <w:rsid w:val="00BA1251"/>
    <w:rsid w:val="00BA1954"/>
    <w:rsid w:val="00BA1E1E"/>
    <w:rsid w:val="00BA25F2"/>
    <w:rsid w:val="00BA26E3"/>
    <w:rsid w:val="00BA4E1A"/>
    <w:rsid w:val="00BA54AF"/>
    <w:rsid w:val="00BA63EF"/>
    <w:rsid w:val="00BA76BB"/>
    <w:rsid w:val="00BA7E55"/>
    <w:rsid w:val="00BA7ED1"/>
    <w:rsid w:val="00BB1B1D"/>
    <w:rsid w:val="00BB2454"/>
    <w:rsid w:val="00BB258E"/>
    <w:rsid w:val="00BB267D"/>
    <w:rsid w:val="00BB2804"/>
    <w:rsid w:val="00BB28C9"/>
    <w:rsid w:val="00BB55B5"/>
    <w:rsid w:val="00BB5DED"/>
    <w:rsid w:val="00BB6C6D"/>
    <w:rsid w:val="00BC118C"/>
    <w:rsid w:val="00BC21A3"/>
    <w:rsid w:val="00BC2B6C"/>
    <w:rsid w:val="00BC34D3"/>
    <w:rsid w:val="00BC36EE"/>
    <w:rsid w:val="00BC5737"/>
    <w:rsid w:val="00BC6194"/>
    <w:rsid w:val="00BC6427"/>
    <w:rsid w:val="00BC6546"/>
    <w:rsid w:val="00BC6995"/>
    <w:rsid w:val="00BC6BE8"/>
    <w:rsid w:val="00BD1526"/>
    <w:rsid w:val="00BD2434"/>
    <w:rsid w:val="00BD4F06"/>
    <w:rsid w:val="00BD5053"/>
    <w:rsid w:val="00BD5C55"/>
    <w:rsid w:val="00BD68CC"/>
    <w:rsid w:val="00BE09AD"/>
    <w:rsid w:val="00BE0F1D"/>
    <w:rsid w:val="00BE0FF4"/>
    <w:rsid w:val="00BE14B1"/>
    <w:rsid w:val="00BE193C"/>
    <w:rsid w:val="00BE39FD"/>
    <w:rsid w:val="00BE4C7C"/>
    <w:rsid w:val="00BE69A4"/>
    <w:rsid w:val="00BE6B5B"/>
    <w:rsid w:val="00BE7A15"/>
    <w:rsid w:val="00BF1042"/>
    <w:rsid w:val="00BF2717"/>
    <w:rsid w:val="00BF5923"/>
    <w:rsid w:val="00BF5D96"/>
    <w:rsid w:val="00BF7D8A"/>
    <w:rsid w:val="00C00129"/>
    <w:rsid w:val="00C0025A"/>
    <w:rsid w:val="00C037A8"/>
    <w:rsid w:val="00C05579"/>
    <w:rsid w:val="00C05EEA"/>
    <w:rsid w:val="00C06089"/>
    <w:rsid w:val="00C0617C"/>
    <w:rsid w:val="00C0657D"/>
    <w:rsid w:val="00C06845"/>
    <w:rsid w:val="00C07056"/>
    <w:rsid w:val="00C0722B"/>
    <w:rsid w:val="00C073BF"/>
    <w:rsid w:val="00C07A31"/>
    <w:rsid w:val="00C10771"/>
    <w:rsid w:val="00C109E2"/>
    <w:rsid w:val="00C118C3"/>
    <w:rsid w:val="00C12104"/>
    <w:rsid w:val="00C12F18"/>
    <w:rsid w:val="00C14763"/>
    <w:rsid w:val="00C15467"/>
    <w:rsid w:val="00C15B73"/>
    <w:rsid w:val="00C16B53"/>
    <w:rsid w:val="00C16BB4"/>
    <w:rsid w:val="00C1743D"/>
    <w:rsid w:val="00C20E31"/>
    <w:rsid w:val="00C20EAA"/>
    <w:rsid w:val="00C216E4"/>
    <w:rsid w:val="00C22197"/>
    <w:rsid w:val="00C2365C"/>
    <w:rsid w:val="00C23E39"/>
    <w:rsid w:val="00C23EF7"/>
    <w:rsid w:val="00C30074"/>
    <w:rsid w:val="00C30716"/>
    <w:rsid w:val="00C309A8"/>
    <w:rsid w:val="00C30BD9"/>
    <w:rsid w:val="00C31654"/>
    <w:rsid w:val="00C31EB8"/>
    <w:rsid w:val="00C32D9C"/>
    <w:rsid w:val="00C332EB"/>
    <w:rsid w:val="00C335D2"/>
    <w:rsid w:val="00C3455B"/>
    <w:rsid w:val="00C34E0B"/>
    <w:rsid w:val="00C34E7F"/>
    <w:rsid w:val="00C36C3F"/>
    <w:rsid w:val="00C36DBB"/>
    <w:rsid w:val="00C378A4"/>
    <w:rsid w:val="00C40EC0"/>
    <w:rsid w:val="00C414AF"/>
    <w:rsid w:val="00C421FE"/>
    <w:rsid w:val="00C42DB9"/>
    <w:rsid w:val="00C43ACE"/>
    <w:rsid w:val="00C451BC"/>
    <w:rsid w:val="00C4546B"/>
    <w:rsid w:val="00C46D84"/>
    <w:rsid w:val="00C474C8"/>
    <w:rsid w:val="00C47BFD"/>
    <w:rsid w:val="00C50D1A"/>
    <w:rsid w:val="00C5219D"/>
    <w:rsid w:val="00C5294F"/>
    <w:rsid w:val="00C53591"/>
    <w:rsid w:val="00C53AF5"/>
    <w:rsid w:val="00C54263"/>
    <w:rsid w:val="00C542F6"/>
    <w:rsid w:val="00C5648C"/>
    <w:rsid w:val="00C56EB6"/>
    <w:rsid w:val="00C57751"/>
    <w:rsid w:val="00C57AFF"/>
    <w:rsid w:val="00C57FF1"/>
    <w:rsid w:val="00C61AA6"/>
    <w:rsid w:val="00C626A8"/>
    <w:rsid w:val="00C62D39"/>
    <w:rsid w:val="00C64140"/>
    <w:rsid w:val="00C642AE"/>
    <w:rsid w:val="00C64EE3"/>
    <w:rsid w:val="00C65C4F"/>
    <w:rsid w:val="00C665A6"/>
    <w:rsid w:val="00C706E4"/>
    <w:rsid w:val="00C73221"/>
    <w:rsid w:val="00C748F6"/>
    <w:rsid w:val="00C75061"/>
    <w:rsid w:val="00C75CDC"/>
    <w:rsid w:val="00C77B0D"/>
    <w:rsid w:val="00C81488"/>
    <w:rsid w:val="00C815B5"/>
    <w:rsid w:val="00C81EA7"/>
    <w:rsid w:val="00C828CB"/>
    <w:rsid w:val="00C832FD"/>
    <w:rsid w:val="00C84947"/>
    <w:rsid w:val="00C8585B"/>
    <w:rsid w:val="00C85CE9"/>
    <w:rsid w:val="00C8666D"/>
    <w:rsid w:val="00C9041C"/>
    <w:rsid w:val="00C90664"/>
    <w:rsid w:val="00C91E20"/>
    <w:rsid w:val="00C91FA5"/>
    <w:rsid w:val="00C9216B"/>
    <w:rsid w:val="00C92A8D"/>
    <w:rsid w:val="00C93904"/>
    <w:rsid w:val="00C94BD3"/>
    <w:rsid w:val="00C952B1"/>
    <w:rsid w:val="00C9552B"/>
    <w:rsid w:val="00C955A1"/>
    <w:rsid w:val="00C961C6"/>
    <w:rsid w:val="00C96482"/>
    <w:rsid w:val="00C97F27"/>
    <w:rsid w:val="00CA13F9"/>
    <w:rsid w:val="00CA1F28"/>
    <w:rsid w:val="00CA1FD8"/>
    <w:rsid w:val="00CA2293"/>
    <w:rsid w:val="00CA2577"/>
    <w:rsid w:val="00CA284B"/>
    <w:rsid w:val="00CA3793"/>
    <w:rsid w:val="00CA46BA"/>
    <w:rsid w:val="00CA570A"/>
    <w:rsid w:val="00CA6DD9"/>
    <w:rsid w:val="00CA6E3D"/>
    <w:rsid w:val="00CB00AA"/>
    <w:rsid w:val="00CB23D2"/>
    <w:rsid w:val="00CB2DCE"/>
    <w:rsid w:val="00CB6503"/>
    <w:rsid w:val="00CB70FA"/>
    <w:rsid w:val="00CB7B82"/>
    <w:rsid w:val="00CC08AF"/>
    <w:rsid w:val="00CC174C"/>
    <w:rsid w:val="00CC1B9E"/>
    <w:rsid w:val="00CC29D1"/>
    <w:rsid w:val="00CC36F0"/>
    <w:rsid w:val="00CC5A17"/>
    <w:rsid w:val="00CC6220"/>
    <w:rsid w:val="00CC6790"/>
    <w:rsid w:val="00CC6A03"/>
    <w:rsid w:val="00CD10E7"/>
    <w:rsid w:val="00CD12A0"/>
    <w:rsid w:val="00CD2491"/>
    <w:rsid w:val="00CD24D2"/>
    <w:rsid w:val="00CD3331"/>
    <w:rsid w:val="00CD4DCE"/>
    <w:rsid w:val="00CD5298"/>
    <w:rsid w:val="00CD52ED"/>
    <w:rsid w:val="00CD6B0D"/>
    <w:rsid w:val="00CD6F41"/>
    <w:rsid w:val="00CE18C5"/>
    <w:rsid w:val="00CE2209"/>
    <w:rsid w:val="00CE2900"/>
    <w:rsid w:val="00CE45C6"/>
    <w:rsid w:val="00CE4E10"/>
    <w:rsid w:val="00CE625C"/>
    <w:rsid w:val="00CE7DF1"/>
    <w:rsid w:val="00CF0604"/>
    <w:rsid w:val="00CF1AF9"/>
    <w:rsid w:val="00CF242B"/>
    <w:rsid w:val="00CF479F"/>
    <w:rsid w:val="00CF5032"/>
    <w:rsid w:val="00CF50DD"/>
    <w:rsid w:val="00CF5549"/>
    <w:rsid w:val="00CF5635"/>
    <w:rsid w:val="00CF63F0"/>
    <w:rsid w:val="00D00088"/>
    <w:rsid w:val="00D00215"/>
    <w:rsid w:val="00D00AAF"/>
    <w:rsid w:val="00D00DF0"/>
    <w:rsid w:val="00D00EC6"/>
    <w:rsid w:val="00D01205"/>
    <w:rsid w:val="00D014FC"/>
    <w:rsid w:val="00D01C8B"/>
    <w:rsid w:val="00D029DD"/>
    <w:rsid w:val="00D02D90"/>
    <w:rsid w:val="00D033DC"/>
    <w:rsid w:val="00D038F5"/>
    <w:rsid w:val="00D04032"/>
    <w:rsid w:val="00D04AEE"/>
    <w:rsid w:val="00D059AA"/>
    <w:rsid w:val="00D05FA9"/>
    <w:rsid w:val="00D0693C"/>
    <w:rsid w:val="00D07713"/>
    <w:rsid w:val="00D11283"/>
    <w:rsid w:val="00D11B01"/>
    <w:rsid w:val="00D11CB9"/>
    <w:rsid w:val="00D11DF1"/>
    <w:rsid w:val="00D11EDC"/>
    <w:rsid w:val="00D1288B"/>
    <w:rsid w:val="00D136E5"/>
    <w:rsid w:val="00D13B35"/>
    <w:rsid w:val="00D146C1"/>
    <w:rsid w:val="00D15CFF"/>
    <w:rsid w:val="00D16CE3"/>
    <w:rsid w:val="00D1785B"/>
    <w:rsid w:val="00D205CE"/>
    <w:rsid w:val="00D2069C"/>
    <w:rsid w:val="00D2219A"/>
    <w:rsid w:val="00D23080"/>
    <w:rsid w:val="00D232CA"/>
    <w:rsid w:val="00D23E0D"/>
    <w:rsid w:val="00D2514B"/>
    <w:rsid w:val="00D2689D"/>
    <w:rsid w:val="00D27C75"/>
    <w:rsid w:val="00D3016B"/>
    <w:rsid w:val="00D301FD"/>
    <w:rsid w:val="00D3032D"/>
    <w:rsid w:val="00D3289E"/>
    <w:rsid w:val="00D3337A"/>
    <w:rsid w:val="00D340DA"/>
    <w:rsid w:val="00D3438D"/>
    <w:rsid w:val="00D35251"/>
    <w:rsid w:val="00D35279"/>
    <w:rsid w:val="00D35D57"/>
    <w:rsid w:val="00D35D63"/>
    <w:rsid w:val="00D36A43"/>
    <w:rsid w:val="00D36FC7"/>
    <w:rsid w:val="00D37439"/>
    <w:rsid w:val="00D37993"/>
    <w:rsid w:val="00D40265"/>
    <w:rsid w:val="00D4029E"/>
    <w:rsid w:val="00D40492"/>
    <w:rsid w:val="00D40FFD"/>
    <w:rsid w:val="00D41182"/>
    <w:rsid w:val="00D4122B"/>
    <w:rsid w:val="00D425F2"/>
    <w:rsid w:val="00D429E7"/>
    <w:rsid w:val="00D43E60"/>
    <w:rsid w:val="00D443BA"/>
    <w:rsid w:val="00D4550F"/>
    <w:rsid w:val="00D455CF"/>
    <w:rsid w:val="00D474C2"/>
    <w:rsid w:val="00D50D61"/>
    <w:rsid w:val="00D51576"/>
    <w:rsid w:val="00D51662"/>
    <w:rsid w:val="00D52859"/>
    <w:rsid w:val="00D5296B"/>
    <w:rsid w:val="00D53F1B"/>
    <w:rsid w:val="00D54272"/>
    <w:rsid w:val="00D54B67"/>
    <w:rsid w:val="00D56AFF"/>
    <w:rsid w:val="00D5741E"/>
    <w:rsid w:val="00D6043C"/>
    <w:rsid w:val="00D6050B"/>
    <w:rsid w:val="00D60CA7"/>
    <w:rsid w:val="00D61984"/>
    <w:rsid w:val="00D6245B"/>
    <w:rsid w:val="00D62726"/>
    <w:rsid w:val="00D6470C"/>
    <w:rsid w:val="00D6647E"/>
    <w:rsid w:val="00D66D7B"/>
    <w:rsid w:val="00D7007C"/>
    <w:rsid w:val="00D711D6"/>
    <w:rsid w:val="00D71AE2"/>
    <w:rsid w:val="00D71C1D"/>
    <w:rsid w:val="00D71EBD"/>
    <w:rsid w:val="00D73030"/>
    <w:rsid w:val="00D7350B"/>
    <w:rsid w:val="00D73EEE"/>
    <w:rsid w:val="00D74425"/>
    <w:rsid w:val="00D76A88"/>
    <w:rsid w:val="00D771B7"/>
    <w:rsid w:val="00D7724D"/>
    <w:rsid w:val="00D8046E"/>
    <w:rsid w:val="00D82511"/>
    <w:rsid w:val="00D860F6"/>
    <w:rsid w:val="00D863DC"/>
    <w:rsid w:val="00D868D0"/>
    <w:rsid w:val="00D91E89"/>
    <w:rsid w:val="00D92573"/>
    <w:rsid w:val="00D92615"/>
    <w:rsid w:val="00D94181"/>
    <w:rsid w:val="00D95412"/>
    <w:rsid w:val="00D9683E"/>
    <w:rsid w:val="00D97872"/>
    <w:rsid w:val="00D97BAA"/>
    <w:rsid w:val="00DA09F4"/>
    <w:rsid w:val="00DA37DD"/>
    <w:rsid w:val="00DA3D20"/>
    <w:rsid w:val="00DA3DB5"/>
    <w:rsid w:val="00DA4F56"/>
    <w:rsid w:val="00DA51DC"/>
    <w:rsid w:val="00DA5569"/>
    <w:rsid w:val="00DA56C7"/>
    <w:rsid w:val="00DA65B0"/>
    <w:rsid w:val="00DA696D"/>
    <w:rsid w:val="00DA6EA0"/>
    <w:rsid w:val="00DA7370"/>
    <w:rsid w:val="00DB1102"/>
    <w:rsid w:val="00DB17BF"/>
    <w:rsid w:val="00DB313F"/>
    <w:rsid w:val="00DB3A93"/>
    <w:rsid w:val="00DB5CE0"/>
    <w:rsid w:val="00DB6437"/>
    <w:rsid w:val="00DB6C69"/>
    <w:rsid w:val="00DB6E19"/>
    <w:rsid w:val="00DB76F5"/>
    <w:rsid w:val="00DB7CA7"/>
    <w:rsid w:val="00DB7D21"/>
    <w:rsid w:val="00DC0952"/>
    <w:rsid w:val="00DC2D3A"/>
    <w:rsid w:val="00DC3177"/>
    <w:rsid w:val="00DC347D"/>
    <w:rsid w:val="00DC3530"/>
    <w:rsid w:val="00DC6AEE"/>
    <w:rsid w:val="00DC6B58"/>
    <w:rsid w:val="00DC771B"/>
    <w:rsid w:val="00DD186A"/>
    <w:rsid w:val="00DD1A61"/>
    <w:rsid w:val="00DD5205"/>
    <w:rsid w:val="00DD66BF"/>
    <w:rsid w:val="00DE1C92"/>
    <w:rsid w:val="00DE2F9A"/>
    <w:rsid w:val="00DE5558"/>
    <w:rsid w:val="00DE5C20"/>
    <w:rsid w:val="00DE6221"/>
    <w:rsid w:val="00DE66BF"/>
    <w:rsid w:val="00DF0741"/>
    <w:rsid w:val="00DF1872"/>
    <w:rsid w:val="00DF200C"/>
    <w:rsid w:val="00DF4CC8"/>
    <w:rsid w:val="00DF4D15"/>
    <w:rsid w:val="00DF50F2"/>
    <w:rsid w:val="00DF622D"/>
    <w:rsid w:val="00E0011B"/>
    <w:rsid w:val="00E00384"/>
    <w:rsid w:val="00E00754"/>
    <w:rsid w:val="00E010EB"/>
    <w:rsid w:val="00E02306"/>
    <w:rsid w:val="00E040AB"/>
    <w:rsid w:val="00E0474A"/>
    <w:rsid w:val="00E05094"/>
    <w:rsid w:val="00E052E0"/>
    <w:rsid w:val="00E0546A"/>
    <w:rsid w:val="00E0568E"/>
    <w:rsid w:val="00E057E8"/>
    <w:rsid w:val="00E05A1D"/>
    <w:rsid w:val="00E064B8"/>
    <w:rsid w:val="00E0732E"/>
    <w:rsid w:val="00E07683"/>
    <w:rsid w:val="00E07A0D"/>
    <w:rsid w:val="00E11531"/>
    <w:rsid w:val="00E11AC8"/>
    <w:rsid w:val="00E142F8"/>
    <w:rsid w:val="00E15665"/>
    <w:rsid w:val="00E15E9C"/>
    <w:rsid w:val="00E163B6"/>
    <w:rsid w:val="00E16AB0"/>
    <w:rsid w:val="00E17DC5"/>
    <w:rsid w:val="00E21CEB"/>
    <w:rsid w:val="00E2206F"/>
    <w:rsid w:val="00E220EA"/>
    <w:rsid w:val="00E2426A"/>
    <w:rsid w:val="00E2481A"/>
    <w:rsid w:val="00E25C89"/>
    <w:rsid w:val="00E26DFC"/>
    <w:rsid w:val="00E27DE0"/>
    <w:rsid w:val="00E344AF"/>
    <w:rsid w:val="00E34808"/>
    <w:rsid w:val="00E3650B"/>
    <w:rsid w:val="00E36709"/>
    <w:rsid w:val="00E36C2E"/>
    <w:rsid w:val="00E36CB7"/>
    <w:rsid w:val="00E37F03"/>
    <w:rsid w:val="00E414D5"/>
    <w:rsid w:val="00E429C8"/>
    <w:rsid w:val="00E433FD"/>
    <w:rsid w:val="00E44096"/>
    <w:rsid w:val="00E457F0"/>
    <w:rsid w:val="00E45EAE"/>
    <w:rsid w:val="00E47353"/>
    <w:rsid w:val="00E4737D"/>
    <w:rsid w:val="00E47D1D"/>
    <w:rsid w:val="00E5023F"/>
    <w:rsid w:val="00E5197F"/>
    <w:rsid w:val="00E51EF2"/>
    <w:rsid w:val="00E51F86"/>
    <w:rsid w:val="00E523C4"/>
    <w:rsid w:val="00E53B30"/>
    <w:rsid w:val="00E5462D"/>
    <w:rsid w:val="00E54E20"/>
    <w:rsid w:val="00E56243"/>
    <w:rsid w:val="00E563E8"/>
    <w:rsid w:val="00E56EDD"/>
    <w:rsid w:val="00E579CB"/>
    <w:rsid w:val="00E6051D"/>
    <w:rsid w:val="00E60BF6"/>
    <w:rsid w:val="00E62125"/>
    <w:rsid w:val="00E63189"/>
    <w:rsid w:val="00E6326C"/>
    <w:rsid w:val="00E64A7C"/>
    <w:rsid w:val="00E6501E"/>
    <w:rsid w:val="00E6564E"/>
    <w:rsid w:val="00E67718"/>
    <w:rsid w:val="00E67B28"/>
    <w:rsid w:val="00E70D3D"/>
    <w:rsid w:val="00E71279"/>
    <w:rsid w:val="00E715A5"/>
    <w:rsid w:val="00E725CC"/>
    <w:rsid w:val="00E72BFE"/>
    <w:rsid w:val="00E74E92"/>
    <w:rsid w:val="00E77908"/>
    <w:rsid w:val="00E839B3"/>
    <w:rsid w:val="00E83B76"/>
    <w:rsid w:val="00E83B91"/>
    <w:rsid w:val="00E83FCF"/>
    <w:rsid w:val="00E840F9"/>
    <w:rsid w:val="00E84C48"/>
    <w:rsid w:val="00E8566F"/>
    <w:rsid w:val="00E85F95"/>
    <w:rsid w:val="00E87574"/>
    <w:rsid w:val="00E87ED3"/>
    <w:rsid w:val="00E91610"/>
    <w:rsid w:val="00E91BC7"/>
    <w:rsid w:val="00E9216B"/>
    <w:rsid w:val="00E94495"/>
    <w:rsid w:val="00E959C8"/>
    <w:rsid w:val="00E97B84"/>
    <w:rsid w:val="00EA08C1"/>
    <w:rsid w:val="00EA117F"/>
    <w:rsid w:val="00EA15A3"/>
    <w:rsid w:val="00EA4AAC"/>
    <w:rsid w:val="00EA5582"/>
    <w:rsid w:val="00EA573C"/>
    <w:rsid w:val="00EA5B34"/>
    <w:rsid w:val="00EA5DDA"/>
    <w:rsid w:val="00EA5F0C"/>
    <w:rsid w:val="00EA6184"/>
    <w:rsid w:val="00EA6D5D"/>
    <w:rsid w:val="00EB1616"/>
    <w:rsid w:val="00EB1962"/>
    <w:rsid w:val="00EB1CFC"/>
    <w:rsid w:val="00EB3E77"/>
    <w:rsid w:val="00EB47AA"/>
    <w:rsid w:val="00EB4FCA"/>
    <w:rsid w:val="00EB66F8"/>
    <w:rsid w:val="00EB7060"/>
    <w:rsid w:val="00EB7413"/>
    <w:rsid w:val="00EB75C0"/>
    <w:rsid w:val="00EB7C3B"/>
    <w:rsid w:val="00EC2E77"/>
    <w:rsid w:val="00EC34B6"/>
    <w:rsid w:val="00EC3C1B"/>
    <w:rsid w:val="00EC42A2"/>
    <w:rsid w:val="00EC4A5D"/>
    <w:rsid w:val="00EC50C4"/>
    <w:rsid w:val="00EC532B"/>
    <w:rsid w:val="00EC64AE"/>
    <w:rsid w:val="00ED0E36"/>
    <w:rsid w:val="00ED1EFF"/>
    <w:rsid w:val="00ED2767"/>
    <w:rsid w:val="00ED2984"/>
    <w:rsid w:val="00ED2FA1"/>
    <w:rsid w:val="00ED3905"/>
    <w:rsid w:val="00ED4207"/>
    <w:rsid w:val="00ED4365"/>
    <w:rsid w:val="00ED4D99"/>
    <w:rsid w:val="00ED59BD"/>
    <w:rsid w:val="00ED6182"/>
    <w:rsid w:val="00ED6D6B"/>
    <w:rsid w:val="00EE0218"/>
    <w:rsid w:val="00EE07D2"/>
    <w:rsid w:val="00EE1935"/>
    <w:rsid w:val="00EE1A6A"/>
    <w:rsid w:val="00EE2A84"/>
    <w:rsid w:val="00EE2FB1"/>
    <w:rsid w:val="00EE3692"/>
    <w:rsid w:val="00EE38C9"/>
    <w:rsid w:val="00EE458F"/>
    <w:rsid w:val="00EE5172"/>
    <w:rsid w:val="00EE7C27"/>
    <w:rsid w:val="00EF0078"/>
    <w:rsid w:val="00EF03A7"/>
    <w:rsid w:val="00EF06B3"/>
    <w:rsid w:val="00EF0F55"/>
    <w:rsid w:val="00EF1766"/>
    <w:rsid w:val="00EF19E0"/>
    <w:rsid w:val="00EF30EB"/>
    <w:rsid w:val="00EF40A0"/>
    <w:rsid w:val="00EF492C"/>
    <w:rsid w:val="00EF5777"/>
    <w:rsid w:val="00EF57A1"/>
    <w:rsid w:val="00EF6357"/>
    <w:rsid w:val="00EF642B"/>
    <w:rsid w:val="00F01301"/>
    <w:rsid w:val="00F01907"/>
    <w:rsid w:val="00F021D0"/>
    <w:rsid w:val="00F02B92"/>
    <w:rsid w:val="00F0366F"/>
    <w:rsid w:val="00F045BB"/>
    <w:rsid w:val="00F05230"/>
    <w:rsid w:val="00F05476"/>
    <w:rsid w:val="00F10589"/>
    <w:rsid w:val="00F107CB"/>
    <w:rsid w:val="00F10EBB"/>
    <w:rsid w:val="00F1120B"/>
    <w:rsid w:val="00F114CD"/>
    <w:rsid w:val="00F11725"/>
    <w:rsid w:val="00F11969"/>
    <w:rsid w:val="00F11D37"/>
    <w:rsid w:val="00F11D70"/>
    <w:rsid w:val="00F12DA7"/>
    <w:rsid w:val="00F13957"/>
    <w:rsid w:val="00F13E39"/>
    <w:rsid w:val="00F16886"/>
    <w:rsid w:val="00F17137"/>
    <w:rsid w:val="00F179B6"/>
    <w:rsid w:val="00F17A59"/>
    <w:rsid w:val="00F20290"/>
    <w:rsid w:val="00F2114F"/>
    <w:rsid w:val="00F2128F"/>
    <w:rsid w:val="00F2160C"/>
    <w:rsid w:val="00F234B6"/>
    <w:rsid w:val="00F25EDD"/>
    <w:rsid w:val="00F26714"/>
    <w:rsid w:val="00F30D7B"/>
    <w:rsid w:val="00F31171"/>
    <w:rsid w:val="00F311A8"/>
    <w:rsid w:val="00F314C0"/>
    <w:rsid w:val="00F3155F"/>
    <w:rsid w:val="00F33FAD"/>
    <w:rsid w:val="00F36B30"/>
    <w:rsid w:val="00F378DE"/>
    <w:rsid w:val="00F40195"/>
    <w:rsid w:val="00F402FE"/>
    <w:rsid w:val="00F4078D"/>
    <w:rsid w:val="00F41B3C"/>
    <w:rsid w:val="00F41C85"/>
    <w:rsid w:val="00F43022"/>
    <w:rsid w:val="00F43DF8"/>
    <w:rsid w:val="00F45292"/>
    <w:rsid w:val="00F45C37"/>
    <w:rsid w:val="00F45F37"/>
    <w:rsid w:val="00F460DE"/>
    <w:rsid w:val="00F46790"/>
    <w:rsid w:val="00F475DC"/>
    <w:rsid w:val="00F5159E"/>
    <w:rsid w:val="00F51BBD"/>
    <w:rsid w:val="00F52733"/>
    <w:rsid w:val="00F530EB"/>
    <w:rsid w:val="00F5398E"/>
    <w:rsid w:val="00F569D2"/>
    <w:rsid w:val="00F56F0C"/>
    <w:rsid w:val="00F57352"/>
    <w:rsid w:val="00F57A76"/>
    <w:rsid w:val="00F63F85"/>
    <w:rsid w:val="00F644C7"/>
    <w:rsid w:val="00F666B7"/>
    <w:rsid w:val="00F70656"/>
    <w:rsid w:val="00F71582"/>
    <w:rsid w:val="00F7163D"/>
    <w:rsid w:val="00F71C26"/>
    <w:rsid w:val="00F7397C"/>
    <w:rsid w:val="00F73C5D"/>
    <w:rsid w:val="00F74351"/>
    <w:rsid w:val="00F74819"/>
    <w:rsid w:val="00F7588F"/>
    <w:rsid w:val="00F76B5A"/>
    <w:rsid w:val="00F8157C"/>
    <w:rsid w:val="00F817B6"/>
    <w:rsid w:val="00F825EA"/>
    <w:rsid w:val="00F834E2"/>
    <w:rsid w:val="00F836E1"/>
    <w:rsid w:val="00F843B9"/>
    <w:rsid w:val="00F84980"/>
    <w:rsid w:val="00F84B39"/>
    <w:rsid w:val="00F85D94"/>
    <w:rsid w:val="00F85DD6"/>
    <w:rsid w:val="00F86676"/>
    <w:rsid w:val="00F87571"/>
    <w:rsid w:val="00F903FE"/>
    <w:rsid w:val="00F915A3"/>
    <w:rsid w:val="00F91AF0"/>
    <w:rsid w:val="00F9252C"/>
    <w:rsid w:val="00F93603"/>
    <w:rsid w:val="00F94AFB"/>
    <w:rsid w:val="00F94B18"/>
    <w:rsid w:val="00F95AF2"/>
    <w:rsid w:val="00F9631A"/>
    <w:rsid w:val="00F963E9"/>
    <w:rsid w:val="00F9698E"/>
    <w:rsid w:val="00F96AB1"/>
    <w:rsid w:val="00F96B99"/>
    <w:rsid w:val="00FA04F2"/>
    <w:rsid w:val="00FA2A51"/>
    <w:rsid w:val="00FA4132"/>
    <w:rsid w:val="00FA65BE"/>
    <w:rsid w:val="00FA744E"/>
    <w:rsid w:val="00FA7965"/>
    <w:rsid w:val="00FB142D"/>
    <w:rsid w:val="00FB1DF4"/>
    <w:rsid w:val="00FB2A15"/>
    <w:rsid w:val="00FB2CCD"/>
    <w:rsid w:val="00FB3C10"/>
    <w:rsid w:val="00FB53F2"/>
    <w:rsid w:val="00FB5767"/>
    <w:rsid w:val="00FB5A35"/>
    <w:rsid w:val="00FB60B1"/>
    <w:rsid w:val="00FB7177"/>
    <w:rsid w:val="00FB728E"/>
    <w:rsid w:val="00FB7778"/>
    <w:rsid w:val="00FC0B40"/>
    <w:rsid w:val="00FC1176"/>
    <w:rsid w:val="00FC15BA"/>
    <w:rsid w:val="00FC38D6"/>
    <w:rsid w:val="00FC5529"/>
    <w:rsid w:val="00FC55CC"/>
    <w:rsid w:val="00FC5C04"/>
    <w:rsid w:val="00FC608B"/>
    <w:rsid w:val="00FC6259"/>
    <w:rsid w:val="00FD03BD"/>
    <w:rsid w:val="00FD04C3"/>
    <w:rsid w:val="00FD0C07"/>
    <w:rsid w:val="00FD18F6"/>
    <w:rsid w:val="00FD2CD4"/>
    <w:rsid w:val="00FD2CDC"/>
    <w:rsid w:val="00FD306E"/>
    <w:rsid w:val="00FD32B0"/>
    <w:rsid w:val="00FD494E"/>
    <w:rsid w:val="00FD6F03"/>
    <w:rsid w:val="00FD7AA7"/>
    <w:rsid w:val="00FE16CA"/>
    <w:rsid w:val="00FE1E86"/>
    <w:rsid w:val="00FE2285"/>
    <w:rsid w:val="00FE2454"/>
    <w:rsid w:val="00FE2830"/>
    <w:rsid w:val="00FE43EF"/>
    <w:rsid w:val="00FE5324"/>
    <w:rsid w:val="00FE64D6"/>
    <w:rsid w:val="00FE6DB1"/>
    <w:rsid w:val="00FE71BC"/>
    <w:rsid w:val="00FE75B0"/>
    <w:rsid w:val="00FF0A89"/>
    <w:rsid w:val="00FF1442"/>
    <w:rsid w:val="00FF28E5"/>
    <w:rsid w:val="00FF3677"/>
    <w:rsid w:val="00FF45E0"/>
    <w:rsid w:val="00FF4657"/>
    <w:rsid w:val="00FF4E49"/>
    <w:rsid w:val="00FF5EF8"/>
    <w:rsid w:val="00FF61E6"/>
    <w:rsid w:val="00FF6F9C"/>
    <w:rsid w:val="00FF76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B11E57"/>
  <w15:docId w15:val="{B388020B-78F6-440C-9E30-4EC772C61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99" w:qFormat="1"/>
    <w:lsdException w:name="heading 2" w:locked="1" w:uiPriority="99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locked="1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9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1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iPriority="99" w:unhideWhenUsed="1"/>
    <w:lsdException w:name="FollowedHyperlink" w:semiHidden="1" w:unhideWhenUsed="1"/>
    <w:lsdException w:name="Strong" w:locked="1" w:uiPriority="22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638C"/>
    <w:pPr>
      <w:spacing w:line="288" w:lineRule="auto"/>
    </w:pPr>
    <w:rPr>
      <w:rFonts w:ascii="Arial" w:hAnsi="Arial"/>
      <w:sz w:val="22"/>
      <w:szCs w:val="24"/>
      <w:lang w:eastAsia="zh-CN"/>
    </w:rPr>
  </w:style>
  <w:style w:type="paragraph" w:styleId="Ttulo1">
    <w:name w:val="heading 1"/>
    <w:basedOn w:val="Normal"/>
    <w:next w:val="Normal"/>
    <w:link w:val="Ttulo1Car"/>
    <w:autoRedefine/>
    <w:uiPriority w:val="99"/>
    <w:qFormat/>
    <w:rsid w:val="00D2514B"/>
    <w:pPr>
      <w:keepNext/>
      <w:pBdr>
        <w:bottom w:val="single" w:sz="8" w:space="1" w:color="000080"/>
      </w:pBdr>
      <w:spacing w:before="100" w:beforeAutospacing="1" w:after="60" w:line="360" w:lineRule="auto"/>
      <w:contextualSpacing/>
      <w:mirrorIndents/>
      <w:jc w:val="both"/>
      <w:outlineLvl w:val="0"/>
    </w:pPr>
    <w:rPr>
      <w:rFonts w:cs="Arial"/>
      <w:b/>
      <w:bCs/>
      <w:iCs/>
      <w:color w:val="000080"/>
      <w:sz w:val="24"/>
    </w:rPr>
  </w:style>
  <w:style w:type="paragraph" w:styleId="Ttulo2">
    <w:name w:val="heading 2"/>
    <w:basedOn w:val="Normal"/>
    <w:next w:val="Normal"/>
    <w:link w:val="Ttulo2Car"/>
    <w:autoRedefine/>
    <w:uiPriority w:val="99"/>
    <w:qFormat/>
    <w:rsid w:val="00EC3C1B"/>
    <w:pPr>
      <w:keepNext/>
      <w:spacing w:before="100" w:beforeAutospacing="1" w:after="60" w:line="360" w:lineRule="auto"/>
      <w:ind w:left="360"/>
      <w:contextualSpacing/>
      <w:mirrorIndents/>
      <w:outlineLvl w:val="1"/>
    </w:pPr>
    <w:rPr>
      <w:rFonts w:cs="Arial"/>
      <w:bCs/>
      <w:iCs/>
      <w:color w:val="000080"/>
      <w:sz w:val="20"/>
      <w:szCs w:val="20"/>
    </w:rPr>
  </w:style>
  <w:style w:type="paragraph" w:styleId="Ttulo3">
    <w:name w:val="heading 3"/>
    <w:basedOn w:val="Normal"/>
    <w:next w:val="Normal"/>
    <w:link w:val="Ttulo3Car"/>
    <w:autoRedefine/>
    <w:qFormat/>
    <w:rsid w:val="001C5A6C"/>
    <w:pPr>
      <w:keepNext/>
      <w:spacing w:before="100" w:beforeAutospacing="1" w:after="60" w:line="360" w:lineRule="auto"/>
      <w:contextualSpacing/>
      <w:mirrorIndents/>
      <w:jc w:val="both"/>
      <w:outlineLvl w:val="2"/>
    </w:pPr>
    <w:rPr>
      <w:rFonts w:cs="Arial"/>
      <w:b/>
      <w:bCs/>
      <w:sz w:val="18"/>
      <w:szCs w:val="18"/>
      <w:u w:val="single"/>
    </w:rPr>
  </w:style>
  <w:style w:type="paragraph" w:styleId="Ttulo8">
    <w:name w:val="heading 8"/>
    <w:basedOn w:val="Normal"/>
    <w:next w:val="Normal"/>
    <w:qFormat/>
    <w:rsid w:val="00401244"/>
    <w:pPr>
      <w:spacing w:before="240" w:after="60" w:line="240" w:lineRule="auto"/>
      <w:outlineLvl w:val="7"/>
    </w:pPr>
    <w:rPr>
      <w:rFonts w:ascii="Arial Narrow" w:hAnsi="Arial Narrow"/>
      <w:i/>
      <w:iCs/>
      <w:sz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untoRF">
    <w:name w:val="PuntoRF"/>
    <w:basedOn w:val="Normal"/>
    <w:rsid w:val="0066635E"/>
    <w:pPr>
      <w:numPr>
        <w:ilvl w:val="6"/>
        <w:numId w:val="1"/>
      </w:numPr>
      <w:tabs>
        <w:tab w:val="clear" w:pos="644"/>
        <w:tab w:val="num" w:pos="1560"/>
      </w:tabs>
      <w:ind w:left="1560"/>
      <w:jc w:val="both"/>
    </w:pPr>
  </w:style>
  <w:style w:type="paragraph" w:styleId="TDC1">
    <w:name w:val="toc 1"/>
    <w:basedOn w:val="Normal"/>
    <w:next w:val="Normal"/>
    <w:autoRedefine/>
    <w:uiPriority w:val="39"/>
    <w:rsid w:val="004A544B"/>
    <w:pPr>
      <w:tabs>
        <w:tab w:val="right" w:leader="dot" w:pos="8647"/>
      </w:tabs>
      <w:spacing w:before="60" w:after="20"/>
      <w:ind w:right="902" w:firstLine="1134"/>
      <w:jc w:val="right"/>
    </w:pPr>
    <w:rPr>
      <w:b/>
      <w:noProof/>
      <w:sz w:val="20"/>
      <w:szCs w:val="18"/>
    </w:rPr>
  </w:style>
  <w:style w:type="paragraph" w:styleId="TDC2">
    <w:name w:val="toc 2"/>
    <w:basedOn w:val="Normal"/>
    <w:next w:val="Normal"/>
    <w:autoRedefine/>
    <w:uiPriority w:val="39"/>
    <w:rsid w:val="001C3FB1"/>
    <w:pPr>
      <w:tabs>
        <w:tab w:val="right" w:leader="dot" w:pos="8647"/>
      </w:tabs>
      <w:ind w:left="1134" w:right="902"/>
      <w:jc w:val="both"/>
    </w:pPr>
    <w:rPr>
      <w:sz w:val="18"/>
    </w:rPr>
  </w:style>
  <w:style w:type="paragraph" w:styleId="TDC3">
    <w:name w:val="toc 3"/>
    <w:basedOn w:val="Normal"/>
    <w:next w:val="Normal"/>
    <w:autoRedefine/>
    <w:rsid w:val="009E6877"/>
    <w:pPr>
      <w:ind w:left="440"/>
    </w:pPr>
    <w:rPr>
      <w:i/>
      <w:sz w:val="20"/>
    </w:rPr>
  </w:style>
  <w:style w:type="character" w:styleId="Hipervnculo">
    <w:name w:val="Hyperlink"/>
    <w:basedOn w:val="Fuentedeprrafopredeter"/>
    <w:uiPriority w:val="99"/>
    <w:rsid w:val="00323C2E"/>
    <w:rPr>
      <w:rFonts w:cs="Times New Roman"/>
      <w:color w:val="0000FF"/>
      <w:u w:val="single"/>
    </w:rPr>
  </w:style>
  <w:style w:type="paragraph" w:styleId="Encabezado">
    <w:name w:val="header"/>
    <w:basedOn w:val="Normal"/>
    <w:rsid w:val="0031741B"/>
    <w:pPr>
      <w:tabs>
        <w:tab w:val="center" w:pos="4252"/>
        <w:tab w:val="right" w:pos="8504"/>
      </w:tabs>
      <w:spacing w:line="240" w:lineRule="auto"/>
    </w:pPr>
    <w:rPr>
      <w:rFonts w:ascii="Tahoma" w:hAnsi="Tahoma"/>
      <w:sz w:val="24"/>
      <w:lang w:eastAsia="es-ES"/>
    </w:rPr>
  </w:style>
  <w:style w:type="paragraph" w:styleId="Piedepgina">
    <w:name w:val="footer"/>
    <w:basedOn w:val="Normal"/>
    <w:rsid w:val="0031741B"/>
    <w:pPr>
      <w:tabs>
        <w:tab w:val="center" w:pos="4252"/>
        <w:tab w:val="right" w:pos="8504"/>
      </w:tabs>
      <w:spacing w:line="240" w:lineRule="auto"/>
    </w:pPr>
    <w:rPr>
      <w:rFonts w:ascii="Tahoma" w:hAnsi="Tahoma"/>
      <w:sz w:val="24"/>
      <w:lang w:eastAsia="es-ES"/>
    </w:rPr>
  </w:style>
  <w:style w:type="character" w:styleId="Nmerodepgina">
    <w:name w:val="page number"/>
    <w:basedOn w:val="Fuentedeprrafopredeter"/>
    <w:rsid w:val="0031741B"/>
    <w:rPr>
      <w:rFonts w:cs="Times New Roman"/>
    </w:rPr>
  </w:style>
  <w:style w:type="table" w:styleId="Tablaconcuadrcula">
    <w:name w:val="Table Grid"/>
    <w:basedOn w:val="Tablanormal"/>
    <w:rsid w:val="0031741B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TER">
    <w:name w:val="ENTER"/>
    <w:basedOn w:val="Normal"/>
    <w:autoRedefine/>
    <w:rsid w:val="0010670E"/>
    <w:pPr>
      <w:spacing w:line="240" w:lineRule="auto"/>
      <w:ind w:left="11"/>
      <w:jc w:val="both"/>
    </w:pPr>
    <w:rPr>
      <w:rFonts w:ascii="Arial Narrow" w:hAnsi="Arial Narrow"/>
      <w:b/>
      <w:color w:val="000080"/>
      <w:szCs w:val="22"/>
      <w:lang w:eastAsia="en-US"/>
    </w:rPr>
  </w:style>
  <w:style w:type="paragraph" w:customStyle="1" w:styleId="Principal">
    <w:name w:val="Principal"/>
    <w:basedOn w:val="Normal"/>
    <w:autoRedefine/>
    <w:rsid w:val="00064328"/>
    <w:pPr>
      <w:spacing w:line="240" w:lineRule="auto"/>
    </w:pPr>
    <w:rPr>
      <w:rFonts w:cs="Arial Unicode MS"/>
      <w:smallCaps/>
      <w:sz w:val="28"/>
      <w:szCs w:val="28"/>
      <w:lang w:eastAsia="en-US"/>
    </w:rPr>
  </w:style>
  <w:style w:type="paragraph" w:styleId="TDC6">
    <w:name w:val="toc 6"/>
    <w:basedOn w:val="Normal"/>
    <w:next w:val="Normal"/>
    <w:autoRedefine/>
    <w:rsid w:val="00401244"/>
    <w:pPr>
      <w:ind w:left="1100"/>
    </w:pPr>
  </w:style>
  <w:style w:type="paragraph" w:customStyle="1" w:styleId="TableText">
    <w:name w:val="Table Text"/>
    <w:basedOn w:val="Normal"/>
    <w:rsid w:val="003F67B7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sz w:val="20"/>
      <w:szCs w:val="20"/>
      <w:lang w:val="en-US" w:eastAsia="es-ES"/>
    </w:rPr>
  </w:style>
  <w:style w:type="paragraph" w:customStyle="1" w:styleId="Tabla2">
    <w:name w:val="Tabla2"/>
    <w:basedOn w:val="Normal"/>
    <w:link w:val="Tabla2Car"/>
    <w:autoRedefine/>
    <w:rsid w:val="003F67B7"/>
    <w:pPr>
      <w:spacing w:line="240" w:lineRule="auto"/>
      <w:jc w:val="center"/>
    </w:pPr>
    <w:rPr>
      <w:rFonts w:ascii="Arial Narrow" w:hAnsi="Arial Narrow" w:cs="Arial Unicode MS"/>
      <w:b/>
      <w:szCs w:val="22"/>
      <w:lang w:eastAsia="en-US"/>
    </w:rPr>
  </w:style>
  <w:style w:type="character" w:customStyle="1" w:styleId="Tabla2Car">
    <w:name w:val="Tabla2 Car"/>
    <w:basedOn w:val="Fuentedeprrafopredeter"/>
    <w:link w:val="Tabla2"/>
    <w:locked/>
    <w:rsid w:val="003F67B7"/>
    <w:rPr>
      <w:rFonts w:ascii="Arial Narrow" w:hAnsi="Arial Narrow" w:cs="Arial Unicode MS"/>
      <w:b/>
      <w:sz w:val="22"/>
      <w:szCs w:val="22"/>
      <w:lang w:val="es-ES" w:eastAsia="en-US" w:bidi="ar-SA"/>
    </w:rPr>
  </w:style>
  <w:style w:type="paragraph" w:customStyle="1" w:styleId="Estilo7">
    <w:name w:val="Estilo7"/>
    <w:basedOn w:val="Normal"/>
    <w:autoRedefine/>
    <w:rsid w:val="00E040AB"/>
    <w:pPr>
      <w:spacing w:line="240" w:lineRule="auto"/>
      <w:ind w:left="360"/>
      <w:jc w:val="both"/>
    </w:pPr>
    <w:rPr>
      <w:rFonts w:ascii="Arial Narrow" w:hAnsi="Arial Narrow" w:cs="Arial Unicode MS"/>
      <w:i/>
      <w:color w:val="1B8DFF"/>
      <w:szCs w:val="22"/>
      <w:lang w:eastAsia="en-US"/>
    </w:rPr>
  </w:style>
  <w:style w:type="paragraph" w:styleId="Textocomentario">
    <w:name w:val="annotation text"/>
    <w:basedOn w:val="Normal"/>
    <w:link w:val="TextocomentarioCar"/>
    <w:rsid w:val="009E687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rsid w:val="009E6877"/>
    <w:rPr>
      <w:b/>
      <w:bCs/>
    </w:rPr>
  </w:style>
  <w:style w:type="paragraph" w:styleId="Encabezadodelista">
    <w:name w:val="toa heading"/>
    <w:basedOn w:val="Normal"/>
    <w:next w:val="Normal"/>
    <w:rsid w:val="009E6877"/>
    <w:pPr>
      <w:spacing w:before="120"/>
    </w:pPr>
    <w:rPr>
      <w:rFonts w:cs="Arial"/>
      <w:b/>
      <w:bCs/>
      <w:sz w:val="24"/>
    </w:rPr>
  </w:style>
  <w:style w:type="paragraph" w:styleId="Descripcin">
    <w:name w:val="caption"/>
    <w:basedOn w:val="Normal"/>
    <w:next w:val="Normal"/>
    <w:uiPriority w:val="99"/>
    <w:qFormat/>
    <w:rsid w:val="009E6877"/>
    <w:rPr>
      <w:b/>
      <w:bCs/>
      <w:sz w:val="20"/>
      <w:szCs w:val="20"/>
    </w:rPr>
  </w:style>
  <w:style w:type="paragraph" w:styleId="ndice1">
    <w:name w:val="index 1"/>
    <w:basedOn w:val="Normal"/>
    <w:next w:val="Normal"/>
    <w:autoRedefine/>
    <w:rsid w:val="009E6877"/>
    <w:pPr>
      <w:ind w:left="220" w:hanging="220"/>
    </w:pPr>
  </w:style>
  <w:style w:type="paragraph" w:styleId="ndice2">
    <w:name w:val="index 2"/>
    <w:basedOn w:val="Normal"/>
    <w:next w:val="Normal"/>
    <w:autoRedefine/>
    <w:rsid w:val="009E6877"/>
    <w:pPr>
      <w:ind w:left="440" w:hanging="220"/>
    </w:pPr>
  </w:style>
  <w:style w:type="paragraph" w:styleId="ndice3">
    <w:name w:val="index 3"/>
    <w:basedOn w:val="Normal"/>
    <w:next w:val="Normal"/>
    <w:autoRedefine/>
    <w:rsid w:val="009E6877"/>
    <w:pPr>
      <w:ind w:left="660" w:hanging="220"/>
    </w:pPr>
  </w:style>
  <w:style w:type="paragraph" w:styleId="ndice4">
    <w:name w:val="index 4"/>
    <w:basedOn w:val="Normal"/>
    <w:next w:val="Normal"/>
    <w:autoRedefine/>
    <w:rsid w:val="009E6877"/>
    <w:pPr>
      <w:ind w:left="880" w:hanging="220"/>
    </w:pPr>
  </w:style>
  <w:style w:type="paragraph" w:styleId="ndice5">
    <w:name w:val="index 5"/>
    <w:basedOn w:val="Normal"/>
    <w:next w:val="Normal"/>
    <w:autoRedefine/>
    <w:rsid w:val="009E6877"/>
    <w:pPr>
      <w:ind w:left="1100" w:hanging="220"/>
    </w:pPr>
  </w:style>
  <w:style w:type="paragraph" w:styleId="ndice6">
    <w:name w:val="index 6"/>
    <w:basedOn w:val="Normal"/>
    <w:next w:val="Normal"/>
    <w:autoRedefine/>
    <w:rsid w:val="009E6877"/>
    <w:pPr>
      <w:ind w:left="1320" w:hanging="220"/>
    </w:pPr>
  </w:style>
  <w:style w:type="paragraph" w:styleId="ndice7">
    <w:name w:val="index 7"/>
    <w:basedOn w:val="Normal"/>
    <w:next w:val="Normal"/>
    <w:autoRedefine/>
    <w:rsid w:val="009E6877"/>
    <w:pPr>
      <w:ind w:left="1540" w:hanging="220"/>
    </w:pPr>
  </w:style>
  <w:style w:type="paragraph" w:styleId="ndice8">
    <w:name w:val="index 8"/>
    <w:basedOn w:val="Normal"/>
    <w:next w:val="Normal"/>
    <w:autoRedefine/>
    <w:rsid w:val="009E6877"/>
    <w:pPr>
      <w:ind w:left="1760" w:hanging="220"/>
    </w:pPr>
  </w:style>
  <w:style w:type="paragraph" w:styleId="ndice9">
    <w:name w:val="index 9"/>
    <w:basedOn w:val="Normal"/>
    <w:next w:val="Normal"/>
    <w:autoRedefine/>
    <w:rsid w:val="009E6877"/>
    <w:pPr>
      <w:ind w:left="1980" w:hanging="220"/>
    </w:pPr>
  </w:style>
  <w:style w:type="paragraph" w:styleId="Mapadeldocumento">
    <w:name w:val="Document Map"/>
    <w:basedOn w:val="Normal"/>
    <w:rsid w:val="009E6877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Refdecomentario">
    <w:name w:val="annotation reference"/>
    <w:basedOn w:val="Fuentedeprrafopredeter"/>
    <w:rsid w:val="009E6877"/>
    <w:rPr>
      <w:rFonts w:cs="Times New Roman"/>
      <w:sz w:val="16"/>
      <w:szCs w:val="16"/>
    </w:rPr>
  </w:style>
  <w:style w:type="character" w:styleId="Refdenotaalfinal">
    <w:name w:val="endnote reference"/>
    <w:basedOn w:val="Fuentedeprrafopredeter"/>
    <w:rsid w:val="009E6877"/>
    <w:rPr>
      <w:rFonts w:cs="Times New Roman"/>
      <w:vertAlign w:val="superscript"/>
    </w:rPr>
  </w:style>
  <w:style w:type="character" w:styleId="Refdenotaalpie">
    <w:name w:val="footnote reference"/>
    <w:basedOn w:val="Fuentedeprrafopredeter"/>
    <w:rsid w:val="009E6877"/>
    <w:rPr>
      <w:rFonts w:cs="Times New Roman"/>
      <w:vertAlign w:val="superscript"/>
    </w:rPr>
  </w:style>
  <w:style w:type="paragraph" w:styleId="Tabladeilustraciones">
    <w:name w:val="table of figures"/>
    <w:basedOn w:val="Normal"/>
    <w:next w:val="Normal"/>
    <w:rsid w:val="009E6877"/>
  </w:style>
  <w:style w:type="paragraph" w:styleId="TDC4">
    <w:name w:val="toc 4"/>
    <w:basedOn w:val="Normal"/>
    <w:next w:val="Normal"/>
    <w:autoRedefine/>
    <w:rsid w:val="009E6877"/>
    <w:pPr>
      <w:ind w:left="660"/>
    </w:pPr>
  </w:style>
  <w:style w:type="paragraph" w:styleId="TDC5">
    <w:name w:val="toc 5"/>
    <w:basedOn w:val="Normal"/>
    <w:next w:val="Normal"/>
    <w:autoRedefine/>
    <w:rsid w:val="009E6877"/>
    <w:pPr>
      <w:ind w:left="880"/>
    </w:pPr>
  </w:style>
  <w:style w:type="paragraph" w:styleId="TDC7">
    <w:name w:val="toc 7"/>
    <w:basedOn w:val="Normal"/>
    <w:next w:val="Normal"/>
    <w:autoRedefine/>
    <w:rsid w:val="009E6877"/>
    <w:pPr>
      <w:ind w:left="1320"/>
    </w:pPr>
  </w:style>
  <w:style w:type="paragraph" w:styleId="TDC8">
    <w:name w:val="toc 8"/>
    <w:basedOn w:val="Normal"/>
    <w:next w:val="Normal"/>
    <w:autoRedefine/>
    <w:rsid w:val="009E6877"/>
    <w:pPr>
      <w:ind w:left="1540"/>
    </w:pPr>
  </w:style>
  <w:style w:type="paragraph" w:styleId="TDC9">
    <w:name w:val="toc 9"/>
    <w:basedOn w:val="Normal"/>
    <w:next w:val="Normal"/>
    <w:autoRedefine/>
    <w:rsid w:val="009E6877"/>
    <w:pPr>
      <w:ind w:left="1760"/>
    </w:pPr>
  </w:style>
  <w:style w:type="paragraph" w:styleId="Textoconsangra">
    <w:name w:val="table of authorities"/>
    <w:basedOn w:val="Normal"/>
    <w:next w:val="Normal"/>
    <w:rsid w:val="009E6877"/>
    <w:pPr>
      <w:ind w:left="220" w:hanging="220"/>
    </w:pPr>
  </w:style>
  <w:style w:type="paragraph" w:styleId="Textodeglobo">
    <w:name w:val="Balloon Text"/>
    <w:basedOn w:val="Normal"/>
    <w:rsid w:val="009E6877"/>
    <w:rPr>
      <w:rFonts w:ascii="Tahoma" w:hAnsi="Tahoma" w:cs="Tahoma"/>
      <w:sz w:val="16"/>
      <w:szCs w:val="16"/>
    </w:rPr>
  </w:style>
  <w:style w:type="paragraph" w:styleId="Textomacro">
    <w:name w:val="macro"/>
    <w:rsid w:val="009E687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88" w:lineRule="auto"/>
    </w:pPr>
    <w:rPr>
      <w:rFonts w:ascii="Courier New" w:hAnsi="Courier New" w:cs="Courier New"/>
      <w:lang w:eastAsia="zh-CN"/>
    </w:rPr>
  </w:style>
  <w:style w:type="paragraph" w:styleId="Textonotaalfinal">
    <w:name w:val="endnote text"/>
    <w:basedOn w:val="Normal"/>
    <w:rsid w:val="009E6877"/>
    <w:rPr>
      <w:sz w:val="20"/>
      <w:szCs w:val="20"/>
    </w:rPr>
  </w:style>
  <w:style w:type="paragraph" w:styleId="Textonotapie">
    <w:name w:val="footnote text"/>
    <w:basedOn w:val="Normal"/>
    <w:rsid w:val="009E6877"/>
    <w:rPr>
      <w:sz w:val="20"/>
      <w:szCs w:val="20"/>
    </w:rPr>
  </w:style>
  <w:style w:type="paragraph" w:styleId="Ttulodendice">
    <w:name w:val="index heading"/>
    <w:basedOn w:val="Normal"/>
    <w:next w:val="ndice1"/>
    <w:rsid w:val="009E6877"/>
    <w:rPr>
      <w:rFonts w:cs="Arial"/>
      <w:b/>
      <w:bCs/>
    </w:rPr>
  </w:style>
  <w:style w:type="paragraph" w:customStyle="1" w:styleId="Vietas2">
    <w:name w:val="Viñetas2"/>
    <w:basedOn w:val="Normal"/>
    <w:autoRedefine/>
    <w:rsid w:val="00802FE6"/>
    <w:pPr>
      <w:numPr>
        <w:numId w:val="2"/>
      </w:numPr>
      <w:tabs>
        <w:tab w:val="clear" w:pos="852"/>
        <w:tab w:val="num" w:pos="1080"/>
      </w:tabs>
      <w:spacing w:before="120" w:after="120" w:line="240" w:lineRule="auto"/>
      <w:ind w:left="1080"/>
      <w:jc w:val="both"/>
    </w:pPr>
    <w:rPr>
      <w:rFonts w:ascii="Arial Narrow" w:hAnsi="Arial Narrow" w:cs="Arial Unicode MS"/>
      <w:sz w:val="24"/>
      <w:lang w:val="es-MX" w:eastAsia="en-US"/>
    </w:rPr>
  </w:style>
  <w:style w:type="paragraph" w:customStyle="1" w:styleId="Prrafos">
    <w:name w:val="Párrafos"/>
    <w:basedOn w:val="Normal"/>
    <w:link w:val="PrrafosCar"/>
    <w:autoRedefine/>
    <w:rsid w:val="00802FE6"/>
    <w:pPr>
      <w:spacing w:before="120" w:after="120" w:line="240" w:lineRule="auto"/>
      <w:ind w:left="360"/>
      <w:jc w:val="both"/>
    </w:pPr>
    <w:rPr>
      <w:rFonts w:ascii="Arial Narrow" w:hAnsi="Arial Narrow" w:cs="Arial Unicode MS"/>
      <w:sz w:val="24"/>
      <w:lang w:val="es-ES_tradnl" w:eastAsia="en-US"/>
    </w:rPr>
  </w:style>
  <w:style w:type="character" w:customStyle="1" w:styleId="PrrafosCar">
    <w:name w:val="Párrafos Car"/>
    <w:basedOn w:val="Fuentedeprrafopredeter"/>
    <w:link w:val="Prrafos"/>
    <w:locked/>
    <w:rsid w:val="00802FE6"/>
    <w:rPr>
      <w:rFonts w:ascii="Arial Narrow" w:hAnsi="Arial Narrow" w:cs="Arial Unicode MS"/>
      <w:sz w:val="24"/>
      <w:szCs w:val="24"/>
      <w:lang w:val="es-ES_tradnl" w:eastAsia="en-US" w:bidi="ar-SA"/>
    </w:rPr>
  </w:style>
  <w:style w:type="character" w:styleId="DefinicinHTML">
    <w:name w:val="HTML Definition"/>
    <w:basedOn w:val="Fuentedeprrafopredeter"/>
    <w:rsid w:val="00180AC9"/>
    <w:rPr>
      <w:rFonts w:cs="Times New Roman"/>
      <w:i/>
      <w:iCs/>
    </w:rPr>
  </w:style>
  <w:style w:type="paragraph" w:customStyle="1" w:styleId="StyleBefore6ptAfter6pt">
    <w:name w:val="Style Before:  6 pt After:  6 pt"/>
    <w:basedOn w:val="Normal"/>
    <w:rsid w:val="00F17137"/>
    <w:pPr>
      <w:spacing w:before="120" w:after="120" w:line="240" w:lineRule="auto"/>
      <w:jc w:val="both"/>
    </w:pPr>
    <w:rPr>
      <w:rFonts w:ascii="UniSerif" w:hAnsi="UniSerif"/>
      <w:sz w:val="24"/>
      <w:szCs w:val="20"/>
      <w:lang w:val="es-MX" w:eastAsia="en-US"/>
    </w:rPr>
  </w:style>
  <w:style w:type="character" w:customStyle="1" w:styleId="TextocomentarioCar">
    <w:name w:val="Texto comentario Car"/>
    <w:basedOn w:val="Fuentedeprrafopredeter"/>
    <w:link w:val="Textocomentario"/>
    <w:locked/>
    <w:rsid w:val="000015CA"/>
    <w:rPr>
      <w:rFonts w:ascii="Arial" w:hAnsi="Arial" w:cs="Times New Roman"/>
      <w:lang w:val="es-ES" w:eastAsia="zh-CN"/>
    </w:rPr>
  </w:style>
  <w:style w:type="paragraph" w:customStyle="1" w:styleId="Prrafodelista1">
    <w:name w:val="Párrafo de lista1"/>
    <w:basedOn w:val="Normal"/>
    <w:rsid w:val="00C2365C"/>
    <w:pPr>
      <w:spacing w:after="200" w:line="276" w:lineRule="auto"/>
      <w:ind w:left="720"/>
      <w:contextualSpacing/>
    </w:pPr>
    <w:rPr>
      <w:rFonts w:ascii="Calibri" w:eastAsia="Times New Roman" w:hAnsi="Calibri"/>
      <w:szCs w:val="22"/>
      <w:lang w:val="es-MX" w:eastAsia="en-US"/>
    </w:rPr>
  </w:style>
  <w:style w:type="paragraph" w:styleId="Listaconvietas">
    <w:name w:val="List Bullet"/>
    <w:basedOn w:val="Normal"/>
    <w:rsid w:val="00495FE6"/>
    <w:pPr>
      <w:numPr>
        <w:numId w:val="3"/>
      </w:numPr>
      <w:contextualSpacing/>
    </w:pPr>
  </w:style>
  <w:style w:type="table" w:customStyle="1" w:styleId="Sombreadovistoso-nfasis11">
    <w:name w:val="Sombreado vistoso - Énfasis 11"/>
    <w:rsid w:val="00852ADD"/>
    <w:rPr>
      <w:color w:val="000000"/>
      <w:lang w:val="en-US" w:eastAsia="en-US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Listavistosa-nfasis11">
    <w:name w:val="Lista vistosa - Énfasis 11"/>
    <w:rsid w:val="00AF39D3"/>
    <w:rPr>
      <w:color w:val="000000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Cuadrculavistosa-nfasis11">
    <w:name w:val="Cuadrícula vistosa - Énfasis 11"/>
    <w:rsid w:val="00AF39D3"/>
    <w:rPr>
      <w:color w:val="000000"/>
      <w:lang w:val="en-US" w:eastAsia="en-US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</w:style>
  <w:style w:type="character" w:customStyle="1" w:styleId="Ttulo2Car">
    <w:name w:val="Título 2 Car"/>
    <w:basedOn w:val="Fuentedeprrafopredeter"/>
    <w:link w:val="Ttulo2"/>
    <w:uiPriority w:val="99"/>
    <w:rsid w:val="00EC3C1B"/>
    <w:rPr>
      <w:rFonts w:ascii="Arial" w:hAnsi="Arial" w:cs="Arial"/>
      <w:bCs/>
      <w:iCs/>
      <w:color w:val="000080"/>
      <w:lang w:eastAsia="zh-CN"/>
    </w:rPr>
  </w:style>
  <w:style w:type="character" w:customStyle="1" w:styleId="Ttulo1Car">
    <w:name w:val="Título 1 Car"/>
    <w:basedOn w:val="Fuentedeprrafopredeter"/>
    <w:link w:val="Ttulo1"/>
    <w:uiPriority w:val="99"/>
    <w:rsid w:val="00D2514B"/>
    <w:rPr>
      <w:rFonts w:ascii="Arial" w:hAnsi="Arial" w:cs="Arial"/>
      <w:b/>
      <w:bCs/>
      <w:iCs/>
      <w:color w:val="000080"/>
      <w:sz w:val="24"/>
      <w:szCs w:val="24"/>
      <w:lang w:eastAsia="zh-CN"/>
    </w:rPr>
  </w:style>
  <w:style w:type="character" w:customStyle="1" w:styleId="Ttulo3Car">
    <w:name w:val="Título 3 Car"/>
    <w:basedOn w:val="Fuentedeprrafopredeter"/>
    <w:link w:val="Ttulo3"/>
    <w:rsid w:val="001C5A6C"/>
    <w:rPr>
      <w:rFonts w:ascii="Arial" w:hAnsi="Arial" w:cs="Arial"/>
      <w:b/>
      <w:bCs/>
      <w:sz w:val="18"/>
      <w:szCs w:val="18"/>
      <w:u w:val="single"/>
      <w:lang w:eastAsia="zh-CN"/>
    </w:rPr>
  </w:style>
  <w:style w:type="table" w:styleId="Sombreadovistoso-nfasis1">
    <w:name w:val="Colorful Shading Accent 1"/>
    <w:basedOn w:val="Tablanormal"/>
    <w:uiPriority w:val="71"/>
    <w:rsid w:val="00E0474A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Prrafodelista">
    <w:name w:val="List Paragraph"/>
    <w:basedOn w:val="Normal"/>
    <w:uiPriority w:val="34"/>
    <w:qFormat/>
    <w:rsid w:val="00930D44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locked/>
    <w:rsid w:val="001D4FE3"/>
    <w:rPr>
      <w:b/>
      <w:bCs/>
    </w:rPr>
  </w:style>
  <w:style w:type="paragraph" w:customStyle="1" w:styleId="Default">
    <w:name w:val="Default"/>
    <w:rsid w:val="00575B7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MX"/>
    </w:rPr>
  </w:style>
  <w:style w:type="paragraph" w:styleId="NormalWeb">
    <w:name w:val="Normal (Web)"/>
    <w:basedOn w:val="Normal"/>
    <w:uiPriority w:val="99"/>
    <w:unhideWhenUsed/>
    <w:rsid w:val="001C012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lang w:val="es-MX" w:eastAsia="es-MX"/>
    </w:rPr>
  </w:style>
  <w:style w:type="character" w:customStyle="1" w:styleId="font441">
    <w:name w:val="font441"/>
    <w:basedOn w:val="Fuentedeprrafopredeter"/>
    <w:rsid w:val="009B0325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font421">
    <w:name w:val="font421"/>
    <w:basedOn w:val="Fuentedeprrafopredeter"/>
    <w:rsid w:val="009B0325"/>
    <w:rPr>
      <w:rFonts w:ascii="Arial" w:hAnsi="Arial" w:cs="Arial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font451">
    <w:name w:val="font451"/>
    <w:basedOn w:val="Fuentedeprrafopredeter"/>
    <w:rsid w:val="009B0325"/>
    <w:rPr>
      <w:rFonts w:ascii="Calibri" w:hAnsi="Calibri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xdb">
    <w:name w:val="_xdb"/>
    <w:basedOn w:val="Fuentedeprrafopredeter"/>
    <w:rsid w:val="00303FA5"/>
  </w:style>
  <w:style w:type="character" w:customStyle="1" w:styleId="xbe">
    <w:name w:val="_xbe"/>
    <w:basedOn w:val="Fuentedeprrafopredeter"/>
    <w:rsid w:val="00303FA5"/>
  </w:style>
  <w:style w:type="character" w:customStyle="1" w:styleId="y0nh2b">
    <w:name w:val="y0nh2b"/>
    <w:basedOn w:val="Fuentedeprrafopredeter"/>
    <w:rsid w:val="007D6128"/>
  </w:style>
  <w:style w:type="table" w:styleId="Listamedia2-nfasis1">
    <w:name w:val="Medium List 2 Accent 1"/>
    <w:basedOn w:val="Tablanormal"/>
    <w:uiPriority w:val="66"/>
    <w:rsid w:val="00007739"/>
    <w:rPr>
      <w:rFonts w:asciiTheme="majorHAnsi" w:eastAsiaTheme="majorEastAsia" w:hAnsiTheme="majorHAnsi" w:cstheme="majorBidi"/>
      <w:color w:val="000000" w:themeColor="text1"/>
      <w:sz w:val="22"/>
      <w:szCs w:val="22"/>
      <w:lang w:val="es-MX" w:eastAsia="es-MX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B3C23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1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447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30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49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505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721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54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7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5987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0394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199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409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2949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4489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6352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1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8528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60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7978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1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9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46039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3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4314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9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59473">
          <w:marLeft w:val="0"/>
          <w:marRight w:val="15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6782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0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1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6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66308">
          <w:marLeft w:val="0"/>
          <w:marRight w:val="0"/>
          <w:marTop w:val="0"/>
          <w:marBottom w:val="0"/>
          <w:divBdr>
            <w:top w:val="single" w:sz="6" w:space="15" w:color="E0E0E0"/>
            <w:left w:val="single" w:sz="2" w:space="12" w:color="E0E0E0"/>
            <w:bottom w:val="single" w:sz="2" w:space="0" w:color="E0E0E0"/>
            <w:right w:val="single" w:sz="2" w:space="12" w:color="E0E0E0"/>
          </w:divBdr>
          <w:divsChild>
            <w:div w:id="9684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04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350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88823">
              <w:marLeft w:val="0"/>
              <w:marRight w:val="0"/>
              <w:marTop w:val="285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65138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53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1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094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329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248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74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4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30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61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97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152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321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41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810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1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microsoft.com/office/2018/08/relationships/commentsExtensible" Target="commentsExtensible.xml"/><Relationship Id="rId26" Type="http://schemas.microsoft.com/office/2011/relationships/people" Target="people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microsoft.com/office/2016/09/relationships/commentsIds" Target="commentsIds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comments" Target="comments.xml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cid:image003.png@01D3CB92.FA676460" TargetMode="External"/><Relationship Id="rId1" Type="http://schemas.openxmlformats.org/officeDocument/2006/relationships/image" Target="media/image11.png"/><Relationship Id="rId5" Type="http://schemas.openxmlformats.org/officeDocument/2006/relationships/image" Target="media/image13.jpeg"/><Relationship Id="rId4" Type="http://schemas.openxmlformats.org/officeDocument/2006/relationships/oleObject" Target="embeddings/oleObject1.bin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grauda\Escritorio\Plantilla-IJAS-Propuesta%20Ejecutiva%20de%20Proyecto-STI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9CF06E66F97E4FAC1E8FC10F38F583" ma:contentTypeVersion="0" ma:contentTypeDescription="Crear nuevo documento." ma:contentTypeScope="" ma:versionID="c0aca008caa51f2717d4013fe8e89227">
  <xsd:schema xmlns:xsd="http://www.w3.org/2001/XMLSchema" xmlns:p="http://schemas.microsoft.com/office/2006/metadata/properties" targetNamespace="http://schemas.microsoft.com/office/2006/metadata/properties" ma:root="true" ma:fieldsID="b004d877ca112f136821ba8115f647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8EFC8A49-EC95-4EA0-9F57-19F2CA2052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4C2645C-EDED-40ED-A86F-E62453CF02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5B4AD5-F5B4-46F1-86DA-E948F0F96AE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A26706E-3A5B-4C8C-9B30-4236A6B81EFA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Plantilla-IJAS-Propuesta Ejecutiva de Proyecto-STI.dot</Template>
  <TotalTime>0</TotalTime>
  <Pages>4</Pages>
  <Words>406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Ejecutiva del Proyecto</vt:lpstr>
    </vt:vector>
  </TitlesOfParts>
  <Manager>Herman Mikclautsch</Manager>
  <Company>Werner Pegasus S. de R.L. de C.V.</Company>
  <LinksUpToDate>false</LinksUpToDate>
  <CharactersWithSpaces>2636</CharactersWithSpaces>
  <SharedDoc>false</SharedDoc>
  <HLinks>
    <vt:vector size="192" baseType="variant">
      <vt:variant>
        <vt:i4>65564</vt:i4>
      </vt:variant>
      <vt:variant>
        <vt:i4>219</vt:i4>
      </vt:variant>
      <vt:variant>
        <vt:i4>0</vt:i4>
      </vt:variant>
      <vt:variant>
        <vt:i4>5</vt:i4>
      </vt:variant>
      <vt:variant>
        <vt:lpwstr>http://ijas.jalisco.gob.mx/index.html</vt:lpwstr>
      </vt:variant>
      <vt:variant>
        <vt:lpwstr/>
      </vt:variant>
      <vt:variant>
        <vt:i4>1769523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_Toc240459457</vt:lpwstr>
      </vt:variant>
      <vt:variant>
        <vt:i4>1769523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_Toc240459456</vt:lpwstr>
      </vt:variant>
      <vt:variant>
        <vt:i4>1769523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_Toc240459455</vt:lpwstr>
      </vt:variant>
      <vt:variant>
        <vt:i4>1769523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_Toc240459454</vt:lpwstr>
      </vt:variant>
      <vt:variant>
        <vt:i4>1769523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_Toc240459453</vt:lpwstr>
      </vt:variant>
      <vt:variant>
        <vt:i4>1769523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_Toc240459452</vt:lpwstr>
      </vt:variant>
      <vt:variant>
        <vt:i4>1769523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_Toc240459451</vt:lpwstr>
      </vt:variant>
      <vt:variant>
        <vt:i4>1769523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_Toc240459450</vt:lpwstr>
      </vt:variant>
      <vt:variant>
        <vt:i4>1703987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_Toc240459449</vt:lpwstr>
      </vt:variant>
      <vt:variant>
        <vt:i4>1703987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_Toc240459448</vt:lpwstr>
      </vt:variant>
      <vt:variant>
        <vt:i4>1703987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_Toc240459447</vt:lpwstr>
      </vt:variant>
      <vt:variant>
        <vt:i4>1703987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_Toc240459446</vt:lpwstr>
      </vt:variant>
      <vt:variant>
        <vt:i4>1703987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_Toc240459445</vt:lpwstr>
      </vt:variant>
      <vt:variant>
        <vt:i4>1703987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_Toc240459444</vt:lpwstr>
      </vt:variant>
      <vt:variant>
        <vt:i4>1703987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_Toc240459443</vt:lpwstr>
      </vt:variant>
      <vt:variant>
        <vt:i4>1703987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_Toc240459442</vt:lpwstr>
      </vt:variant>
      <vt:variant>
        <vt:i4>1703987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_Toc240459441</vt:lpwstr>
      </vt:variant>
      <vt:variant>
        <vt:i4>1703987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_Toc240459440</vt:lpwstr>
      </vt:variant>
      <vt:variant>
        <vt:i4>1900595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_Toc240459439</vt:lpwstr>
      </vt:variant>
      <vt:variant>
        <vt:i4>1900595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_Toc240459438</vt:lpwstr>
      </vt:variant>
      <vt:variant>
        <vt:i4>1900595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_Toc240459437</vt:lpwstr>
      </vt:variant>
      <vt:variant>
        <vt:i4>1900595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_Toc240459436</vt:lpwstr>
      </vt:variant>
      <vt:variant>
        <vt:i4>1900595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_Toc240459435</vt:lpwstr>
      </vt:variant>
      <vt:variant>
        <vt:i4>1900595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_Toc240459434</vt:lpwstr>
      </vt:variant>
      <vt:variant>
        <vt:i4>1900595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_Toc240459433</vt:lpwstr>
      </vt:variant>
      <vt:variant>
        <vt:i4>1900595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_Toc240459432</vt:lpwstr>
      </vt:variant>
      <vt:variant>
        <vt:i4>1900595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_Toc240459431</vt:lpwstr>
      </vt:variant>
      <vt:variant>
        <vt:i4>1900595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_Toc240459430</vt:lpwstr>
      </vt:variant>
      <vt:variant>
        <vt:i4>1835059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_Toc240459429</vt:lpwstr>
      </vt:variant>
      <vt:variant>
        <vt:i4>1835059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_Toc240459428</vt:lpwstr>
      </vt:variant>
      <vt:variant>
        <vt:i4>1835059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_Toc240459427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Ejecutiva del Proyecto</dc:title>
  <dc:subject>Solución de Trazabilidad e Inventarios para Sacos de Cemento</dc:subject>
  <dc:creator>Francisco Martin</dc:creator>
  <cp:keywords>Cementos Moctezuma, STI, Propuesta, Proyecto, Werner Pegasus, fmartin</cp:keywords>
  <cp:lastModifiedBy>Emanuel Simon</cp:lastModifiedBy>
  <cp:revision>2</cp:revision>
  <cp:lastPrinted>2017-07-22T13:12:00Z</cp:lastPrinted>
  <dcterms:created xsi:type="dcterms:W3CDTF">2026-02-16T16:56:00Z</dcterms:created>
  <dcterms:modified xsi:type="dcterms:W3CDTF">2026-02-16T16:56:00Z</dcterms:modified>
  <cp:category>Proyectos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e">
    <vt:lpwstr>Cementos Moctezuma</vt:lpwstr>
  </property>
  <property fmtid="{D5CDD505-2E9C-101B-9397-08002B2CF9AE}" pid="3" name="Caracter">
    <vt:lpwstr>Confidencial</vt:lpwstr>
  </property>
  <property fmtid="{D5CDD505-2E9C-101B-9397-08002B2CF9AE}" pid="4" name="Registro Código">
    <vt:lpwstr>WP-PM-04</vt:lpwstr>
  </property>
  <property fmtid="{D5CDD505-2E9C-101B-9397-08002B2CF9AE}" pid="5" name="Registro Nombre">
    <vt:lpwstr>Propuesta de Ejecutiva del Proyecto</vt:lpwstr>
  </property>
  <property fmtid="{D5CDD505-2E9C-101B-9397-08002B2CF9AE}" pid="6" name="Registro Revisión">
    <vt:lpwstr>2.2</vt:lpwstr>
  </property>
  <property fmtid="{D5CDD505-2E9C-101B-9397-08002B2CF9AE}" pid="7" name="Registro Vigencia">
    <vt:lpwstr>Diciembre 2009</vt:lpwstr>
  </property>
  <property fmtid="{D5CDD505-2E9C-101B-9397-08002B2CF9AE}" pid="8" name="Registro Propietario">
    <vt:lpwstr>Werner Pegasus S. de R.L. de C.V.</vt:lpwstr>
  </property>
  <property fmtid="{D5CDD505-2E9C-101B-9397-08002B2CF9AE}" pid="9" name="Tipo de Documento">
    <vt:lpwstr>PROYECTOS</vt:lpwstr>
  </property>
  <property fmtid="{D5CDD505-2E9C-101B-9397-08002B2CF9AE}" pid="10" name="Aprobador1">
    <vt:lpwstr>Herman Miklautsch</vt:lpwstr>
  </property>
  <property fmtid="{D5CDD505-2E9C-101B-9397-08002B2CF9AE}" pid="11" name="Aprobador2">
    <vt:lpwstr>Carlos Sada</vt:lpwstr>
  </property>
  <property fmtid="{D5CDD505-2E9C-101B-9397-08002B2CF9AE}" pid="12" name="Aprobador3">
    <vt:lpwstr>José Luis Ortega</vt:lpwstr>
  </property>
  <property fmtid="{D5CDD505-2E9C-101B-9397-08002B2CF9AE}" pid="13" name="Estado Documento">
    <vt:lpwstr>EN REVISION</vt:lpwstr>
  </property>
  <property fmtid="{D5CDD505-2E9C-101B-9397-08002B2CF9AE}" pid="14" name="Fecha Aprobación Documento">
    <vt:lpwstr>dd/mm/aaaa</vt:lpwstr>
  </property>
  <property fmtid="{D5CDD505-2E9C-101B-9397-08002B2CF9AE}" pid="15" name="Documento tema">
    <vt:lpwstr>30 Octubre 2009</vt:lpwstr>
  </property>
  <property fmtid="{D5CDD505-2E9C-101B-9397-08002B2CF9AE}" pid="16" name="Documento version">
    <vt:lpwstr>1.3</vt:lpwstr>
  </property>
  <property fmtid="{D5CDD505-2E9C-101B-9397-08002B2CF9AE}" pid="17" name="ContentTypeId">
    <vt:lpwstr>0x010100B29CF06E66F97E4FAC1E8FC10F38F583</vt:lpwstr>
  </property>
  <property fmtid="{D5CDD505-2E9C-101B-9397-08002B2CF9AE}" pid="18" name="ContentType">
    <vt:lpwstr>Documento</vt:lpwstr>
  </property>
</Properties>
</file>