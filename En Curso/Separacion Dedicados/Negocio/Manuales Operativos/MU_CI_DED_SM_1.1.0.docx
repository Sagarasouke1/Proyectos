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E7347" w14:textId="19B3C884" w:rsidR="00D25502" w:rsidRPr="00A43103" w:rsidRDefault="00D25502" w:rsidP="00D25502">
      <w:pPr>
        <w:jc w:val="center"/>
        <w:rPr>
          <w:rFonts w:cs="Arial"/>
          <w:b/>
          <w:sz w:val="32"/>
          <w:szCs w:val="32"/>
        </w:rPr>
      </w:pPr>
      <w:bookmarkStart w:id="0" w:name="_Toc510763079"/>
      <w:bookmarkStart w:id="1" w:name="_Toc510762917"/>
      <w:bookmarkStart w:id="2" w:name="_Toc508376827"/>
      <w:r w:rsidRPr="00A43103">
        <w:rPr>
          <w:rFonts w:cs="Arial"/>
          <w:b/>
          <w:sz w:val="32"/>
          <w:szCs w:val="32"/>
        </w:rPr>
        <w:t>Carta de Instrucciones</w:t>
      </w:r>
      <w:r w:rsidR="00A115C5" w:rsidRPr="00A43103">
        <w:rPr>
          <w:rFonts w:cs="Arial"/>
          <w:b/>
          <w:sz w:val="32"/>
          <w:szCs w:val="32"/>
        </w:rPr>
        <w:t xml:space="preserve"> </w:t>
      </w:r>
      <w:r w:rsidR="00E04600">
        <w:rPr>
          <w:rFonts w:cs="Arial"/>
          <w:b/>
          <w:sz w:val="32"/>
          <w:szCs w:val="32"/>
        </w:rPr>
        <w:t>Dedicados</w:t>
      </w:r>
    </w:p>
    <w:p w14:paraId="38099D68" w14:textId="77777777" w:rsidR="00D25502" w:rsidRPr="00D25502" w:rsidRDefault="00D25502" w:rsidP="00D25502">
      <w:pPr>
        <w:jc w:val="center"/>
        <w:rPr>
          <w:rFonts w:cs="Arial"/>
          <w:b/>
          <w:sz w:val="24"/>
        </w:rPr>
      </w:pPr>
    </w:p>
    <w:p w14:paraId="5BD92336" w14:textId="6AB0F0F9" w:rsidR="00D25502" w:rsidRDefault="009E263D" w:rsidP="00D25502">
      <w:pPr>
        <w:tabs>
          <w:tab w:val="left" w:pos="7356"/>
        </w:tabs>
        <w:jc w:val="both"/>
        <w:rPr>
          <w:rFonts w:cs="Arial"/>
        </w:rPr>
      </w:pPr>
      <w:r>
        <w:rPr>
          <w:rFonts w:cs="Arial"/>
        </w:rPr>
        <w:t>Para visualizar las cartas de instrucciones activas debemos seleccionar la opción “</w:t>
      </w:r>
      <w:r w:rsidRPr="002A5CA2">
        <w:rPr>
          <w:rFonts w:cs="Arial"/>
          <w:b/>
        </w:rPr>
        <w:t>Operaciones CI</w:t>
      </w:r>
      <w:r>
        <w:rPr>
          <w:rFonts w:cs="Arial"/>
        </w:rPr>
        <w:t>” que se encuentra en el menú que esta de lado izquierdo de nuestra pantalla, se desplegaran las opciones y daremos clic en</w:t>
      </w:r>
      <w:r w:rsidR="00D25502" w:rsidRPr="004820CE">
        <w:rPr>
          <w:rFonts w:cs="Arial"/>
        </w:rPr>
        <w:t xml:space="preserve"> </w:t>
      </w:r>
      <w:r w:rsidR="00D25502">
        <w:rPr>
          <w:rFonts w:cs="Arial"/>
        </w:rPr>
        <w:t>“</w:t>
      </w:r>
      <w:r w:rsidR="00D25502" w:rsidRPr="00D26918">
        <w:rPr>
          <w:rFonts w:cs="Arial"/>
          <w:b/>
          <w:color w:val="FF0000"/>
        </w:rPr>
        <w:t xml:space="preserve">CARTA </w:t>
      </w:r>
      <w:r w:rsidR="00E04600">
        <w:rPr>
          <w:rFonts w:cs="Arial"/>
          <w:b/>
          <w:color w:val="FF0000"/>
        </w:rPr>
        <w:t>DED</w:t>
      </w:r>
      <w:r w:rsidR="00D25502" w:rsidRPr="004820CE">
        <w:rPr>
          <w:rFonts w:cs="Arial"/>
        </w:rPr>
        <w:t>”.</w:t>
      </w:r>
    </w:p>
    <w:p w14:paraId="63E866C9" w14:textId="77777777" w:rsidR="00D25502" w:rsidRDefault="00D25502" w:rsidP="00D25502">
      <w:pPr>
        <w:tabs>
          <w:tab w:val="left" w:pos="7356"/>
        </w:tabs>
        <w:jc w:val="both"/>
        <w:rPr>
          <w:rFonts w:cs="Arial"/>
        </w:rPr>
      </w:pPr>
    </w:p>
    <w:p w14:paraId="163906DF" w14:textId="77777777" w:rsidR="002A5CA2" w:rsidRDefault="002A5CA2" w:rsidP="00D25502">
      <w:pPr>
        <w:tabs>
          <w:tab w:val="left" w:pos="7356"/>
        </w:tabs>
        <w:jc w:val="both"/>
        <w:rPr>
          <w:rFonts w:cs="Arial"/>
        </w:rPr>
      </w:pPr>
    </w:p>
    <w:p w14:paraId="3428C634" w14:textId="0CB1158B" w:rsidR="00D25502" w:rsidRPr="00DF5DA7" w:rsidRDefault="00E04600" w:rsidP="00D25502">
      <w:pPr>
        <w:tabs>
          <w:tab w:val="left" w:pos="7356"/>
        </w:tabs>
        <w:jc w:val="center"/>
        <w:rPr>
          <w:rFonts w:cs="Arial"/>
        </w:rPr>
      </w:pPr>
      <w:r w:rsidRPr="00E04600">
        <w:rPr>
          <w:rFonts w:cs="Arial"/>
        </w:rPr>
        <w:drawing>
          <wp:inline distT="0" distB="0" distL="0" distR="0" wp14:anchorId="0094374A" wp14:editId="5119B16D">
            <wp:extent cx="2267266" cy="1209844"/>
            <wp:effectExtent l="0" t="0" r="0" b="9525"/>
            <wp:docPr id="891624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240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1C36" w14:textId="77777777" w:rsidR="00D25502" w:rsidRDefault="00D25502" w:rsidP="00D25502">
      <w:pPr>
        <w:tabs>
          <w:tab w:val="left" w:pos="7356"/>
        </w:tabs>
        <w:jc w:val="center"/>
        <w:rPr>
          <w:rFonts w:cs="Arial"/>
        </w:rPr>
      </w:pPr>
    </w:p>
    <w:p w14:paraId="4F76A8DD" w14:textId="77777777" w:rsidR="002A5CA2" w:rsidRDefault="002A5CA2" w:rsidP="002A5CA2">
      <w:pPr>
        <w:tabs>
          <w:tab w:val="left" w:pos="7356"/>
        </w:tabs>
        <w:rPr>
          <w:rFonts w:cs="Arial"/>
        </w:rPr>
      </w:pPr>
    </w:p>
    <w:p w14:paraId="71DA36B1" w14:textId="77777777" w:rsidR="006877D2" w:rsidRPr="004820CE" w:rsidRDefault="006877D2" w:rsidP="002A5CA2">
      <w:pPr>
        <w:tabs>
          <w:tab w:val="left" w:pos="7356"/>
        </w:tabs>
        <w:rPr>
          <w:rFonts w:cs="Arial"/>
        </w:rPr>
      </w:pPr>
    </w:p>
    <w:p w14:paraId="07A248E0" w14:textId="1E8B025F" w:rsidR="00D25502" w:rsidRDefault="00D25502" w:rsidP="00D25502">
      <w:pPr>
        <w:jc w:val="both"/>
        <w:rPr>
          <w:rFonts w:cs="Arial"/>
        </w:rPr>
      </w:pPr>
      <w:r>
        <w:rPr>
          <w:rFonts w:cs="Arial"/>
        </w:rPr>
        <w:t xml:space="preserve">Posteriormente nos aparecerá un listado de las </w:t>
      </w:r>
      <w:r w:rsidR="002A5CA2">
        <w:rPr>
          <w:rFonts w:cs="Arial"/>
        </w:rPr>
        <w:t>“</w:t>
      </w:r>
      <w:r w:rsidRPr="002A5CA2">
        <w:rPr>
          <w:rFonts w:cs="Arial"/>
          <w:b/>
        </w:rPr>
        <w:t>C</w:t>
      </w:r>
      <w:r w:rsidR="009E263D" w:rsidRPr="002A5CA2">
        <w:rPr>
          <w:rFonts w:cs="Arial"/>
          <w:b/>
        </w:rPr>
        <w:t>I</w:t>
      </w:r>
      <w:r w:rsidRPr="002A5CA2">
        <w:rPr>
          <w:rFonts w:cs="Arial"/>
          <w:b/>
        </w:rPr>
        <w:t xml:space="preserve"> Aceptadas</w:t>
      </w:r>
      <w:r w:rsidR="002A5CA2">
        <w:rPr>
          <w:rFonts w:cs="Arial"/>
          <w:b/>
        </w:rPr>
        <w:t>”</w:t>
      </w:r>
      <w:r>
        <w:rPr>
          <w:rFonts w:cs="Arial"/>
        </w:rPr>
        <w:t>, los datos de la CI que nos aparecerán son:</w:t>
      </w:r>
    </w:p>
    <w:p w14:paraId="08B317DB" w14:textId="77777777" w:rsidR="00262723" w:rsidRDefault="00262723" w:rsidP="00D25502">
      <w:pPr>
        <w:jc w:val="both"/>
        <w:rPr>
          <w:rFonts w:cs="Arial"/>
        </w:rPr>
      </w:pPr>
    </w:p>
    <w:p w14:paraId="499C6855" w14:textId="20386100" w:rsidR="00D25502" w:rsidRDefault="00DF5DA7" w:rsidP="0014749D">
      <w:pPr>
        <w:ind w:left="360"/>
        <w:jc w:val="center"/>
        <w:rPr>
          <w:rFonts w:cs="Arial"/>
        </w:rPr>
      </w:pPr>
      <w:r>
        <w:rPr>
          <w:noProof/>
        </w:rPr>
        <w:drawing>
          <wp:inline distT="0" distB="0" distL="0" distR="0" wp14:anchorId="2DEDFCC4" wp14:editId="2FB671B0">
            <wp:extent cx="6544945" cy="292044"/>
            <wp:effectExtent l="76200" t="76200" r="122555" b="127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6731526" cy="3003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D2602F" w14:textId="3BE53138" w:rsidR="00D25502" w:rsidRDefault="00D25502" w:rsidP="00D25502">
      <w:pPr>
        <w:ind w:left="360"/>
        <w:jc w:val="both"/>
        <w:rPr>
          <w:rFonts w:cs="Arial"/>
        </w:rPr>
      </w:pPr>
    </w:p>
    <w:p w14:paraId="629DFB72" w14:textId="732360EF" w:rsidR="00876F04" w:rsidRDefault="00876F04" w:rsidP="00D25502">
      <w:pPr>
        <w:ind w:left="360"/>
        <w:jc w:val="both"/>
        <w:rPr>
          <w:rFonts w:cs="Arial"/>
        </w:rPr>
      </w:pPr>
    </w:p>
    <w:p w14:paraId="2F4AAD95" w14:textId="5EF1F13D" w:rsidR="00876F04" w:rsidRDefault="00876F04" w:rsidP="00D25502">
      <w:pPr>
        <w:ind w:left="360"/>
        <w:jc w:val="both"/>
        <w:rPr>
          <w:rFonts w:cs="Arial"/>
        </w:rPr>
      </w:pPr>
    </w:p>
    <w:p w14:paraId="02C08F46" w14:textId="77777777" w:rsidR="00876F04" w:rsidRPr="00B84F80" w:rsidRDefault="00876F04" w:rsidP="00D25502">
      <w:pPr>
        <w:ind w:left="360"/>
        <w:jc w:val="both"/>
        <w:rPr>
          <w:rFonts w:cs="Arial"/>
        </w:rPr>
      </w:pPr>
    </w:p>
    <w:p w14:paraId="105B4E63" w14:textId="77777777" w:rsidR="00D25502" w:rsidRDefault="00D25502" w:rsidP="00D25502">
      <w:pPr>
        <w:jc w:val="both"/>
        <w:rPr>
          <w:rFonts w:cs="Arial"/>
        </w:rPr>
      </w:pPr>
      <w:r>
        <w:rPr>
          <w:rFonts w:cs="Arial"/>
        </w:rPr>
        <w:t>Al final nos aparecerá una columna con las acciones que podemos realizar:</w:t>
      </w:r>
    </w:p>
    <w:p w14:paraId="00B99F56" w14:textId="77777777" w:rsidR="00D25502" w:rsidRDefault="00D25502" w:rsidP="00D25502">
      <w:pPr>
        <w:jc w:val="both"/>
        <w:rPr>
          <w:rFonts w:cs="Arial"/>
        </w:rPr>
      </w:pPr>
    </w:p>
    <w:p w14:paraId="19DAE6B6" w14:textId="01A656DF" w:rsidR="00D25502" w:rsidRPr="002A5CA2" w:rsidRDefault="00924191" w:rsidP="00D25502">
      <w:pPr>
        <w:pStyle w:val="Prrafodelista"/>
        <w:numPr>
          <w:ilvl w:val="0"/>
          <w:numId w:val="43"/>
        </w:numPr>
        <w:spacing w:after="160" w:line="259" w:lineRule="auto"/>
        <w:jc w:val="both"/>
        <w:rPr>
          <w:rFonts w:cs="Arial"/>
          <w:color w:val="00B0F0"/>
        </w:rPr>
      </w:pPr>
      <w:r w:rsidRPr="002A5CA2">
        <w:rPr>
          <w:rFonts w:cs="Arial"/>
          <w:color w:val="00B0F0"/>
        </w:rPr>
        <w:t>V</w:t>
      </w:r>
      <w:r w:rsidR="00D25502" w:rsidRPr="002A5CA2">
        <w:rPr>
          <w:rFonts w:cs="Arial"/>
          <w:color w:val="00B0F0"/>
        </w:rPr>
        <w:t>is</w:t>
      </w:r>
      <w:r w:rsidRPr="002A5CA2">
        <w:rPr>
          <w:rFonts w:cs="Arial"/>
          <w:color w:val="00B0F0"/>
        </w:rPr>
        <w:t>ualizar información</w:t>
      </w:r>
    </w:p>
    <w:p w14:paraId="7DD1972D" w14:textId="50E2DB0C" w:rsidR="00D25502" w:rsidRPr="002A5CA2" w:rsidRDefault="00924191" w:rsidP="00D25502">
      <w:pPr>
        <w:pStyle w:val="Prrafodelista"/>
        <w:numPr>
          <w:ilvl w:val="0"/>
          <w:numId w:val="43"/>
        </w:numPr>
        <w:spacing w:after="160" w:line="259" w:lineRule="auto"/>
        <w:jc w:val="both"/>
        <w:rPr>
          <w:rFonts w:cs="Arial"/>
          <w:color w:val="00B0F0"/>
        </w:rPr>
      </w:pPr>
      <w:r w:rsidRPr="002A5CA2">
        <w:rPr>
          <w:rFonts w:cs="Arial"/>
          <w:color w:val="00B0F0"/>
        </w:rPr>
        <w:t xml:space="preserve">Finalizar </w:t>
      </w:r>
      <w:r w:rsidR="00D25502" w:rsidRPr="002A5CA2">
        <w:rPr>
          <w:rFonts w:cs="Arial"/>
          <w:color w:val="00B0F0"/>
        </w:rPr>
        <w:t>CI</w:t>
      </w:r>
      <w:r w:rsidRPr="002A5CA2">
        <w:rPr>
          <w:rFonts w:cs="Arial"/>
          <w:color w:val="00B0F0"/>
        </w:rPr>
        <w:t>.</w:t>
      </w:r>
    </w:p>
    <w:p w14:paraId="6CA188FD" w14:textId="7CE63937" w:rsidR="00D25502" w:rsidRPr="002A5CA2" w:rsidRDefault="00D25502" w:rsidP="00D25502">
      <w:pPr>
        <w:pStyle w:val="Prrafodelista"/>
        <w:numPr>
          <w:ilvl w:val="0"/>
          <w:numId w:val="43"/>
        </w:numPr>
        <w:spacing w:after="160" w:line="259" w:lineRule="auto"/>
        <w:jc w:val="both"/>
        <w:rPr>
          <w:rFonts w:cs="Arial"/>
          <w:color w:val="00B0F0"/>
        </w:rPr>
      </w:pPr>
      <w:r w:rsidRPr="002A5CA2">
        <w:rPr>
          <w:rFonts w:cs="Arial"/>
          <w:color w:val="00B0F0"/>
        </w:rPr>
        <w:t>Cancelar la CI</w:t>
      </w:r>
      <w:r w:rsidR="006D0656" w:rsidRPr="002A5CA2">
        <w:rPr>
          <w:rFonts w:cs="Arial"/>
          <w:color w:val="00B0F0"/>
        </w:rPr>
        <w:t>.</w:t>
      </w:r>
    </w:p>
    <w:p w14:paraId="0C1144A1" w14:textId="48402C6F" w:rsidR="00D25502" w:rsidRDefault="00525388" w:rsidP="00D25502">
      <w:pPr>
        <w:ind w:left="360"/>
        <w:jc w:val="center"/>
        <w:rPr>
          <w:rFonts w:cs="Arial"/>
        </w:rPr>
      </w:pPr>
      <w:r>
        <w:rPr>
          <w:noProof/>
          <w:lang w:val="es-MX" w:eastAsia="es-MX"/>
        </w:rPr>
        <w:drawing>
          <wp:inline distT="0" distB="0" distL="0" distR="0" wp14:anchorId="60F5747D" wp14:editId="4AC4F338">
            <wp:extent cx="1419225" cy="1228725"/>
            <wp:effectExtent l="76200" t="76200" r="142875" b="1428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2287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384B62" w14:textId="2B6C088C" w:rsidR="002A5CA2" w:rsidRDefault="00E04600" w:rsidP="002A5CA2">
      <w:pPr>
        <w:jc w:val="both"/>
        <w:rPr>
          <w:rFonts w:cs="Arial"/>
        </w:rPr>
      </w:pPr>
      <w:r>
        <w:pict w14:anchorId="65C0AAF9">
          <v:shape id="Imagen 9" o:spid="_x0000_i1028" type="#_x0000_t75" style="width:21.75pt;height:15pt;visibility:visible;mso-wrap-style:square">
            <v:imagedata r:id="rId14" o:title=""/>
          </v:shape>
        </w:pict>
      </w:r>
      <w:r w:rsidR="000939FF" w:rsidRPr="002A5CA2">
        <w:rPr>
          <w:rFonts w:cs="Arial"/>
        </w:rPr>
        <w:t xml:space="preserve"> </w:t>
      </w:r>
      <w:r w:rsidR="00924191" w:rsidRPr="00A43103">
        <w:rPr>
          <w:rStyle w:val="Ttulo2Car"/>
          <w:b/>
          <w:sz w:val="24"/>
        </w:rPr>
        <w:t>V</w:t>
      </w:r>
      <w:r w:rsidR="002A5CA2" w:rsidRPr="00A43103">
        <w:rPr>
          <w:rStyle w:val="Ttulo2Car"/>
          <w:b/>
          <w:sz w:val="24"/>
        </w:rPr>
        <w:t>isualizar información</w:t>
      </w:r>
    </w:p>
    <w:p w14:paraId="6DCB0711" w14:textId="45D3BA4A" w:rsidR="00924191" w:rsidRDefault="00924191" w:rsidP="002A5CA2">
      <w:pPr>
        <w:jc w:val="both"/>
        <w:rPr>
          <w:rFonts w:cs="Arial"/>
        </w:rPr>
      </w:pPr>
      <w:r w:rsidRPr="002A5CA2">
        <w:rPr>
          <w:rFonts w:cs="Arial"/>
        </w:rPr>
        <w:t xml:space="preserve"> </w:t>
      </w:r>
      <w:r w:rsidR="002A5CA2">
        <w:rPr>
          <w:rFonts w:cs="Arial"/>
        </w:rPr>
        <w:t xml:space="preserve">          </w:t>
      </w:r>
      <w:r w:rsidR="000939FF" w:rsidRPr="002A5CA2">
        <w:rPr>
          <w:rFonts w:cs="Arial"/>
        </w:rPr>
        <w:t>Al dar clic en esta opción se desplegar</w:t>
      </w:r>
      <w:r w:rsidRPr="002A5CA2">
        <w:rPr>
          <w:rFonts w:cs="Arial"/>
        </w:rPr>
        <w:t>á una ventana con toda la información de la CI</w:t>
      </w:r>
      <w:r w:rsidR="000939FF" w:rsidRPr="002A5CA2">
        <w:rPr>
          <w:rFonts w:cs="Arial"/>
        </w:rPr>
        <w:t>.</w:t>
      </w:r>
    </w:p>
    <w:p w14:paraId="5A43FB9E" w14:textId="77777777" w:rsidR="003E087F" w:rsidRPr="002A5CA2" w:rsidRDefault="003E087F" w:rsidP="002A5CA2">
      <w:pPr>
        <w:jc w:val="both"/>
        <w:rPr>
          <w:rFonts w:cs="Arial"/>
        </w:rPr>
      </w:pPr>
    </w:p>
    <w:p w14:paraId="655F6195" w14:textId="23769C18" w:rsidR="00924191" w:rsidRDefault="00E04600" w:rsidP="00924191">
      <w:pPr>
        <w:ind w:left="360"/>
        <w:jc w:val="center"/>
        <w:rPr>
          <w:rFonts w:cs="Arial"/>
        </w:rPr>
      </w:pPr>
      <w:r w:rsidRPr="00E04600">
        <w:rPr>
          <w:rFonts w:cs="Arial"/>
        </w:rPr>
        <w:drawing>
          <wp:inline distT="0" distB="0" distL="0" distR="0" wp14:anchorId="184F04EF" wp14:editId="2A7D11DA">
            <wp:extent cx="5315692" cy="4048690"/>
            <wp:effectExtent l="0" t="0" r="0" b="9525"/>
            <wp:docPr id="24346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62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7BF3" w14:textId="77777777" w:rsidR="006877D2" w:rsidRDefault="006877D2" w:rsidP="00924191">
      <w:pPr>
        <w:ind w:left="360"/>
        <w:jc w:val="center"/>
        <w:rPr>
          <w:rFonts w:cs="Arial"/>
        </w:rPr>
      </w:pPr>
    </w:p>
    <w:p w14:paraId="6E408915" w14:textId="77777777" w:rsidR="006877D2" w:rsidRPr="00924191" w:rsidRDefault="006877D2" w:rsidP="00924191">
      <w:pPr>
        <w:ind w:left="360"/>
        <w:jc w:val="center"/>
        <w:rPr>
          <w:rFonts w:cs="Arial"/>
        </w:rPr>
      </w:pPr>
    </w:p>
    <w:p w14:paraId="0052775B" w14:textId="59CAD271" w:rsidR="002A5CA2" w:rsidRDefault="00E04600" w:rsidP="002A5CA2">
      <w:pPr>
        <w:jc w:val="both"/>
        <w:rPr>
          <w:rFonts w:cs="Arial"/>
        </w:rPr>
      </w:pPr>
      <w:r>
        <w:pict w14:anchorId="0823A057">
          <v:shape id="Imagen 10" o:spid="_x0000_i1029" type="#_x0000_t75" style="width:16.5pt;height:15pt;visibility:visible;mso-wrap-style:square">
            <v:imagedata r:id="rId16" o:title=""/>
          </v:shape>
        </w:pict>
      </w:r>
      <w:r w:rsidR="000939FF" w:rsidRPr="002A5CA2">
        <w:rPr>
          <w:rFonts w:cs="Arial"/>
        </w:rPr>
        <w:t xml:space="preserve"> </w:t>
      </w:r>
      <w:r w:rsidR="00924191" w:rsidRPr="00A43103">
        <w:rPr>
          <w:rStyle w:val="Ttulo1Car"/>
        </w:rPr>
        <w:t>F</w:t>
      </w:r>
      <w:r w:rsidR="002A5CA2" w:rsidRPr="00A43103">
        <w:rPr>
          <w:rStyle w:val="Ttulo1Car"/>
        </w:rPr>
        <w:t>inalizar CI</w:t>
      </w:r>
    </w:p>
    <w:p w14:paraId="2FD77C31" w14:textId="68757B91" w:rsidR="00D25502" w:rsidRPr="002A5CA2" w:rsidRDefault="002A5CA2" w:rsidP="006877D2">
      <w:pPr>
        <w:ind w:left="720"/>
        <w:jc w:val="both"/>
        <w:rPr>
          <w:rFonts w:cs="Arial"/>
        </w:rPr>
      </w:pPr>
      <w:r>
        <w:rPr>
          <w:rFonts w:cs="Arial"/>
        </w:rPr>
        <w:t>A</w:t>
      </w:r>
      <w:r w:rsidR="00924191" w:rsidRPr="002A5CA2">
        <w:rPr>
          <w:rFonts w:cs="Arial"/>
        </w:rPr>
        <w:t>l dar clic en esta acción, nos apar</w:t>
      </w:r>
      <w:r w:rsidR="003C2366" w:rsidRPr="002A5CA2">
        <w:rPr>
          <w:rFonts w:cs="Arial"/>
        </w:rPr>
        <w:t>ecerá una ventana de aviso,</w:t>
      </w:r>
      <w:r w:rsidR="00924191" w:rsidRPr="002A5CA2">
        <w:rPr>
          <w:rFonts w:cs="Arial"/>
        </w:rPr>
        <w:t xml:space="preserve"> en caso de confirmar la CI desaparecerá del listado, </w:t>
      </w:r>
      <w:r w:rsidR="006541CF" w:rsidRPr="002A5CA2">
        <w:rPr>
          <w:rFonts w:cs="Arial"/>
        </w:rPr>
        <w:t>pasará</w:t>
      </w:r>
      <w:r w:rsidR="00355139" w:rsidRPr="002A5CA2">
        <w:rPr>
          <w:rFonts w:cs="Arial"/>
        </w:rPr>
        <w:t xml:space="preserve"> al módulo de “</w:t>
      </w:r>
      <w:r w:rsidR="00355139" w:rsidRPr="006877D2">
        <w:rPr>
          <w:rFonts w:cs="Arial"/>
          <w:b/>
        </w:rPr>
        <w:t xml:space="preserve">PRECARTA </w:t>
      </w:r>
      <w:r w:rsidR="00E04600">
        <w:rPr>
          <w:rFonts w:cs="Arial"/>
          <w:b/>
        </w:rPr>
        <w:t>DED</w:t>
      </w:r>
      <w:r w:rsidR="00355139" w:rsidRPr="002A5CA2">
        <w:rPr>
          <w:rFonts w:cs="Arial"/>
        </w:rPr>
        <w:t>” dentro de la pestaña “</w:t>
      </w:r>
      <w:r w:rsidR="00924191" w:rsidRPr="006877D2">
        <w:rPr>
          <w:rFonts w:cs="Arial"/>
          <w:b/>
        </w:rPr>
        <w:t>CLONACIONES</w:t>
      </w:r>
      <w:r w:rsidR="00355139" w:rsidRPr="002A5CA2">
        <w:rPr>
          <w:rFonts w:cs="Arial"/>
        </w:rPr>
        <w:t>”</w:t>
      </w:r>
      <w:r w:rsidR="00924191" w:rsidRPr="002A5CA2">
        <w:rPr>
          <w:rFonts w:cs="Arial"/>
        </w:rPr>
        <w:t xml:space="preserve"> y de esta forma poder hacer de uso en algún momento.</w:t>
      </w:r>
    </w:p>
    <w:p w14:paraId="771478B1" w14:textId="77777777" w:rsidR="00924191" w:rsidRPr="00924191" w:rsidRDefault="00924191" w:rsidP="00924191">
      <w:pPr>
        <w:ind w:left="360"/>
        <w:jc w:val="both"/>
        <w:rPr>
          <w:rFonts w:cs="Arial"/>
        </w:rPr>
      </w:pPr>
    </w:p>
    <w:p w14:paraId="13316FB0" w14:textId="405297C3" w:rsidR="00924191" w:rsidRDefault="00924191" w:rsidP="00924191">
      <w:pPr>
        <w:ind w:left="360"/>
        <w:jc w:val="center"/>
        <w:rPr>
          <w:rFonts w:cs="Arial"/>
        </w:rPr>
      </w:pPr>
      <w:r>
        <w:rPr>
          <w:noProof/>
          <w:lang w:val="es-MX" w:eastAsia="es-MX"/>
        </w:rPr>
        <w:lastRenderedPageBreak/>
        <w:drawing>
          <wp:inline distT="0" distB="0" distL="0" distR="0" wp14:anchorId="3B94F1F3" wp14:editId="2318D63D">
            <wp:extent cx="3774768" cy="2438400"/>
            <wp:effectExtent l="76200" t="76200" r="130810" b="133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7431" cy="24465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233A71" w14:textId="77777777" w:rsidR="003E087F" w:rsidRDefault="003E087F" w:rsidP="00924191">
      <w:pPr>
        <w:ind w:left="360"/>
        <w:jc w:val="center"/>
        <w:rPr>
          <w:rFonts w:cs="Arial"/>
        </w:rPr>
      </w:pPr>
    </w:p>
    <w:p w14:paraId="59023CDD" w14:textId="4C5E017B" w:rsidR="006877D2" w:rsidRDefault="00E04600" w:rsidP="006877D2">
      <w:pPr>
        <w:jc w:val="both"/>
        <w:rPr>
          <w:rFonts w:cs="Arial"/>
        </w:rPr>
      </w:pPr>
      <w:r>
        <w:pict w14:anchorId="5E6E6678">
          <v:shape id="Imagen 11" o:spid="_x0000_i1030" type="#_x0000_t75" style="width:19.5pt;height:17.25pt;visibility:visible;mso-wrap-style:square">
            <v:imagedata r:id="rId18" o:title=""/>
          </v:shape>
        </w:pict>
      </w:r>
      <w:r w:rsidR="00631833" w:rsidRPr="006877D2">
        <w:rPr>
          <w:rFonts w:cs="Arial"/>
        </w:rPr>
        <w:t xml:space="preserve"> </w:t>
      </w:r>
      <w:r w:rsidR="006877D2" w:rsidRPr="00A43103">
        <w:rPr>
          <w:rStyle w:val="Ttulo1Car"/>
        </w:rPr>
        <w:t>Cancelar CI</w:t>
      </w:r>
      <w:r w:rsidR="00924191" w:rsidRPr="00A43103">
        <w:rPr>
          <w:rFonts w:cs="Arial"/>
          <w:sz w:val="24"/>
        </w:rPr>
        <w:t xml:space="preserve"> </w:t>
      </w:r>
    </w:p>
    <w:p w14:paraId="17D8E0FD" w14:textId="45E5C2C7" w:rsidR="00924191" w:rsidRPr="006877D2" w:rsidRDefault="00924191" w:rsidP="006877D2">
      <w:pPr>
        <w:ind w:left="720"/>
        <w:jc w:val="both"/>
        <w:rPr>
          <w:rFonts w:cs="Arial"/>
        </w:rPr>
      </w:pPr>
      <w:r w:rsidRPr="006877D2">
        <w:rPr>
          <w:rFonts w:cs="Arial"/>
        </w:rPr>
        <w:t>Al dar clic en esta opci</w:t>
      </w:r>
      <w:r w:rsidR="00E44015" w:rsidRPr="006877D2">
        <w:rPr>
          <w:rFonts w:cs="Arial"/>
        </w:rPr>
        <w:t xml:space="preserve">ón nos aparecerá una ventana </w:t>
      </w:r>
      <w:r w:rsidRPr="006877D2">
        <w:rPr>
          <w:rFonts w:cs="Arial"/>
        </w:rPr>
        <w:t>con</w:t>
      </w:r>
      <w:r w:rsidR="00A30D6C" w:rsidRPr="006877D2">
        <w:rPr>
          <w:rFonts w:cs="Arial"/>
        </w:rPr>
        <w:t xml:space="preserve"> un mensaje de advertencia con el fin de confirmar la cancelación</w:t>
      </w:r>
      <w:r w:rsidRPr="006877D2">
        <w:rPr>
          <w:rFonts w:cs="Arial"/>
        </w:rPr>
        <w:t xml:space="preserve">, </w:t>
      </w:r>
      <w:r w:rsidR="00A71FBB" w:rsidRPr="006877D2">
        <w:rPr>
          <w:rFonts w:cs="Arial"/>
        </w:rPr>
        <w:t>en caso de seleccionar</w:t>
      </w:r>
      <w:r w:rsidR="003C2366" w:rsidRPr="006877D2">
        <w:rPr>
          <w:rFonts w:cs="Arial"/>
        </w:rPr>
        <w:t xml:space="preserve"> “</w:t>
      </w:r>
      <w:r w:rsidR="003C2366" w:rsidRPr="00D26918">
        <w:rPr>
          <w:rFonts w:cs="Arial"/>
          <w:b/>
          <w:bCs/>
          <w:color w:val="00B050"/>
        </w:rPr>
        <w:t>Si</w:t>
      </w:r>
      <w:r w:rsidR="003C2366" w:rsidRPr="006877D2">
        <w:rPr>
          <w:rFonts w:cs="Arial"/>
        </w:rPr>
        <w:t>”</w:t>
      </w:r>
      <w:r w:rsidR="00B91143" w:rsidRPr="006877D2">
        <w:rPr>
          <w:rFonts w:cs="Arial"/>
        </w:rPr>
        <w:t>, la Carta desaparecerá del sistema</w:t>
      </w:r>
      <w:r w:rsidRPr="006877D2">
        <w:rPr>
          <w:rFonts w:cs="Arial"/>
        </w:rPr>
        <w:t>.</w:t>
      </w:r>
    </w:p>
    <w:p w14:paraId="3D2EBA05" w14:textId="77777777" w:rsidR="00924191" w:rsidRPr="00924191" w:rsidRDefault="00924191" w:rsidP="00924191">
      <w:pPr>
        <w:ind w:left="360"/>
        <w:jc w:val="both"/>
        <w:rPr>
          <w:rFonts w:cs="Arial"/>
        </w:rPr>
      </w:pPr>
    </w:p>
    <w:p w14:paraId="4C27B042" w14:textId="77777777" w:rsidR="006877D2" w:rsidRDefault="00631833" w:rsidP="00631833">
      <w:pPr>
        <w:jc w:val="center"/>
        <w:rPr>
          <w:rFonts w:cs="Arial"/>
        </w:rPr>
      </w:pPr>
      <w:r>
        <w:rPr>
          <w:rFonts w:cs="Arial"/>
        </w:rPr>
        <w:t xml:space="preserve">      </w:t>
      </w:r>
      <w:r w:rsidR="00924191">
        <w:rPr>
          <w:noProof/>
          <w:lang w:val="es-MX" w:eastAsia="es-MX"/>
        </w:rPr>
        <w:drawing>
          <wp:inline distT="0" distB="0" distL="0" distR="0" wp14:anchorId="119A9F33" wp14:editId="1A91A934">
            <wp:extent cx="3821095" cy="2491740"/>
            <wp:effectExtent l="76200" t="76200" r="141605" b="13716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1913" cy="249879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72BA84" w14:textId="77777777" w:rsidR="006877D2" w:rsidRDefault="006877D2" w:rsidP="00631833">
      <w:pPr>
        <w:jc w:val="center"/>
        <w:rPr>
          <w:rFonts w:cs="Arial"/>
        </w:rPr>
      </w:pPr>
    </w:p>
    <w:p w14:paraId="75AE0FB3" w14:textId="77777777" w:rsidR="006877D2" w:rsidRPr="00924191" w:rsidRDefault="006877D2" w:rsidP="00631833">
      <w:pPr>
        <w:jc w:val="center"/>
        <w:rPr>
          <w:rFonts w:cs="Arial"/>
        </w:rPr>
      </w:pPr>
    </w:p>
    <w:tbl>
      <w:tblPr>
        <w:tblStyle w:val="Tablaconcuadrcula4-nfasis1"/>
        <w:tblW w:w="10768" w:type="dxa"/>
        <w:tblLook w:val="04A0" w:firstRow="1" w:lastRow="0" w:firstColumn="1" w:lastColumn="0" w:noHBand="0" w:noVBand="1"/>
      </w:tblPr>
      <w:tblGrid>
        <w:gridCol w:w="693"/>
        <w:gridCol w:w="2405"/>
        <w:gridCol w:w="7670"/>
      </w:tblGrid>
      <w:tr w:rsidR="006877D2" w:rsidRPr="001F1C2F" w14:paraId="6C5AE0C6" w14:textId="77777777" w:rsidTr="000B50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766A2002" w14:textId="77777777" w:rsidR="006877D2" w:rsidRPr="001F1C2F" w:rsidRDefault="006877D2" w:rsidP="000B504E">
            <w:pPr>
              <w:rPr>
                <w:lang w:val="es-MX" w:eastAsia="es-MX"/>
              </w:rPr>
            </w:pPr>
            <w:r w:rsidRPr="001F1C2F">
              <w:rPr>
                <w:lang w:val="es-MX" w:eastAsia="es-MX"/>
              </w:rPr>
              <w:t>No.</w:t>
            </w:r>
          </w:p>
        </w:tc>
        <w:tc>
          <w:tcPr>
            <w:tcW w:w="2405" w:type="dxa"/>
          </w:tcPr>
          <w:p w14:paraId="605AE68F" w14:textId="77777777" w:rsidR="006877D2" w:rsidRPr="001F1C2F" w:rsidRDefault="006877D2" w:rsidP="000B50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 w:eastAsia="es-MX"/>
              </w:rPr>
            </w:pPr>
            <w:r w:rsidRPr="001F1C2F">
              <w:rPr>
                <w:lang w:val="es-MX" w:eastAsia="es-MX"/>
              </w:rPr>
              <w:t>Dato</w:t>
            </w:r>
          </w:p>
        </w:tc>
        <w:tc>
          <w:tcPr>
            <w:tcW w:w="7670" w:type="dxa"/>
          </w:tcPr>
          <w:p w14:paraId="1A4BE347" w14:textId="77777777" w:rsidR="006877D2" w:rsidRPr="001F1C2F" w:rsidRDefault="006877D2" w:rsidP="000B50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 w:eastAsia="es-MX"/>
              </w:rPr>
            </w:pPr>
            <w:r w:rsidRPr="001F1C2F">
              <w:rPr>
                <w:lang w:val="es-MX" w:eastAsia="es-MX"/>
              </w:rPr>
              <w:t>Descripción</w:t>
            </w:r>
          </w:p>
        </w:tc>
      </w:tr>
      <w:tr w:rsidR="006877D2" w:rsidRPr="001F1C2F" w14:paraId="074A7106" w14:textId="77777777" w:rsidTr="000B5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756DFECB" w14:textId="77777777" w:rsidR="006877D2" w:rsidRPr="001F1C2F" w:rsidRDefault="006877D2" w:rsidP="000B504E">
            <w:pPr>
              <w:rPr>
                <w:lang w:val="es-MX" w:eastAsia="es-MX"/>
              </w:rPr>
            </w:pPr>
            <w:r w:rsidRPr="001F1C2F">
              <w:rPr>
                <w:lang w:val="es-MX" w:eastAsia="es-MX"/>
              </w:rPr>
              <w:t>1</w:t>
            </w:r>
          </w:p>
        </w:tc>
        <w:tc>
          <w:tcPr>
            <w:tcW w:w="2405" w:type="dxa"/>
          </w:tcPr>
          <w:p w14:paraId="17D49D1F" w14:textId="537DC1C3" w:rsidR="006877D2" w:rsidRPr="001F1C2F" w:rsidRDefault="006877D2" w:rsidP="000B5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 w:eastAsia="es-MX"/>
              </w:rPr>
            </w:pPr>
            <w:r>
              <w:rPr>
                <w:lang w:val="es-MX" w:eastAsia="es-MX"/>
              </w:rPr>
              <w:t>Motivo de cancelación</w:t>
            </w:r>
          </w:p>
        </w:tc>
        <w:tc>
          <w:tcPr>
            <w:tcW w:w="7670" w:type="dxa"/>
          </w:tcPr>
          <w:p w14:paraId="5958D649" w14:textId="77777777" w:rsidR="006877D2" w:rsidRDefault="006877D2" w:rsidP="006877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Al momento de realizar la cancelación, se </w:t>
            </w:r>
            <w:r w:rsidRPr="00566EDE">
              <w:rPr>
                <w:rFonts w:cs="Arial"/>
              </w:rPr>
              <w:t>desplegará</w:t>
            </w:r>
            <w:r>
              <w:rPr>
                <w:rFonts w:cs="Arial"/>
              </w:rPr>
              <w:t xml:space="preserve"> una ventana con un listado donde tendremos que indicar el motivo de la cancelación, las opciones con las que se cuentan son:</w:t>
            </w:r>
          </w:p>
          <w:p w14:paraId="4021867C" w14:textId="77777777" w:rsidR="006877D2" w:rsidRDefault="006877D2" w:rsidP="006877D2">
            <w:pPr>
              <w:pStyle w:val="Prrafodelista"/>
              <w:numPr>
                <w:ilvl w:val="0"/>
                <w:numId w:val="47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CANCELA CLIENTE</w:t>
            </w:r>
          </w:p>
          <w:p w14:paraId="61312653" w14:textId="77777777" w:rsidR="006877D2" w:rsidRDefault="006877D2" w:rsidP="006877D2">
            <w:pPr>
              <w:pStyle w:val="Prrafodelista"/>
              <w:numPr>
                <w:ilvl w:val="0"/>
                <w:numId w:val="47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lastRenderedPageBreak/>
              <w:t>CAMBIO DE DESTINO</w:t>
            </w:r>
          </w:p>
          <w:p w14:paraId="359831D8" w14:textId="77777777" w:rsidR="006877D2" w:rsidRDefault="006877D2" w:rsidP="006877D2">
            <w:pPr>
              <w:pStyle w:val="Prrafodelista"/>
              <w:numPr>
                <w:ilvl w:val="0"/>
                <w:numId w:val="47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CAMBIO DE OPERADOR</w:t>
            </w:r>
          </w:p>
          <w:p w14:paraId="2ABCF054" w14:textId="77777777" w:rsidR="006877D2" w:rsidRDefault="006877D2" w:rsidP="006877D2">
            <w:pPr>
              <w:pStyle w:val="Prrafodelista"/>
              <w:numPr>
                <w:ilvl w:val="0"/>
                <w:numId w:val="47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CAMBIO LUGARDE CARGA</w:t>
            </w:r>
          </w:p>
          <w:p w14:paraId="2DB15659" w14:textId="5BCE2F22" w:rsidR="006877D2" w:rsidRPr="006877D2" w:rsidRDefault="006877D2" w:rsidP="006877D2">
            <w:pPr>
              <w:pStyle w:val="Prrafodelista"/>
              <w:numPr>
                <w:ilvl w:val="0"/>
                <w:numId w:val="47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OTRO, en caso de seleccionar esta opción tendremos que agregar una descripción del motivo de cancelación.</w:t>
            </w:r>
          </w:p>
        </w:tc>
      </w:tr>
    </w:tbl>
    <w:p w14:paraId="2425E941" w14:textId="78F38CF0" w:rsidR="00924191" w:rsidRPr="00924191" w:rsidRDefault="00924191" w:rsidP="00631833">
      <w:pPr>
        <w:jc w:val="center"/>
        <w:rPr>
          <w:rFonts w:cs="Arial"/>
        </w:rPr>
      </w:pPr>
    </w:p>
    <w:p w14:paraId="4B571BF3" w14:textId="77777777" w:rsidR="008F0557" w:rsidRDefault="008F0557" w:rsidP="00D25502">
      <w:pPr>
        <w:jc w:val="both"/>
        <w:rPr>
          <w:rFonts w:cs="Arial"/>
        </w:rPr>
      </w:pPr>
    </w:p>
    <w:p w14:paraId="7ED92968" w14:textId="72897C54" w:rsidR="008F0557" w:rsidRDefault="008F0557" w:rsidP="003E087F">
      <w:pPr>
        <w:jc w:val="center"/>
        <w:rPr>
          <w:rFonts w:cs="Arial"/>
        </w:rPr>
      </w:pPr>
      <w:r>
        <w:rPr>
          <w:noProof/>
          <w:lang w:val="es-MX" w:eastAsia="es-MX"/>
        </w:rPr>
        <w:drawing>
          <wp:inline distT="0" distB="0" distL="0" distR="0" wp14:anchorId="1F73A0B2" wp14:editId="355A6E21">
            <wp:extent cx="5973445" cy="2529840"/>
            <wp:effectExtent l="76200" t="76200" r="141605" b="13716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25298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709F8A" w14:textId="77777777" w:rsidR="008F0557" w:rsidRDefault="008F0557" w:rsidP="00D25502">
      <w:pPr>
        <w:jc w:val="both"/>
        <w:rPr>
          <w:rFonts w:cs="Arial"/>
        </w:rPr>
      </w:pPr>
    </w:p>
    <w:p w14:paraId="280D12FE" w14:textId="77777777" w:rsidR="008B73E7" w:rsidRDefault="00D25502" w:rsidP="00D25502">
      <w:pPr>
        <w:jc w:val="both"/>
        <w:rPr>
          <w:rFonts w:cs="Arial"/>
        </w:rPr>
      </w:pPr>
      <w:r w:rsidRPr="008B73E7">
        <w:rPr>
          <w:rFonts w:cs="Arial"/>
        </w:rPr>
        <w:t>Una de las herramientas con</w:t>
      </w:r>
      <w:r w:rsidR="008B73E7" w:rsidRPr="008B73E7">
        <w:rPr>
          <w:rFonts w:cs="Arial"/>
        </w:rPr>
        <w:t xml:space="preserve"> </w:t>
      </w:r>
      <w:r w:rsidR="008B73E7" w:rsidRPr="008B73E7">
        <w:t>las que cuenta nuestra pestaña “</w:t>
      </w:r>
      <w:r w:rsidR="008B73E7" w:rsidRPr="006877D2">
        <w:rPr>
          <w:b/>
        </w:rPr>
        <w:t>CI ACEPTADAS</w:t>
      </w:r>
      <w:r w:rsidR="008B73E7" w:rsidRPr="008B73E7">
        <w:t xml:space="preserve">” es el </w:t>
      </w:r>
      <w:r w:rsidR="008B73E7" w:rsidRPr="008B73E7">
        <w:rPr>
          <w:iCs/>
        </w:rPr>
        <w:t>control de visualización de filas</w:t>
      </w:r>
      <w:r w:rsidR="008B73E7" w:rsidRPr="008B73E7">
        <w:t xml:space="preserve"> donde podremos seleccionar la cantidad de filas visibles en pantalla.</w:t>
      </w:r>
      <w:r w:rsidRPr="008B73E7">
        <w:rPr>
          <w:rFonts w:cs="Arial"/>
        </w:rPr>
        <w:t xml:space="preserve"> </w:t>
      </w:r>
    </w:p>
    <w:p w14:paraId="0D828B90" w14:textId="189E74CA" w:rsidR="00D25502" w:rsidRPr="008B73E7" w:rsidRDefault="00D25502" w:rsidP="00D25502">
      <w:pPr>
        <w:jc w:val="both"/>
        <w:rPr>
          <w:rFonts w:cs="Arial"/>
        </w:rPr>
      </w:pPr>
    </w:p>
    <w:p w14:paraId="6430DA31" w14:textId="24A1C4A3" w:rsidR="00D25502" w:rsidRDefault="008B73E7" w:rsidP="00D25502">
      <w:pPr>
        <w:jc w:val="center"/>
        <w:rPr>
          <w:rFonts w:cs="Arial"/>
        </w:rPr>
      </w:pPr>
      <w:r>
        <w:rPr>
          <w:noProof/>
          <w:lang w:val="es-MX" w:eastAsia="es-MX"/>
        </w:rPr>
        <w:drawing>
          <wp:inline distT="0" distB="0" distL="0" distR="0" wp14:anchorId="6D0173C9" wp14:editId="2F0CE5A1">
            <wp:extent cx="1154890" cy="1424940"/>
            <wp:effectExtent l="76200" t="76200" r="140970" b="13716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66883" cy="143973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FC99A9" w14:textId="77777777" w:rsidR="008B73E7" w:rsidRDefault="008B73E7" w:rsidP="00D25502">
      <w:pPr>
        <w:jc w:val="center"/>
        <w:rPr>
          <w:rFonts w:cs="Arial"/>
        </w:rPr>
      </w:pPr>
    </w:p>
    <w:p w14:paraId="4D49B57B" w14:textId="28493093" w:rsidR="00E44015" w:rsidRDefault="00E44015" w:rsidP="00E44015">
      <w:pPr>
        <w:tabs>
          <w:tab w:val="left" w:pos="7356"/>
        </w:tabs>
        <w:jc w:val="both"/>
        <w:rPr>
          <w:rFonts w:cs="Arial"/>
        </w:rPr>
      </w:pPr>
      <w:r w:rsidRPr="00D11B7D">
        <w:rPr>
          <w:rFonts w:cs="Arial"/>
        </w:rPr>
        <w:t>O</w:t>
      </w:r>
      <w:r w:rsidR="008B73E7">
        <w:rPr>
          <w:rFonts w:cs="Arial"/>
        </w:rPr>
        <w:t xml:space="preserve">tra </w:t>
      </w:r>
      <w:r w:rsidR="008B73E7">
        <w:t>de las herramientas con las que cuenta la pestaña “</w:t>
      </w:r>
      <w:r w:rsidR="008B73E7" w:rsidRPr="006877D2">
        <w:rPr>
          <w:b/>
        </w:rPr>
        <w:t>CI ACEPTADAS</w:t>
      </w:r>
      <w:r w:rsidR="008B73E7">
        <w:t xml:space="preserve">” es un buscador, en el cual podemos ingresar cualquier </w:t>
      </w:r>
      <w:r w:rsidR="00566EDE">
        <w:t>d</w:t>
      </w:r>
      <w:r w:rsidR="008B73E7" w:rsidRPr="00566EDE">
        <w:t>a</w:t>
      </w:r>
      <w:r w:rsidR="00566EDE">
        <w:t>to</w:t>
      </w:r>
      <w:r w:rsidR="008B73E7">
        <w:t xml:space="preserve"> del usuario de acuerdo a las columnas visibles que ayude a la identificación del registro.</w:t>
      </w:r>
      <w:r w:rsidR="008B73E7">
        <w:rPr>
          <w:rFonts w:cs="Arial"/>
        </w:rPr>
        <w:t xml:space="preserve"> </w:t>
      </w:r>
    </w:p>
    <w:bookmarkEnd w:id="0"/>
    <w:bookmarkEnd w:id="1"/>
    <w:bookmarkEnd w:id="2"/>
    <w:p w14:paraId="11E3C58F" w14:textId="509B618C" w:rsidR="00EE2FB1" w:rsidRDefault="00EE2FB1" w:rsidP="00D25502">
      <w:pPr>
        <w:jc w:val="center"/>
        <w:rPr>
          <w:rFonts w:cs="Arial"/>
        </w:rPr>
      </w:pPr>
    </w:p>
    <w:p w14:paraId="3394654F" w14:textId="4E7F6AB6" w:rsidR="008B73E7" w:rsidRDefault="008B73E7" w:rsidP="00D25502">
      <w:pPr>
        <w:jc w:val="center"/>
        <w:rPr>
          <w:rFonts w:cs="Arial"/>
        </w:rPr>
      </w:pPr>
      <w:r>
        <w:rPr>
          <w:noProof/>
          <w:lang w:val="es-MX" w:eastAsia="es-MX"/>
        </w:rPr>
        <w:lastRenderedPageBreak/>
        <w:drawing>
          <wp:inline distT="0" distB="0" distL="0" distR="0" wp14:anchorId="092DABED" wp14:editId="38049454">
            <wp:extent cx="2179320" cy="699444"/>
            <wp:effectExtent l="76200" t="76200" r="125730" b="13906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93400" cy="70396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271972" w14:textId="77777777" w:rsidR="00A30D6C" w:rsidRDefault="00A30D6C" w:rsidP="00D25502">
      <w:pPr>
        <w:jc w:val="center"/>
        <w:rPr>
          <w:rFonts w:cs="Arial"/>
        </w:rPr>
      </w:pPr>
    </w:p>
    <w:p w14:paraId="3A07EBE7" w14:textId="77777777" w:rsidR="00A30D6C" w:rsidRPr="00D25502" w:rsidRDefault="00A30D6C" w:rsidP="00D25502">
      <w:pPr>
        <w:jc w:val="center"/>
        <w:rPr>
          <w:rFonts w:cs="Arial"/>
        </w:rPr>
      </w:pPr>
    </w:p>
    <w:sectPr w:rsidR="00A30D6C" w:rsidRPr="00D25502" w:rsidSect="002A5CA2">
      <w:headerReference w:type="default" r:id="rId23"/>
      <w:footerReference w:type="default" r:id="rId24"/>
      <w:pgSz w:w="12242" w:h="15842" w:code="1"/>
      <w:pgMar w:top="720" w:right="720" w:bottom="720" w:left="720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4A1BC" w14:textId="77777777" w:rsidR="000F51BF" w:rsidRDefault="000F51BF">
      <w:r>
        <w:separator/>
      </w:r>
    </w:p>
  </w:endnote>
  <w:endnote w:type="continuationSeparator" w:id="0">
    <w:p w14:paraId="4CDC5244" w14:textId="77777777" w:rsidR="000F51BF" w:rsidRDefault="000F51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UniSerif">
    <w:altName w:val="Courier New"/>
    <w:panose1 w:val="00000000000000000000"/>
    <w:charset w:val="58"/>
    <w:family w:val="auto"/>
    <w:notTrueType/>
    <w:pitch w:val="variable"/>
    <w:sig w:usb0="00000001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60" w:type="dxa"/>
      <w:tblInd w:w="70" w:type="dxa"/>
      <w:tblBorders>
        <w:insideH w:val="single" w:sz="2" w:space="0" w:color="365F91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320"/>
      <w:gridCol w:w="3320"/>
      <w:gridCol w:w="3320"/>
    </w:tblGrid>
    <w:tr w:rsidR="00054874" w:rsidRPr="00C8666D" w14:paraId="147A0EF6" w14:textId="77777777" w:rsidTr="00F817B6">
      <w:tc>
        <w:tcPr>
          <w:tcW w:w="3320" w:type="dxa"/>
          <w:tcBorders>
            <w:top w:val="single" w:sz="4" w:space="0" w:color="003366"/>
            <w:bottom w:val="nil"/>
          </w:tcBorders>
        </w:tcPr>
        <w:p w14:paraId="64CD779B" w14:textId="77777777" w:rsidR="00054874" w:rsidRPr="00C8666D" w:rsidRDefault="00054874" w:rsidP="00ED59BD">
          <w:pPr>
            <w:pStyle w:val="Piedepgina"/>
            <w:rPr>
              <w:rFonts w:cs="Tahoma"/>
              <w:sz w:val="18"/>
            </w:rPr>
          </w:pPr>
          <w:r>
            <w:t>Sky.02</w:t>
          </w:r>
        </w:p>
      </w:tc>
      <w:tc>
        <w:tcPr>
          <w:tcW w:w="3320" w:type="dxa"/>
          <w:tcBorders>
            <w:top w:val="single" w:sz="4" w:space="0" w:color="003366"/>
            <w:bottom w:val="nil"/>
          </w:tcBorders>
        </w:tcPr>
        <w:p w14:paraId="397272A0" w14:textId="77777777" w:rsidR="00054874" w:rsidRPr="00C8666D" w:rsidRDefault="00054874" w:rsidP="00ED59BD">
          <w:pPr>
            <w:pStyle w:val="Piedepgina"/>
            <w:jc w:val="center"/>
            <w:rPr>
              <w:rFonts w:cs="Tahoma"/>
              <w:sz w:val="18"/>
            </w:rPr>
          </w:pPr>
        </w:p>
      </w:tc>
      <w:tc>
        <w:tcPr>
          <w:tcW w:w="3320" w:type="dxa"/>
          <w:tcBorders>
            <w:top w:val="single" w:sz="4" w:space="0" w:color="003366"/>
            <w:bottom w:val="nil"/>
          </w:tcBorders>
        </w:tcPr>
        <w:p w14:paraId="76A4345F" w14:textId="03145AC9" w:rsidR="00054874" w:rsidRPr="004E728E" w:rsidRDefault="00054874" w:rsidP="009F67E9">
          <w:pPr>
            <w:pStyle w:val="Piedepgina"/>
            <w:tabs>
              <w:tab w:val="right" w:pos="2163"/>
              <w:tab w:val="right" w:pos="8789"/>
            </w:tabs>
            <w:jc w:val="right"/>
          </w:pPr>
        </w:p>
      </w:tc>
    </w:tr>
    <w:tr w:rsidR="00054874" w:rsidRPr="00C8666D" w14:paraId="7943E320" w14:textId="77777777" w:rsidTr="009E5F12">
      <w:tc>
        <w:tcPr>
          <w:tcW w:w="3320" w:type="dxa"/>
          <w:tcBorders>
            <w:top w:val="nil"/>
          </w:tcBorders>
        </w:tcPr>
        <w:p w14:paraId="299C9CF4" w14:textId="77777777" w:rsidR="00054874" w:rsidRPr="00C8666D" w:rsidRDefault="00054874" w:rsidP="00ED59BD">
          <w:pPr>
            <w:pStyle w:val="Piedepgina"/>
            <w:rPr>
              <w:rFonts w:cs="Tahoma"/>
              <w:sz w:val="18"/>
            </w:rPr>
          </w:pPr>
          <w:r>
            <w:t>Poder y Punto SA de CV</w:t>
          </w:r>
        </w:p>
      </w:tc>
      <w:tc>
        <w:tcPr>
          <w:tcW w:w="3320" w:type="dxa"/>
          <w:tcBorders>
            <w:top w:val="nil"/>
          </w:tcBorders>
        </w:tcPr>
        <w:p w14:paraId="783E0F35" w14:textId="77777777" w:rsidR="00054874" w:rsidRPr="00C8666D" w:rsidRDefault="00054874" w:rsidP="00ED59BD">
          <w:pPr>
            <w:pStyle w:val="Piedepgina"/>
            <w:jc w:val="center"/>
            <w:rPr>
              <w:rFonts w:cs="Tahoma"/>
              <w:b/>
              <w:bCs/>
              <w:caps/>
              <w:spacing w:val="60"/>
              <w:sz w:val="18"/>
              <w:szCs w:val="18"/>
            </w:rPr>
          </w:pP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fldChar w:fldCharType="begin"/>
          </w: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instrText xml:space="preserve"> DOCPROPERTY  Caracter  \* MERGEFORMAT </w:instrText>
          </w: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fldChar w:fldCharType="separate"/>
          </w:r>
          <w:r w:rsidRPr="00A87F27">
            <w:rPr>
              <w:rFonts w:cs="Tahoma"/>
              <w:b/>
              <w:bCs/>
              <w:caps/>
              <w:spacing w:val="60"/>
              <w:sz w:val="18"/>
              <w:szCs w:val="18"/>
            </w:rPr>
            <w:t>Confidencial</w:t>
          </w: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fldChar w:fldCharType="end"/>
          </w:r>
        </w:p>
      </w:tc>
      <w:tc>
        <w:tcPr>
          <w:tcW w:w="3320" w:type="dxa"/>
          <w:tcBorders>
            <w:top w:val="nil"/>
          </w:tcBorders>
        </w:tcPr>
        <w:p w14:paraId="7FDA6AE5" w14:textId="77777777" w:rsidR="00054874" w:rsidRPr="00C8666D" w:rsidRDefault="00054874" w:rsidP="00ED59BD">
          <w:pPr>
            <w:pStyle w:val="Piedepgina"/>
            <w:jc w:val="right"/>
            <w:rPr>
              <w:rFonts w:cs="Tahoma"/>
              <w:bCs/>
              <w:caps/>
              <w:sz w:val="18"/>
            </w:rPr>
          </w:pPr>
          <w:r w:rsidRPr="00C8666D">
            <w:rPr>
              <w:rFonts w:cs="Tahoma"/>
              <w:caps/>
              <w:sz w:val="18"/>
            </w:rPr>
            <w:t xml:space="preserve">pagina  </w:t>
          </w:r>
          <w:r w:rsidRPr="00C8666D">
            <w:rPr>
              <w:rStyle w:val="Nmerodepgina"/>
              <w:rFonts w:cs="Tahoma"/>
              <w:bCs/>
              <w:sz w:val="18"/>
            </w:rPr>
            <w:fldChar w:fldCharType="begin"/>
          </w:r>
          <w:r w:rsidRPr="00C8666D">
            <w:rPr>
              <w:rStyle w:val="Nmerodepgina"/>
              <w:rFonts w:cs="Tahoma"/>
              <w:bCs/>
              <w:sz w:val="18"/>
            </w:rPr>
            <w:instrText xml:space="preserve"> PAGE </w:instrText>
          </w:r>
          <w:r w:rsidRPr="00C8666D">
            <w:rPr>
              <w:rStyle w:val="Nmerodepgina"/>
              <w:rFonts w:cs="Tahoma"/>
              <w:bCs/>
              <w:sz w:val="18"/>
            </w:rPr>
            <w:fldChar w:fldCharType="separate"/>
          </w:r>
          <w:r w:rsidR="00A43103">
            <w:rPr>
              <w:rStyle w:val="Nmerodepgina"/>
              <w:rFonts w:cs="Tahoma"/>
              <w:bCs/>
              <w:noProof/>
              <w:sz w:val="18"/>
            </w:rPr>
            <w:t>5</w:t>
          </w:r>
          <w:r w:rsidRPr="00C8666D">
            <w:rPr>
              <w:rStyle w:val="Nmerodepgina"/>
              <w:rFonts w:cs="Tahoma"/>
              <w:bCs/>
              <w:sz w:val="18"/>
            </w:rPr>
            <w:fldChar w:fldCharType="end"/>
          </w:r>
          <w:r>
            <w:rPr>
              <w:rStyle w:val="Nmerodepgina"/>
              <w:rFonts w:cs="Tahoma"/>
              <w:bCs/>
              <w:sz w:val="18"/>
            </w:rPr>
            <w:t xml:space="preserve"> </w:t>
          </w:r>
          <w:r w:rsidRPr="00C8666D">
            <w:rPr>
              <w:rStyle w:val="Nmerodepgina"/>
              <w:rFonts w:cs="Tahoma"/>
              <w:sz w:val="18"/>
            </w:rPr>
            <w:t xml:space="preserve">DE </w:t>
          </w:r>
          <w:r w:rsidRPr="00C8666D">
            <w:rPr>
              <w:rStyle w:val="Nmerodepgina"/>
              <w:rFonts w:cs="Tahoma"/>
              <w:bCs/>
              <w:sz w:val="18"/>
            </w:rPr>
            <w:fldChar w:fldCharType="begin"/>
          </w:r>
          <w:r w:rsidRPr="00C8666D">
            <w:rPr>
              <w:rStyle w:val="Nmerodepgina"/>
              <w:rFonts w:cs="Tahoma"/>
              <w:bCs/>
              <w:sz w:val="18"/>
            </w:rPr>
            <w:instrText xml:space="preserve"> NUMPAGES </w:instrText>
          </w:r>
          <w:r w:rsidRPr="00C8666D">
            <w:rPr>
              <w:rStyle w:val="Nmerodepgina"/>
              <w:rFonts w:cs="Tahoma"/>
              <w:bCs/>
              <w:sz w:val="18"/>
            </w:rPr>
            <w:fldChar w:fldCharType="separate"/>
          </w:r>
          <w:r w:rsidR="00A43103">
            <w:rPr>
              <w:rStyle w:val="Nmerodepgina"/>
              <w:rFonts w:cs="Tahoma"/>
              <w:bCs/>
              <w:noProof/>
              <w:sz w:val="18"/>
            </w:rPr>
            <w:t>5</w:t>
          </w:r>
          <w:r w:rsidRPr="00C8666D">
            <w:rPr>
              <w:rStyle w:val="Nmerodepgina"/>
              <w:rFonts w:cs="Tahoma"/>
              <w:bCs/>
              <w:sz w:val="18"/>
            </w:rPr>
            <w:fldChar w:fldCharType="end"/>
          </w:r>
        </w:p>
      </w:tc>
    </w:tr>
  </w:tbl>
  <w:p w14:paraId="3C6D4048" w14:textId="77777777" w:rsidR="00054874" w:rsidRPr="00F817B6" w:rsidRDefault="00054874">
    <w:pPr>
      <w:pStyle w:val="Piedepgina"/>
      <w:rPr>
        <w:sz w:val="4"/>
        <w:szCs w:val="4"/>
      </w:rPr>
    </w:pPr>
  </w:p>
  <w:p w14:paraId="4647D529" w14:textId="77777777" w:rsidR="00054874" w:rsidRDefault="000548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9303E" w14:textId="77777777" w:rsidR="000F51BF" w:rsidRDefault="000F51BF">
      <w:r>
        <w:separator/>
      </w:r>
    </w:p>
  </w:footnote>
  <w:footnote w:type="continuationSeparator" w:id="0">
    <w:p w14:paraId="576A6027" w14:textId="77777777" w:rsidR="000F51BF" w:rsidRDefault="000F51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357"/>
      <w:gridCol w:w="3357"/>
    </w:tblGrid>
    <w:tr w:rsidR="00E04600" w14:paraId="60B14907" w14:textId="77777777" w:rsidTr="00687D2C">
      <w:tc>
        <w:tcPr>
          <w:tcW w:w="3356" w:type="dxa"/>
          <w:vMerge w:val="restart"/>
          <w:vAlign w:val="center"/>
        </w:tcPr>
        <w:p w14:paraId="21BDDE64" w14:textId="77777777" w:rsidR="00E04600" w:rsidRDefault="00E04600" w:rsidP="00E04600">
          <w:pPr>
            <w:pStyle w:val="Encabezado"/>
            <w:jc w:val="center"/>
          </w:pPr>
          <w:bookmarkStart w:id="3" w:name="_Hlk222129640"/>
          <w:r>
            <w:rPr>
              <w:noProof/>
            </w:rPr>
            <w:drawing>
              <wp:inline distT="0" distB="0" distL="0" distR="0" wp14:anchorId="6359363C" wp14:editId="708298B3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0C096D43" w14:textId="77777777" w:rsidR="00E04600" w:rsidRDefault="00E04600" w:rsidP="00E04600">
          <w:pPr>
            <w:pStyle w:val="Encabezado"/>
            <w:jc w:val="center"/>
          </w:pPr>
          <w:r>
            <w:t>MANUAL OPERATIVO</w:t>
          </w:r>
          <w:r w:rsidRPr="00A92022">
            <w:t xml:space="preserve"> </w:t>
          </w:r>
          <w:r>
            <w:t>(DESARROLLO INTERNO)</w:t>
          </w:r>
        </w:p>
      </w:tc>
    </w:tr>
    <w:tr w:rsidR="00E04600" w14:paraId="26D8B9B6" w14:textId="77777777" w:rsidTr="00687D2C">
      <w:trPr>
        <w:trHeight w:val="840"/>
      </w:trPr>
      <w:tc>
        <w:tcPr>
          <w:tcW w:w="3356" w:type="dxa"/>
          <w:vMerge/>
          <w:vAlign w:val="center"/>
        </w:tcPr>
        <w:p w14:paraId="0C4B7966" w14:textId="77777777" w:rsidR="00E04600" w:rsidRDefault="00E04600" w:rsidP="00E04600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467CE817" w14:textId="6FFD8564" w:rsidR="00E04600" w:rsidRDefault="00E04600" w:rsidP="00E04600">
          <w:pPr>
            <w:pStyle w:val="Encabezado"/>
            <w:jc w:val="center"/>
          </w:pPr>
          <w:r>
            <w:t>Código: MO-00</w:t>
          </w:r>
          <w:r>
            <w:t>5</w:t>
          </w:r>
        </w:p>
      </w:tc>
      <w:tc>
        <w:tcPr>
          <w:tcW w:w="3357" w:type="dxa"/>
          <w:vAlign w:val="center"/>
        </w:tcPr>
        <w:p w14:paraId="40E09060" w14:textId="77777777" w:rsidR="00E04600" w:rsidRDefault="00E04600" w:rsidP="00E04600">
          <w:pPr>
            <w:pStyle w:val="Encabezado"/>
            <w:jc w:val="center"/>
          </w:pPr>
          <w:proofErr w:type="spellStart"/>
          <w:r>
            <w:t>Vigente</w:t>
          </w:r>
          <w:proofErr w:type="spellEnd"/>
          <w:r>
            <w:t xml:space="preserve"> a </w:t>
          </w:r>
          <w:proofErr w:type="spellStart"/>
          <w:r>
            <w:t>partir</w:t>
          </w:r>
          <w:proofErr w:type="spellEnd"/>
          <w:r>
            <w:t>:</w:t>
          </w:r>
        </w:p>
        <w:p w14:paraId="020F7A70" w14:textId="77777777" w:rsidR="00E04600" w:rsidRDefault="00E04600" w:rsidP="00E04600">
          <w:pPr>
            <w:pStyle w:val="Encabezado"/>
            <w:jc w:val="center"/>
          </w:pPr>
          <w:r>
            <w:t>16/2/2025</w:t>
          </w:r>
        </w:p>
      </w:tc>
    </w:tr>
    <w:bookmarkEnd w:id="3"/>
  </w:tbl>
  <w:p w14:paraId="00C0D0C6" w14:textId="77777777" w:rsidR="00054874" w:rsidRPr="00C94BD3" w:rsidRDefault="00054874" w:rsidP="001D265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33.75pt;height:23.25pt;visibility:visible;mso-wrap-style:square" o:bullet="t">
        <v:imagedata r:id="rId1" o:title=""/>
      </v:shape>
    </w:pict>
  </w:numPicBullet>
  <w:numPicBullet w:numPicBulletId="1">
    <w:pict>
      <v:shape id="_x0000_i1048" type="#_x0000_t75" style="width:24pt;height:21pt;visibility:visible;mso-wrap-style:square" o:bullet="t">
        <v:imagedata r:id="rId2" o:title=""/>
      </v:shape>
    </w:pict>
  </w:numPicBullet>
  <w:numPicBullet w:numPicBulletId="2">
    <w:pict>
      <v:shape id="_x0000_i1049" type="#_x0000_t75" style="width:28.5pt;height:25.5pt;visibility:visible;mso-wrap-style:square" o:bullet="t">
        <v:imagedata r:id="rId3" o:title=""/>
      </v:shape>
    </w:pict>
  </w:numPicBullet>
  <w:abstractNum w:abstractNumId="0" w15:restartNumberingAfterBreak="0">
    <w:nsid w:val="FFFFFF89"/>
    <w:multiLevelType w:val="singleLevel"/>
    <w:tmpl w:val="92427344"/>
    <w:lvl w:ilvl="0">
      <w:start w:val="1"/>
      <w:numFmt w:val="bullet"/>
      <w:pStyle w:val="Listaconvietas"/>
      <w:lvlText w:val=""/>
      <w:lvlJc w:val="left"/>
      <w:pPr>
        <w:tabs>
          <w:tab w:val="num" w:pos="567"/>
        </w:tabs>
        <w:ind w:left="567" w:hanging="360"/>
      </w:pPr>
      <w:rPr>
        <w:rFonts w:ascii="Symbol" w:hAnsi="Symbol" w:hint="default"/>
      </w:rPr>
    </w:lvl>
  </w:abstractNum>
  <w:abstractNum w:abstractNumId="1" w15:restartNumberingAfterBreak="0">
    <w:nsid w:val="029D0065"/>
    <w:multiLevelType w:val="hybridMultilevel"/>
    <w:tmpl w:val="941EF074"/>
    <w:lvl w:ilvl="0" w:tplc="B6BE1AF4">
      <w:start w:val="1"/>
      <w:numFmt w:val="bullet"/>
      <w:lvlText w:val=""/>
      <w:lvlJc w:val="left"/>
      <w:pPr>
        <w:tabs>
          <w:tab w:val="num" w:pos="0"/>
        </w:tabs>
        <w:ind w:left="170" w:hanging="17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752C4"/>
    <w:multiLevelType w:val="hybridMultilevel"/>
    <w:tmpl w:val="FE4A1DFC"/>
    <w:lvl w:ilvl="0" w:tplc="B6BE1AF4">
      <w:start w:val="1"/>
      <w:numFmt w:val="bullet"/>
      <w:lvlText w:val=""/>
      <w:lvlJc w:val="left"/>
      <w:pPr>
        <w:tabs>
          <w:tab w:val="num" w:pos="0"/>
        </w:tabs>
        <w:ind w:left="170" w:hanging="17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B5651"/>
    <w:multiLevelType w:val="hybridMultilevel"/>
    <w:tmpl w:val="60F6238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F452E6"/>
    <w:multiLevelType w:val="hybridMultilevel"/>
    <w:tmpl w:val="85E89718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505429"/>
    <w:multiLevelType w:val="hybridMultilevel"/>
    <w:tmpl w:val="D156908E"/>
    <w:lvl w:ilvl="0" w:tplc="1466EE6A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0D603A4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99CE380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E08728C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FD470DC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4FED0DE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4E4A94A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5EEBF24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05C8048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 w15:restartNumberingAfterBreak="0">
    <w:nsid w:val="18A41104"/>
    <w:multiLevelType w:val="hybridMultilevel"/>
    <w:tmpl w:val="DB6A1A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BC710D"/>
    <w:multiLevelType w:val="hybridMultilevel"/>
    <w:tmpl w:val="9BB05B2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5948E4"/>
    <w:multiLevelType w:val="hybridMultilevel"/>
    <w:tmpl w:val="F3A6BBBC"/>
    <w:lvl w:ilvl="0" w:tplc="5928EFF4">
      <w:numFmt w:val="bullet"/>
      <w:lvlText w:val=""/>
      <w:lvlJc w:val="left"/>
      <w:pPr>
        <w:ind w:left="360" w:hanging="360"/>
      </w:pPr>
      <w:rPr>
        <w:rFonts w:ascii="Symbol" w:eastAsia="Times New Roman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CED702D"/>
    <w:multiLevelType w:val="hybridMultilevel"/>
    <w:tmpl w:val="72F832E4"/>
    <w:lvl w:ilvl="0" w:tplc="080A0017">
      <w:start w:val="1"/>
      <w:numFmt w:val="lowerLetter"/>
      <w:lvlText w:val="%1)"/>
      <w:lvlJc w:val="left"/>
      <w:pPr>
        <w:ind w:left="1128" w:hanging="360"/>
      </w:pPr>
    </w:lvl>
    <w:lvl w:ilvl="1" w:tplc="080A0019" w:tentative="1">
      <w:start w:val="1"/>
      <w:numFmt w:val="lowerLetter"/>
      <w:lvlText w:val="%2."/>
      <w:lvlJc w:val="left"/>
      <w:pPr>
        <w:ind w:left="1848" w:hanging="360"/>
      </w:pPr>
    </w:lvl>
    <w:lvl w:ilvl="2" w:tplc="080A001B" w:tentative="1">
      <w:start w:val="1"/>
      <w:numFmt w:val="lowerRoman"/>
      <w:lvlText w:val="%3."/>
      <w:lvlJc w:val="right"/>
      <w:pPr>
        <w:ind w:left="2568" w:hanging="180"/>
      </w:pPr>
    </w:lvl>
    <w:lvl w:ilvl="3" w:tplc="080A000F" w:tentative="1">
      <w:start w:val="1"/>
      <w:numFmt w:val="decimal"/>
      <w:lvlText w:val="%4."/>
      <w:lvlJc w:val="left"/>
      <w:pPr>
        <w:ind w:left="3288" w:hanging="360"/>
      </w:pPr>
    </w:lvl>
    <w:lvl w:ilvl="4" w:tplc="080A0019" w:tentative="1">
      <w:start w:val="1"/>
      <w:numFmt w:val="lowerLetter"/>
      <w:lvlText w:val="%5."/>
      <w:lvlJc w:val="left"/>
      <w:pPr>
        <w:ind w:left="4008" w:hanging="360"/>
      </w:pPr>
    </w:lvl>
    <w:lvl w:ilvl="5" w:tplc="080A001B" w:tentative="1">
      <w:start w:val="1"/>
      <w:numFmt w:val="lowerRoman"/>
      <w:lvlText w:val="%6."/>
      <w:lvlJc w:val="right"/>
      <w:pPr>
        <w:ind w:left="4728" w:hanging="180"/>
      </w:pPr>
    </w:lvl>
    <w:lvl w:ilvl="6" w:tplc="080A000F" w:tentative="1">
      <w:start w:val="1"/>
      <w:numFmt w:val="decimal"/>
      <w:lvlText w:val="%7."/>
      <w:lvlJc w:val="left"/>
      <w:pPr>
        <w:ind w:left="5448" w:hanging="360"/>
      </w:pPr>
    </w:lvl>
    <w:lvl w:ilvl="7" w:tplc="080A0019" w:tentative="1">
      <w:start w:val="1"/>
      <w:numFmt w:val="lowerLetter"/>
      <w:lvlText w:val="%8."/>
      <w:lvlJc w:val="left"/>
      <w:pPr>
        <w:ind w:left="6168" w:hanging="360"/>
      </w:pPr>
    </w:lvl>
    <w:lvl w:ilvl="8" w:tplc="080A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0" w15:restartNumberingAfterBreak="0">
    <w:nsid w:val="1F605A0C"/>
    <w:multiLevelType w:val="hybridMultilevel"/>
    <w:tmpl w:val="777082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423543"/>
    <w:multiLevelType w:val="hybridMultilevel"/>
    <w:tmpl w:val="6AF6CE7C"/>
    <w:lvl w:ilvl="0" w:tplc="921A6D1C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1A7F3F"/>
    <w:multiLevelType w:val="hybridMultilevel"/>
    <w:tmpl w:val="DF6E34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6E1627"/>
    <w:multiLevelType w:val="hybridMultilevel"/>
    <w:tmpl w:val="637C1E2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8346F7"/>
    <w:multiLevelType w:val="hybridMultilevel"/>
    <w:tmpl w:val="4CB638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DA140A"/>
    <w:multiLevelType w:val="hybridMultilevel"/>
    <w:tmpl w:val="2FAE7526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8451A5E"/>
    <w:multiLevelType w:val="hybridMultilevel"/>
    <w:tmpl w:val="8A9889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7366C"/>
    <w:multiLevelType w:val="hybridMultilevel"/>
    <w:tmpl w:val="CA44251A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C476BBD"/>
    <w:multiLevelType w:val="hybridMultilevel"/>
    <w:tmpl w:val="18C0EA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58704A"/>
    <w:multiLevelType w:val="hybridMultilevel"/>
    <w:tmpl w:val="A82AEF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4C74B5"/>
    <w:multiLevelType w:val="hybridMultilevel"/>
    <w:tmpl w:val="048E1610"/>
    <w:lvl w:ilvl="0" w:tplc="5928EFF4">
      <w:numFmt w:val="bullet"/>
      <w:lvlText w:val=""/>
      <w:lvlJc w:val="left"/>
      <w:pPr>
        <w:ind w:left="717" w:hanging="360"/>
      </w:pPr>
      <w:rPr>
        <w:rFonts w:ascii="Symbol" w:eastAsia="Times New Roman" w:hAnsi="Symbol" w:hint="default"/>
      </w:rPr>
    </w:lvl>
    <w:lvl w:ilvl="1" w:tplc="080A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80A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1" w15:restartNumberingAfterBreak="0">
    <w:nsid w:val="2EF822A8"/>
    <w:multiLevelType w:val="hybridMultilevel"/>
    <w:tmpl w:val="2AF8D142"/>
    <w:lvl w:ilvl="0" w:tplc="AA76F866">
      <w:start w:val="9"/>
      <w:numFmt w:val="lowerLetter"/>
      <w:lvlText w:val="%1)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>
      <w:start w:val="1"/>
      <w:numFmt w:val="lowerRoman"/>
      <w:lvlText w:val="%3."/>
      <w:lvlJc w:val="right"/>
      <w:pPr>
        <w:ind w:left="2520" w:hanging="180"/>
      </w:pPr>
    </w:lvl>
    <w:lvl w:ilvl="3" w:tplc="080A000F">
      <w:start w:val="1"/>
      <w:numFmt w:val="decimal"/>
      <w:lvlText w:val="%4."/>
      <w:lvlJc w:val="left"/>
      <w:pPr>
        <w:ind w:left="3240" w:hanging="360"/>
      </w:pPr>
    </w:lvl>
    <w:lvl w:ilvl="4" w:tplc="080A0019">
      <w:start w:val="1"/>
      <w:numFmt w:val="lowerLetter"/>
      <w:lvlText w:val="%5."/>
      <w:lvlJc w:val="left"/>
      <w:pPr>
        <w:ind w:left="3960" w:hanging="360"/>
      </w:pPr>
    </w:lvl>
    <w:lvl w:ilvl="5" w:tplc="080A001B">
      <w:start w:val="1"/>
      <w:numFmt w:val="lowerRoman"/>
      <w:lvlText w:val="%6."/>
      <w:lvlJc w:val="right"/>
      <w:pPr>
        <w:ind w:left="4680" w:hanging="180"/>
      </w:pPr>
    </w:lvl>
    <w:lvl w:ilvl="6" w:tplc="080A000F">
      <w:start w:val="1"/>
      <w:numFmt w:val="decimal"/>
      <w:lvlText w:val="%7."/>
      <w:lvlJc w:val="left"/>
      <w:pPr>
        <w:ind w:left="5400" w:hanging="360"/>
      </w:pPr>
    </w:lvl>
    <w:lvl w:ilvl="7" w:tplc="080A0019">
      <w:start w:val="1"/>
      <w:numFmt w:val="lowerLetter"/>
      <w:lvlText w:val="%8."/>
      <w:lvlJc w:val="left"/>
      <w:pPr>
        <w:ind w:left="6120" w:hanging="360"/>
      </w:pPr>
    </w:lvl>
    <w:lvl w:ilvl="8" w:tplc="080A001B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3045BFB"/>
    <w:multiLevelType w:val="hybridMultilevel"/>
    <w:tmpl w:val="E4E4B3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4527B7"/>
    <w:multiLevelType w:val="hybridMultilevel"/>
    <w:tmpl w:val="60F6238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B702EA"/>
    <w:multiLevelType w:val="hybridMultilevel"/>
    <w:tmpl w:val="107846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7738B9"/>
    <w:multiLevelType w:val="hybridMultilevel"/>
    <w:tmpl w:val="A88A559A"/>
    <w:lvl w:ilvl="0" w:tplc="580A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580A0019">
      <w:start w:val="1"/>
      <w:numFmt w:val="lowerLetter"/>
      <w:lvlText w:val="%2."/>
      <w:lvlJc w:val="left"/>
      <w:pPr>
        <w:ind w:left="3912" w:hanging="360"/>
      </w:pPr>
    </w:lvl>
    <w:lvl w:ilvl="2" w:tplc="580A001B">
      <w:start w:val="1"/>
      <w:numFmt w:val="lowerRoman"/>
      <w:lvlText w:val="%3."/>
      <w:lvlJc w:val="right"/>
      <w:pPr>
        <w:ind w:left="4632" w:hanging="180"/>
      </w:pPr>
    </w:lvl>
    <w:lvl w:ilvl="3" w:tplc="580A000F">
      <w:start w:val="1"/>
      <w:numFmt w:val="decimal"/>
      <w:lvlText w:val="%4."/>
      <w:lvlJc w:val="left"/>
      <w:pPr>
        <w:ind w:left="5352" w:hanging="360"/>
      </w:pPr>
    </w:lvl>
    <w:lvl w:ilvl="4" w:tplc="580A0019">
      <w:start w:val="1"/>
      <w:numFmt w:val="lowerLetter"/>
      <w:lvlText w:val="%5."/>
      <w:lvlJc w:val="left"/>
      <w:pPr>
        <w:ind w:left="6072" w:hanging="360"/>
      </w:pPr>
    </w:lvl>
    <w:lvl w:ilvl="5" w:tplc="580A001B">
      <w:start w:val="1"/>
      <w:numFmt w:val="lowerRoman"/>
      <w:lvlText w:val="%6."/>
      <w:lvlJc w:val="right"/>
      <w:pPr>
        <w:ind w:left="6792" w:hanging="180"/>
      </w:pPr>
    </w:lvl>
    <w:lvl w:ilvl="6" w:tplc="580A000F">
      <w:start w:val="1"/>
      <w:numFmt w:val="decimal"/>
      <w:lvlText w:val="%7."/>
      <w:lvlJc w:val="left"/>
      <w:pPr>
        <w:ind w:left="7512" w:hanging="360"/>
      </w:pPr>
    </w:lvl>
    <w:lvl w:ilvl="7" w:tplc="580A0019">
      <w:start w:val="1"/>
      <w:numFmt w:val="lowerLetter"/>
      <w:lvlText w:val="%8."/>
      <w:lvlJc w:val="left"/>
      <w:pPr>
        <w:ind w:left="8232" w:hanging="360"/>
      </w:pPr>
    </w:lvl>
    <w:lvl w:ilvl="8" w:tplc="580A001B">
      <w:start w:val="1"/>
      <w:numFmt w:val="lowerRoman"/>
      <w:lvlText w:val="%9."/>
      <w:lvlJc w:val="right"/>
      <w:pPr>
        <w:ind w:left="8952" w:hanging="180"/>
      </w:pPr>
    </w:lvl>
  </w:abstractNum>
  <w:abstractNum w:abstractNumId="26" w15:restartNumberingAfterBreak="0">
    <w:nsid w:val="3E533048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4A490995"/>
    <w:multiLevelType w:val="hybridMultilevel"/>
    <w:tmpl w:val="A6D02A10"/>
    <w:lvl w:ilvl="0" w:tplc="0C0A0017">
      <w:start w:val="1"/>
      <w:numFmt w:val="lowerLetter"/>
      <w:lvlText w:val="%1)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>
      <w:start w:val="1"/>
      <w:numFmt w:val="lowerRoman"/>
      <w:lvlText w:val="%3."/>
      <w:lvlJc w:val="right"/>
      <w:pPr>
        <w:ind w:left="2520" w:hanging="180"/>
      </w:pPr>
    </w:lvl>
    <w:lvl w:ilvl="3" w:tplc="080A000F">
      <w:start w:val="1"/>
      <w:numFmt w:val="decimal"/>
      <w:lvlText w:val="%4."/>
      <w:lvlJc w:val="left"/>
      <w:pPr>
        <w:ind w:left="3240" w:hanging="360"/>
      </w:pPr>
    </w:lvl>
    <w:lvl w:ilvl="4" w:tplc="080A0019">
      <w:start w:val="1"/>
      <w:numFmt w:val="lowerLetter"/>
      <w:lvlText w:val="%5."/>
      <w:lvlJc w:val="left"/>
      <w:pPr>
        <w:ind w:left="3960" w:hanging="360"/>
      </w:pPr>
    </w:lvl>
    <w:lvl w:ilvl="5" w:tplc="080A001B">
      <w:start w:val="1"/>
      <w:numFmt w:val="lowerRoman"/>
      <w:lvlText w:val="%6."/>
      <w:lvlJc w:val="right"/>
      <w:pPr>
        <w:ind w:left="4680" w:hanging="180"/>
      </w:pPr>
    </w:lvl>
    <w:lvl w:ilvl="6" w:tplc="080A000F">
      <w:start w:val="1"/>
      <w:numFmt w:val="decimal"/>
      <w:lvlText w:val="%7."/>
      <w:lvlJc w:val="left"/>
      <w:pPr>
        <w:ind w:left="5400" w:hanging="360"/>
      </w:pPr>
    </w:lvl>
    <w:lvl w:ilvl="7" w:tplc="080A0019">
      <w:start w:val="1"/>
      <w:numFmt w:val="lowerLetter"/>
      <w:lvlText w:val="%8."/>
      <w:lvlJc w:val="left"/>
      <w:pPr>
        <w:ind w:left="6120" w:hanging="360"/>
      </w:pPr>
    </w:lvl>
    <w:lvl w:ilvl="8" w:tplc="080A001B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C61684B"/>
    <w:multiLevelType w:val="multilevel"/>
    <w:tmpl w:val="4CF26044"/>
    <w:lvl w:ilvl="0">
      <w:start w:val="1"/>
      <w:numFmt w:val="decimal"/>
      <w:lvlText w:val="RQF-%1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right"/>
      <w:pPr>
        <w:tabs>
          <w:tab w:val="num" w:pos="1080"/>
        </w:tabs>
        <w:ind w:left="1080" w:hanging="796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right"/>
      <w:pPr>
        <w:tabs>
          <w:tab w:val="num" w:pos="1440"/>
        </w:tabs>
        <w:ind w:left="1440" w:hanging="1156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right"/>
      <w:pPr>
        <w:tabs>
          <w:tab w:val="num" w:pos="1440"/>
        </w:tabs>
        <w:ind w:left="1440" w:hanging="1156"/>
      </w:pPr>
      <w:rPr>
        <w:rFonts w:cs="Times New Roman" w:hint="default"/>
      </w:rPr>
    </w:lvl>
    <w:lvl w:ilvl="5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6">
      <w:start w:val="1"/>
      <w:numFmt w:val="bullet"/>
      <w:pStyle w:val="PuntoRF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7">
      <w:start w:val="1"/>
      <w:numFmt w:val="decimal"/>
      <w:isLgl/>
      <w:lvlText w:val="%1.%2.%3.%4.%5.%6.%7.%8"/>
      <w:lvlJc w:val="right"/>
      <w:pPr>
        <w:tabs>
          <w:tab w:val="num" w:pos="2160"/>
        </w:tabs>
        <w:ind w:left="2160" w:hanging="1876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right"/>
      <w:pPr>
        <w:tabs>
          <w:tab w:val="num" w:pos="2520"/>
        </w:tabs>
        <w:ind w:left="2520" w:hanging="2236"/>
      </w:pPr>
      <w:rPr>
        <w:rFonts w:cs="Times New Roman" w:hint="default"/>
      </w:rPr>
    </w:lvl>
  </w:abstractNum>
  <w:abstractNum w:abstractNumId="29" w15:restartNumberingAfterBreak="0">
    <w:nsid w:val="4C7B5AE0"/>
    <w:multiLevelType w:val="hybridMultilevel"/>
    <w:tmpl w:val="60F6238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040A94"/>
    <w:multiLevelType w:val="hybridMultilevel"/>
    <w:tmpl w:val="245E7C72"/>
    <w:lvl w:ilvl="0" w:tplc="8006C9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0F4131"/>
    <w:multiLevelType w:val="hybridMultilevel"/>
    <w:tmpl w:val="60309B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C754AD"/>
    <w:multiLevelType w:val="hybridMultilevel"/>
    <w:tmpl w:val="8152C5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BD6CCA"/>
    <w:multiLevelType w:val="hybridMultilevel"/>
    <w:tmpl w:val="C386848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35385B"/>
    <w:multiLevelType w:val="hybridMultilevel"/>
    <w:tmpl w:val="616857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094715"/>
    <w:multiLevelType w:val="hybridMultilevel"/>
    <w:tmpl w:val="88BC3C26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A12038"/>
    <w:multiLevelType w:val="hybridMultilevel"/>
    <w:tmpl w:val="76AAE6D8"/>
    <w:lvl w:ilvl="0" w:tplc="98E86B16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5C29BC2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B52BC00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DFEB382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FE293CE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9C25E7A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E7CE9E2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342C58C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0847BC6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7" w15:restartNumberingAfterBreak="0">
    <w:nsid w:val="64374FF0"/>
    <w:multiLevelType w:val="hybridMultilevel"/>
    <w:tmpl w:val="AE266B2C"/>
    <w:lvl w:ilvl="0" w:tplc="A686118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7270CF8"/>
    <w:multiLevelType w:val="hybridMultilevel"/>
    <w:tmpl w:val="8862B3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7B0CB2"/>
    <w:multiLevelType w:val="hybridMultilevel"/>
    <w:tmpl w:val="5C72E4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8D1380"/>
    <w:multiLevelType w:val="hybridMultilevel"/>
    <w:tmpl w:val="ABC8BFE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D70F98"/>
    <w:multiLevelType w:val="hybridMultilevel"/>
    <w:tmpl w:val="DD3248F0"/>
    <w:lvl w:ilvl="0" w:tplc="A65EE11E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FBE1452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1AE8338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16A1C60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456ADC8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29C5F9E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6624580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24A74C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808CF4E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2" w15:restartNumberingAfterBreak="0">
    <w:nsid w:val="732D4938"/>
    <w:multiLevelType w:val="hybridMultilevel"/>
    <w:tmpl w:val="C3F625C0"/>
    <w:lvl w:ilvl="0" w:tplc="7A022866">
      <w:start w:val="1"/>
      <w:numFmt w:val="bullet"/>
      <w:pStyle w:val="Vietas2"/>
      <w:lvlText w:val=""/>
      <w:lvlJc w:val="left"/>
      <w:pPr>
        <w:tabs>
          <w:tab w:val="num" w:pos="852"/>
        </w:tabs>
        <w:ind w:left="852" w:hanging="360"/>
      </w:pPr>
      <w:rPr>
        <w:rFonts w:ascii="Symbol" w:hAnsi="Symbol" w:hint="default"/>
        <w:color w:val="808080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413E58"/>
    <w:multiLevelType w:val="hybridMultilevel"/>
    <w:tmpl w:val="D62A86B4"/>
    <w:lvl w:ilvl="0" w:tplc="10AC09CC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FAA24AE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F288228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66EF9D6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1D8CE1C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17EC87A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AE4C82E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6269C88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BC20056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4" w15:restartNumberingAfterBreak="0">
    <w:nsid w:val="7BDD1EBB"/>
    <w:multiLevelType w:val="hybridMultilevel"/>
    <w:tmpl w:val="5D1ED2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8C30E4"/>
    <w:multiLevelType w:val="multilevel"/>
    <w:tmpl w:val="BC269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FF70E03"/>
    <w:multiLevelType w:val="hybridMultilevel"/>
    <w:tmpl w:val="6FCC589A"/>
    <w:lvl w:ilvl="0" w:tplc="5928EFF4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81763187">
    <w:abstractNumId w:val="28"/>
  </w:num>
  <w:num w:numId="2" w16cid:durableId="1281718875">
    <w:abstractNumId w:val="42"/>
  </w:num>
  <w:num w:numId="3" w16cid:durableId="1014960958">
    <w:abstractNumId w:val="0"/>
  </w:num>
  <w:num w:numId="4" w16cid:durableId="1900019927">
    <w:abstractNumId w:val="8"/>
  </w:num>
  <w:num w:numId="5" w16cid:durableId="363555572">
    <w:abstractNumId w:val="20"/>
  </w:num>
  <w:num w:numId="6" w16cid:durableId="1357728058">
    <w:abstractNumId w:val="46"/>
  </w:num>
  <w:num w:numId="7" w16cid:durableId="1963073452">
    <w:abstractNumId w:val="1"/>
  </w:num>
  <w:num w:numId="8" w16cid:durableId="426463705">
    <w:abstractNumId w:val="22"/>
  </w:num>
  <w:num w:numId="9" w16cid:durableId="1580673646">
    <w:abstractNumId w:val="39"/>
  </w:num>
  <w:num w:numId="10" w16cid:durableId="1413284284">
    <w:abstractNumId w:val="12"/>
  </w:num>
  <w:num w:numId="11" w16cid:durableId="2089232728">
    <w:abstractNumId w:val="10"/>
  </w:num>
  <w:num w:numId="12" w16cid:durableId="992375111">
    <w:abstractNumId w:val="16"/>
  </w:num>
  <w:num w:numId="13" w16cid:durableId="272371313">
    <w:abstractNumId w:val="32"/>
  </w:num>
  <w:num w:numId="14" w16cid:durableId="1493373845">
    <w:abstractNumId w:val="14"/>
  </w:num>
  <w:num w:numId="15" w16cid:durableId="218371661">
    <w:abstractNumId w:val="26"/>
  </w:num>
  <w:num w:numId="16" w16cid:durableId="1883983021">
    <w:abstractNumId w:val="37"/>
  </w:num>
  <w:num w:numId="17" w16cid:durableId="1154226935">
    <w:abstractNumId w:val="2"/>
  </w:num>
  <w:num w:numId="18" w16cid:durableId="1991901929">
    <w:abstractNumId w:val="30"/>
  </w:num>
  <w:num w:numId="19" w16cid:durableId="343093883">
    <w:abstractNumId w:val="3"/>
  </w:num>
  <w:num w:numId="20" w16cid:durableId="1998260913">
    <w:abstractNumId w:val="18"/>
  </w:num>
  <w:num w:numId="21" w16cid:durableId="1521429667">
    <w:abstractNumId w:val="13"/>
  </w:num>
  <w:num w:numId="22" w16cid:durableId="294065762">
    <w:abstractNumId w:val="6"/>
  </w:num>
  <w:num w:numId="23" w16cid:durableId="1055271938">
    <w:abstractNumId w:val="19"/>
  </w:num>
  <w:num w:numId="24" w16cid:durableId="1781534528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96973532">
    <w:abstractNumId w:val="39"/>
  </w:num>
  <w:num w:numId="26" w16cid:durableId="557740022">
    <w:abstractNumId w:val="2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851410828">
    <w:abstractNumId w:val="31"/>
  </w:num>
  <w:num w:numId="28" w16cid:durableId="359824234">
    <w:abstractNumId w:val="38"/>
  </w:num>
  <w:num w:numId="29" w16cid:durableId="878395777">
    <w:abstractNumId w:val="34"/>
  </w:num>
  <w:num w:numId="30" w16cid:durableId="1515922434">
    <w:abstractNumId w:val="40"/>
  </w:num>
  <w:num w:numId="31" w16cid:durableId="368847216">
    <w:abstractNumId w:val="44"/>
  </w:num>
  <w:num w:numId="32" w16cid:durableId="26030195">
    <w:abstractNumId w:val="33"/>
  </w:num>
  <w:num w:numId="33" w16cid:durableId="603146071">
    <w:abstractNumId w:val="24"/>
  </w:num>
  <w:num w:numId="34" w16cid:durableId="900480639">
    <w:abstractNumId w:val="21"/>
  </w:num>
  <w:num w:numId="35" w16cid:durableId="2049835061">
    <w:abstractNumId w:val="27"/>
  </w:num>
  <w:num w:numId="36" w16cid:durableId="723216598">
    <w:abstractNumId w:val="41"/>
  </w:num>
  <w:num w:numId="37" w16cid:durableId="716666434">
    <w:abstractNumId w:val="36"/>
  </w:num>
  <w:num w:numId="38" w16cid:durableId="104161830">
    <w:abstractNumId w:val="5"/>
  </w:num>
  <w:num w:numId="39" w16cid:durableId="4482333">
    <w:abstractNumId w:val="43"/>
  </w:num>
  <w:num w:numId="40" w16cid:durableId="1783917370">
    <w:abstractNumId w:val="29"/>
  </w:num>
  <w:num w:numId="41" w16cid:durableId="96564147">
    <w:abstractNumId w:val="23"/>
  </w:num>
  <w:num w:numId="42" w16cid:durableId="125199066">
    <w:abstractNumId w:val="45"/>
  </w:num>
  <w:num w:numId="43" w16cid:durableId="256334724">
    <w:abstractNumId w:val="4"/>
  </w:num>
  <w:num w:numId="44" w16cid:durableId="2001734023">
    <w:abstractNumId w:val="15"/>
  </w:num>
  <w:num w:numId="45" w16cid:durableId="380518555">
    <w:abstractNumId w:val="17"/>
  </w:num>
  <w:num w:numId="46" w16cid:durableId="1849442066">
    <w:abstractNumId w:val="11"/>
  </w:num>
  <w:num w:numId="47" w16cid:durableId="964309556">
    <w:abstractNumId w:val="7"/>
  </w:num>
  <w:num w:numId="48" w16cid:durableId="1220752140">
    <w:abstractNumId w:val="35"/>
  </w:num>
  <w:num w:numId="49" w16cid:durableId="486678456">
    <w:abstractNumId w:val="9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41D"/>
    <w:rsid w:val="00000A11"/>
    <w:rsid w:val="000013B5"/>
    <w:rsid w:val="000015CA"/>
    <w:rsid w:val="00002712"/>
    <w:rsid w:val="000030BB"/>
    <w:rsid w:val="000040C4"/>
    <w:rsid w:val="00005E77"/>
    <w:rsid w:val="000060BA"/>
    <w:rsid w:val="00006C32"/>
    <w:rsid w:val="000076D2"/>
    <w:rsid w:val="00007739"/>
    <w:rsid w:val="00007F7C"/>
    <w:rsid w:val="00007FC0"/>
    <w:rsid w:val="00011A23"/>
    <w:rsid w:val="00011BAF"/>
    <w:rsid w:val="00011CA9"/>
    <w:rsid w:val="00012E2D"/>
    <w:rsid w:val="000133E4"/>
    <w:rsid w:val="000138D5"/>
    <w:rsid w:val="000150EF"/>
    <w:rsid w:val="00015567"/>
    <w:rsid w:val="00017F4D"/>
    <w:rsid w:val="00020D1D"/>
    <w:rsid w:val="00020E75"/>
    <w:rsid w:val="00022E6D"/>
    <w:rsid w:val="00023F51"/>
    <w:rsid w:val="00026C00"/>
    <w:rsid w:val="00030A10"/>
    <w:rsid w:val="00032BC5"/>
    <w:rsid w:val="00034DF6"/>
    <w:rsid w:val="0003667D"/>
    <w:rsid w:val="00036788"/>
    <w:rsid w:val="000379E9"/>
    <w:rsid w:val="000405BC"/>
    <w:rsid w:val="00041E48"/>
    <w:rsid w:val="000443FE"/>
    <w:rsid w:val="0004556F"/>
    <w:rsid w:val="00047493"/>
    <w:rsid w:val="00047608"/>
    <w:rsid w:val="00047C56"/>
    <w:rsid w:val="00047E65"/>
    <w:rsid w:val="00050529"/>
    <w:rsid w:val="00050AFD"/>
    <w:rsid w:val="00051530"/>
    <w:rsid w:val="000522A3"/>
    <w:rsid w:val="00052DA6"/>
    <w:rsid w:val="0005356F"/>
    <w:rsid w:val="0005412C"/>
    <w:rsid w:val="00054874"/>
    <w:rsid w:val="0005765F"/>
    <w:rsid w:val="00060152"/>
    <w:rsid w:val="00060A9B"/>
    <w:rsid w:val="000625F2"/>
    <w:rsid w:val="0006282F"/>
    <w:rsid w:val="0006368B"/>
    <w:rsid w:val="00064328"/>
    <w:rsid w:val="00065CCD"/>
    <w:rsid w:val="00067829"/>
    <w:rsid w:val="00070780"/>
    <w:rsid w:val="00070D18"/>
    <w:rsid w:val="00070D82"/>
    <w:rsid w:val="000723B6"/>
    <w:rsid w:val="00073FE8"/>
    <w:rsid w:val="00075272"/>
    <w:rsid w:val="00075543"/>
    <w:rsid w:val="00075A92"/>
    <w:rsid w:val="00076D34"/>
    <w:rsid w:val="000775DF"/>
    <w:rsid w:val="00077B3C"/>
    <w:rsid w:val="00077C6C"/>
    <w:rsid w:val="00080587"/>
    <w:rsid w:val="0008112A"/>
    <w:rsid w:val="00082B21"/>
    <w:rsid w:val="000844B1"/>
    <w:rsid w:val="00085C89"/>
    <w:rsid w:val="00085D7A"/>
    <w:rsid w:val="000862A2"/>
    <w:rsid w:val="0009036D"/>
    <w:rsid w:val="0009298E"/>
    <w:rsid w:val="000939FF"/>
    <w:rsid w:val="0009429E"/>
    <w:rsid w:val="00094512"/>
    <w:rsid w:val="0009465D"/>
    <w:rsid w:val="000949E4"/>
    <w:rsid w:val="00094A68"/>
    <w:rsid w:val="00095DF2"/>
    <w:rsid w:val="00095FCE"/>
    <w:rsid w:val="00096136"/>
    <w:rsid w:val="0009759A"/>
    <w:rsid w:val="000975BD"/>
    <w:rsid w:val="00097619"/>
    <w:rsid w:val="00097752"/>
    <w:rsid w:val="00097D72"/>
    <w:rsid w:val="000A0AFB"/>
    <w:rsid w:val="000A27A4"/>
    <w:rsid w:val="000A4B24"/>
    <w:rsid w:val="000A5663"/>
    <w:rsid w:val="000A5AE5"/>
    <w:rsid w:val="000A5D81"/>
    <w:rsid w:val="000A6349"/>
    <w:rsid w:val="000A67B2"/>
    <w:rsid w:val="000A6C4C"/>
    <w:rsid w:val="000A7B5C"/>
    <w:rsid w:val="000A7BDB"/>
    <w:rsid w:val="000B0A3A"/>
    <w:rsid w:val="000B1CDB"/>
    <w:rsid w:val="000B4C33"/>
    <w:rsid w:val="000B5DAD"/>
    <w:rsid w:val="000B7BA8"/>
    <w:rsid w:val="000C0BFD"/>
    <w:rsid w:val="000C0ECC"/>
    <w:rsid w:val="000C384E"/>
    <w:rsid w:val="000C7989"/>
    <w:rsid w:val="000D0679"/>
    <w:rsid w:val="000D06D5"/>
    <w:rsid w:val="000D0FD9"/>
    <w:rsid w:val="000D18F3"/>
    <w:rsid w:val="000D19D4"/>
    <w:rsid w:val="000D2F0F"/>
    <w:rsid w:val="000D32DE"/>
    <w:rsid w:val="000D3A51"/>
    <w:rsid w:val="000D3A8A"/>
    <w:rsid w:val="000D4CFE"/>
    <w:rsid w:val="000D4FFD"/>
    <w:rsid w:val="000D544E"/>
    <w:rsid w:val="000D56F3"/>
    <w:rsid w:val="000D5F79"/>
    <w:rsid w:val="000D6197"/>
    <w:rsid w:val="000D783C"/>
    <w:rsid w:val="000E09B4"/>
    <w:rsid w:val="000E11FE"/>
    <w:rsid w:val="000E17F8"/>
    <w:rsid w:val="000E1F6A"/>
    <w:rsid w:val="000E2FAC"/>
    <w:rsid w:val="000E3DDB"/>
    <w:rsid w:val="000E5C69"/>
    <w:rsid w:val="000E6FED"/>
    <w:rsid w:val="000E7B86"/>
    <w:rsid w:val="000F051C"/>
    <w:rsid w:val="000F0B0E"/>
    <w:rsid w:val="000F0F79"/>
    <w:rsid w:val="000F1645"/>
    <w:rsid w:val="000F17E1"/>
    <w:rsid w:val="000F1950"/>
    <w:rsid w:val="000F2C3B"/>
    <w:rsid w:val="000F3F40"/>
    <w:rsid w:val="000F51BF"/>
    <w:rsid w:val="000F58E1"/>
    <w:rsid w:val="000F6148"/>
    <w:rsid w:val="000F6667"/>
    <w:rsid w:val="000F6CC1"/>
    <w:rsid w:val="000F6F52"/>
    <w:rsid w:val="000F75C8"/>
    <w:rsid w:val="00100135"/>
    <w:rsid w:val="001011BC"/>
    <w:rsid w:val="001012EC"/>
    <w:rsid w:val="00103901"/>
    <w:rsid w:val="0010483D"/>
    <w:rsid w:val="0010670E"/>
    <w:rsid w:val="00106A18"/>
    <w:rsid w:val="0010782F"/>
    <w:rsid w:val="0011056D"/>
    <w:rsid w:val="00111422"/>
    <w:rsid w:val="00111579"/>
    <w:rsid w:val="00113B16"/>
    <w:rsid w:val="001148D5"/>
    <w:rsid w:val="001164AB"/>
    <w:rsid w:val="00121948"/>
    <w:rsid w:val="001236DE"/>
    <w:rsid w:val="0012552B"/>
    <w:rsid w:val="00130494"/>
    <w:rsid w:val="00130C40"/>
    <w:rsid w:val="00131263"/>
    <w:rsid w:val="0013175A"/>
    <w:rsid w:val="00132472"/>
    <w:rsid w:val="00132485"/>
    <w:rsid w:val="0013316B"/>
    <w:rsid w:val="00133EDC"/>
    <w:rsid w:val="001347C2"/>
    <w:rsid w:val="00135FAC"/>
    <w:rsid w:val="00137DD5"/>
    <w:rsid w:val="0014057F"/>
    <w:rsid w:val="0014199F"/>
    <w:rsid w:val="00141DEB"/>
    <w:rsid w:val="001439B8"/>
    <w:rsid w:val="00143BF8"/>
    <w:rsid w:val="00143CCF"/>
    <w:rsid w:val="001450AE"/>
    <w:rsid w:val="00145C17"/>
    <w:rsid w:val="00146996"/>
    <w:rsid w:val="00146A23"/>
    <w:rsid w:val="0014749D"/>
    <w:rsid w:val="00150314"/>
    <w:rsid w:val="00150371"/>
    <w:rsid w:val="00150893"/>
    <w:rsid w:val="00152290"/>
    <w:rsid w:val="00153966"/>
    <w:rsid w:val="001543E7"/>
    <w:rsid w:val="00154833"/>
    <w:rsid w:val="0015513D"/>
    <w:rsid w:val="0015563C"/>
    <w:rsid w:val="00155E70"/>
    <w:rsid w:val="00157B30"/>
    <w:rsid w:val="00157E25"/>
    <w:rsid w:val="00160ADF"/>
    <w:rsid w:val="001618A9"/>
    <w:rsid w:val="00163497"/>
    <w:rsid w:val="001660A0"/>
    <w:rsid w:val="00170065"/>
    <w:rsid w:val="00174645"/>
    <w:rsid w:val="001756F6"/>
    <w:rsid w:val="001760E2"/>
    <w:rsid w:val="001765C5"/>
    <w:rsid w:val="00177CFA"/>
    <w:rsid w:val="00177E86"/>
    <w:rsid w:val="001801B1"/>
    <w:rsid w:val="0018036B"/>
    <w:rsid w:val="00180AC9"/>
    <w:rsid w:val="00180BCE"/>
    <w:rsid w:val="0018120C"/>
    <w:rsid w:val="00181AB0"/>
    <w:rsid w:val="0018251F"/>
    <w:rsid w:val="00183874"/>
    <w:rsid w:val="00185F87"/>
    <w:rsid w:val="00187349"/>
    <w:rsid w:val="00191303"/>
    <w:rsid w:val="001948D3"/>
    <w:rsid w:val="001959E2"/>
    <w:rsid w:val="00195BEF"/>
    <w:rsid w:val="00195EE4"/>
    <w:rsid w:val="001970CE"/>
    <w:rsid w:val="001A0944"/>
    <w:rsid w:val="001A1CB0"/>
    <w:rsid w:val="001A343C"/>
    <w:rsid w:val="001A45E3"/>
    <w:rsid w:val="001A4C82"/>
    <w:rsid w:val="001A6F07"/>
    <w:rsid w:val="001A7FBF"/>
    <w:rsid w:val="001B0234"/>
    <w:rsid w:val="001B0A56"/>
    <w:rsid w:val="001B0B90"/>
    <w:rsid w:val="001B23D9"/>
    <w:rsid w:val="001B27F1"/>
    <w:rsid w:val="001B38A8"/>
    <w:rsid w:val="001B430B"/>
    <w:rsid w:val="001B4955"/>
    <w:rsid w:val="001B4E2F"/>
    <w:rsid w:val="001B532F"/>
    <w:rsid w:val="001B645A"/>
    <w:rsid w:val="001C0124"/>
    <w:rsid w:val="001C04FB"/>
    <w:rsid w:val="001C1C18"/>
    <w:rsid w:val="001C1E49"/>
    <w:rsid w:val="001C246B"/>
    <w:rsid w:val="001C28C0"/>
    <w:rsid w:val="001C37DF"/>
    <w:rsid w:val="001C3FB1"/>
    <w:rsid w:val="001C4208"/>
    <w:rsid w:val="001C4397"/>
    <w:rsid w:val="001C53D7"/>
    <w:rsid w:val="001C540D"/>
    <w:rsid w:val="001C54E1"/>
    <w:rsid w:val="001C5A6C"/>
    <w:rsid w:val="001C621E"/>
    <w:rsid w:val="001C6623"/>
    <w:rsid w:val="001C6E61"/>
    <w:rsid w:val="001D14BC"/>
    <w:rsid w:val="001D265F"/>
    <w:rsid w:val="001D32F5"/>
    <w:rsid w:val="001D4DBC"/>
    <w:rsid w:val="001D4FE3"/>
    <w:rsid w:val="001D502B"/>
    <w:rsid w:val="001D506B"/>
    <w:rsid w:val="001D5AE9"/>
    <w:rsid w:val="001D5EA6"/>
    <w:rsid w:val="001D626D"/>
    <w:rsid w:val="001D7FCA"/>
    <w:rsid w:val="001E04B3"/>
    <w:rsid w:val="001E092C"/>
    <w:rsid w:val="001E21B3"/>
    <w:rsid w:val="001E3A5A"/>
    <w:rsid w:val="001E3E2B"/>
    <w:rsid w:val="001E5150"/>
    <w:rsid w:val="001E6B8D"/>
    <w:rsid w:val="001E7DD1"/>
    <w:rsid w:val="001F1612"/>
    <w:rsid w:val="001F21AD"/>
    <w:rsid w:val="001F2980"/>
    <w:rsid w:val="001F2AB6"/>
    <w:rsid w:val="001F2F26"/>
    <w:rsid w:val="001F47EF"/>
    <w:rsid w:val="001F5FE8"/>
    <w:rsid w:val="001F73AF"/>
    <w:rsid w:val="0020057C"/>
    <w:rsid w:val="00200BBD"/>
    <w:rsid w:val="00202526"/>
    <w:rsid w:val="002040CD"/>
    <w:rsid w:val="00204332"/>
    <w:rsid w:val="002053B1"/>
    <w:rsid w:val="002060E8"/>
    <w:rsid w:val="0020720E"/>
    <w:rsid w:val="00207589"/>
    <w:rsid w:val="00207C3D"/>
    <w:rsid w:val="002104E4"/>
    <w:rsid w:val="00210579"/>
    <w:rsid w:val="00210B10"/>
    <w:rsid w:val="00210E13"/>
    <w:rsid w:val="00211625"/>
    <w:rsid w:val="00213113"/>
    <w:rsid w:val="00213517"/>
    <w:rsid w:val="0021572D"/>
    <w:rsid w:val="002157DD"/>
    <w:rsid w:val="00215B13"/>
    <w:rsid w:val="00216D2B"/>
    <w:rsid w:val="00220198"/>
    <w:rsid w:val="00221134"/>
    <w:rsid w:val="00221845"/>
    <w:rsid w:val="00223CA3"/>
    <w:rsid w:val="002246EE"/>
    <w:rsid w:val="00224D55"/>
    <w:rsid w:val="00224EDA"/>
    <w:rsid w:val="00225CE8"/>
    <w:rsid w:val="0022690D"/>
    <w:rsid w:val="00226F7C"/>
    <w:rsid w:val="00227119"/>
    <w:rsid w:val="00227460"/>
    <w:rsid w:val="00227E94"/>
    <w:rsid w:val="00227E98"/>
    <w:rsid w:val="00230489"/>
    <w:rsid w:val="0023633B"/>
    <w:rsid w:val="002375DC"/>
    <w:rsid w:val="00237ED2"/>
    <w:rsid w:val="00240F6F"/>
    <w:rsid w:val="00241B13"/>
    <w:rsid w:val="00242587"/>
    <w:rsid w:val="00242CAB"/>
    <w:rsid w:val="00246485"/>
    <w:rsid w:val="00247065"/>
    <w:rsid w:val="0024788A"/>
    <w:rsid w:val="002524A6"/>
    <w:rsid w:val="00254228"/>
    <w:rsid w:val="00255A0F"/>
    <w:rsid w:val="002565E4"/>
    <w:rsid w:val="00262723"/>
    <w:rsid w:val="00262C66"/>
    <w:rsid w:val="002631D7"/>
    <w:rsid w:val="002632A9"/>
    <w:rsid w:val="002633DB"/>
    <w:rsid w:val="00263904"/>
    <w:rsid w:val="002647EC"/>
    <w:rsid w:val="00264F70"/>
    <w:rsid w:val="002659E1"/>
    <w:rsid w:val="002662A1"/>
    <w:rsid w:val="00267C36"/>
    <w:rsid w:val="00270077"/>
    <w:rsid w:val="00272367"/>
    <w:rsid w:val="002731FB"/>
    <w:rsid w:val="002748C4"/>
    <w:rsid w:val="00274BA9"/>
    <w:rsid w:val="002752CD"/>
    <w:rsid w:val="0027574B"/>
    <w:rsid w:val="00275A30"/>
    <w:rsid w:val="0027688D"/>
    <w:rsid w:val="00277A4F"/>
    <w:rsid w:val="002815E7"/>
    <w:rsid w:val="00281A11"/>
    <w:rsid w:val="00282AEA"/>
    <w:rsid w:val="002846CC"/>
    <w:rsid w:val="00285032"/>
    <w:rsid w:val="00285EC7"/>
    <w:rsid w:val="002863EF"/>
    <w:rsid w:val="0028647B"/>
    <w:rsid w:val="0029071A"/>
    <w:rsid w:val="00291588"/>
    <w:rsid w:val="002920CD"/>
    <w:rsid w:val="00294231"/>
    <w:rsid w:val="00294E35"/>
    <w:rsid w:val="00295963"/>
    <w:rsid w:val="00296B87"/>
    <w:rsid w:val="00297282"/>
    <w:rsid w:val="002974E5"/>
    <w:rsid w:val="002A0F2F"/>
    <w:rsid w:val="002A10AF"/>
    <w:rsid w:val="002A398D"/>
    <w:rsid w:val="002A4882"/>
    <w:rsid w:val="002A5062"/>
    <w:rsid w:val="002A52A0"/>
    <w:rsid w:val="002A5650"/>
    <w:rsid w:val="002A56D0"/>
    <w:rsid w:val="002A5CA2"/>
    <w:rsid w:val="002A63A1"/>
    <w:rsid w:val="002A7908"/>
    <w:rsid w:val="002A7E81"/>
    <w:rsid w:val="002B03E0"/>
    <w:rsid w:val="002B1E04"/>
    <w:rsid w:val="002B35F0"/>
    <w:rsid w:val="002B41D2"/>
    <w:rsid w:val="002B4F33"/>
    <w:rsid w:val="002B5D6B"/>
    <w:rsid w:val="002B60F2"/>
    <w:rsid w:val="002B6EE2"/>
    <w:rsid w:val="002C182B"/>
    <w:rsid w:val="002C21C8"/>
    <w:rsid w:val="002C275C"/>
    <w:rsid w:val="002C2D56"/>
    <w:rsid w:val="002C3494"/>
    <w:rsid w:val="002C3AA4"/>
    <w:rsid w:val="002C3F2E"/>
    <w:rsid w:val="002C4111"/>
    <w:rsid w:val="002C416B"/>
    <w:rsid w:val="002C4642"/>
    <w:rsid w:val="002C4677"/>
    <w:rsid w:val="002C4B6F"/>
    <w:rsid w:val="002C5263"/>
    <w:rsid w:val="002C64A2"/>
    <w:rsid w:val="002C687B"/>
    <w:rsid w:val="002C6CEA"/>
    <w:rsid w:val="002C7248"/>
    <w:rsid w:val="002C7842"/>
    <w:rsid w:val="002C7A18"/>
    <w:rsid w:val="002D1CE1"/>
    <w:rsid w:val="002D4D3C"/>
    <w:rsid w:val="002E09B0"/>
    <w:rsid w:val="002E0D79"/>
    <w:rsid w:val="002E1EC4"/>
    <w:rsid w:val="002E39ED"/>
    <w:rsid w:val="002E3F64"/>
    <w:rsid w:val="002E51F0"/>
    <w:rsid w:val="002E5A95"/>
    <w:rsid w:val="002E5B12"/>
    <w:rsid w:val="002E742B"/>
    <w:rsid w:val="002F0B1F"/>
    <w:rsid w:val="002F0BCD"/>
    <w:rsid w:val="002F1660"/>
    <w:rsid w:val="002F238A"/>
    <w:rsid w:val="002F28E4"/>
    <w:rsid w:val="002F2B04"/>
    <w:rsid w:val="002F3D03"/>
    <w:rsid w:val="002F4342"/>
    <w:rsid w:val="002F51F6"/>
    <w:rsid w:val="002F5713"/>
    <w:rsid w:val="002F592E"/>
    <w:rsid w:val="002F76C2"/>
    <w:rsid w:val="002F7AB7"/>
    <w:rsid w:val="002F7D17"/>
    <w:rsid w:val="002F7D83"/>
    <w:rsid w:val="0030050F"/>
    <w:rsid w:val="003009AF"/>
    <w:rsid w:val="003009F9"/>
    <w:rsid w:val="00300F1B"/>
    <w:rsid w:val="0030156B"/>
    <w:rsid w:val="00302E4A"/>
    <w:rsid w:val="00303369"/>
    <w:rsid w:val="00303FA5"/>
    <w:rsid w:val="00304137"/>
    <w:rsid w:val="003060F3"/>
    <w:rsid w:val="00306F99"/>
    <w:rsid w:val="00307E19"/>
    <w:rsid w:val="00310ED8"/>
    <w:rsid w:val="00311C95"/>
    <w:rsid w:val="00313058"/>
    <w:rsid w:val="00313F75"/>
    <w:rsid w:val="00314509"/>
    <w:rsid w:val="00314F22"/>
    <w:rsid w:val="00315E9F"/>
    <w:rsid w:val="00316018"/>
    <w:rsid w:val="0031678C"/>
    <w:rsid w:val="0031741B"/>
    <w:rsid w:val="00321D13"/>
    <w:rsid w:val="00322627"/>
    <w:rsid w:val="00323001"/>
    <w:rsid w:val="00323C2E"/>
    <w:rsid w:val="003242EC"/>
    <w:rsid w:val="00325D5A"/>
    <w:rsid w:val="00326F9B"/>
    <w:rsid w:val="00327A2B"/>
    <w:rsid w:val="00330C27"/>
    <w:rsid w:val="00331AAA"/>
    <w:rsid w:val="00332999"/>
    <w:rsid w:val="00332CD4"/>
    <w:rsid w:val="003358D2"/>
    <w:rsid w:val="00336BF5"/>
    <w:rsid w:val="003413C9"/>
    <w:rsid w:val="0034404D"/>
    <w:rsid w:val="00345230"/>
    <w:rsid w:val="00345B04"/>
    <w:rsid w:val="00346F49"/>
    <w:rsid w:val="003470D1"/>
    <w:rsid w:val="0034725C"/>
    <w:rsid w:val="00347BEB"/>
    <w:rsid w:val="00351CF5"/>
    <w:rsid w:val="00352103"/>
    <w:rsid w:val="003527C9"/>
    <w:rsid w:val="00352994"/>
    <w:rsid w:val="00355139"/>
    <w:rsid w:val="00356DCF"/>
    <w:rsid w:val="0035742D"/>
    <w:rsid w:val="003602E3"/>
    <w:rsid w:val="00360449"/>
    <w:rsid w:val="0036173A"/>
    <w:rsid w:val="00362755"/>
    <w:rsid w:val="003638B6"/>
    <w:rsid w:val="0036430E"/>
    <w:rsid w:val="00364E65"/>
    <w:rsid w:val="003652CE"/>
    <w:rsid w:val="003659C6"/>
    <w:rsid w:val="0036765C"/>
    <w:rsid w:val="00370449"/>
    <w:rsid w:val="00371B8D"/>
    <w:rsid w:val="00371D1F"/>
    <w:rsid w:val="00372F19"/>
    <w:rsid w:val="00374E8E"/>
    <w:rsid w:val="00375974"/>
    <w:rsid w:val="00376696"/>
    <w:rsid w:val="00376E74"/>
    <w:rsid w:val="003771C6"/>
    <w:rsid w:val="00377671"/>
    <w:rsid w:val="00377685"/>
    <w:rsid w:val="00377876"/>
    <w:rsid w:val="003804CB"/>
    <w:rsid w:val="00381936"/>
    <w:rsid w:val="00381B4A"/>
    <w:rsid w:val="00381D46"/>
    <w:rsid w:val="00381E26"/>
    <w:rsid w:val="00382448"/>
    <w:rsid w:val="0038270B"/>
    <w:rsid w:val="00382A07"/>
    <w:rsid w:val="003836D1"/>
    <w:rsid w:val="003854AF"/>
    <w:rsid w:val="003858B1"/>
    <w:rsid w:val="00385F31"/>
    <w:rsid w:val="0038691F"/>
    <w:rsid w:val="00386950"/>
    <w:rsid w:val="00387211"/>
    <w:rsid w:val="00390B01"/>
    <w:rsid w:val="00393175"/>
    <w:rsid w:val="00393478"/>
    <w:rsid w:val="00393ABF"/>
    <w:rsid w:val="00397C22"/>
    <w:rsid w:val="003A03F0"/>
    <w:rsid w:val="003A0A4C"/>
    <w:rsid w:val="003A1723"/>
    <w:rsid w:val="003A20A2"/>
    <w:rsid w:val="003A2511"/>
    <w:rsid w:val="003A61C9"/>
    <w:rsid w:val="003A6E85"/>
    <w:rsid w:val="003A6EDD"/>
    <w:rsid w:val="003B0F7D"/>
    <w:rsid w:val="003B19D7"/>
    <w:rsid w:val="003B3629"/>
    <w:rsid w:val="003B4B50"/>
    <w:rsid w:val="003B4B8A"/>
    <w:rsid w:val="003B5D5C"/>
    <w:rsid w:val="003B5DBF"/>
    <w:rsid w:val="003B6B16"/>
    <w:rsid w:val="003C093C"/>
    <w:rsid w:val="003C0EB9"/>
    <w:rsid w:val="003C1C64"/>
    <w:rsid w:val="003C2366"/>
    <w:rsid w:val="003C2D3D"/>
    <w:rsid w:val="003C36CD"/>
    <w:rsid w:val="003C36E3"/>
    <w:rsid w:val="003C64E0"/>
    <w:rsid w:val="003C718F"/>
    <w:rsid w:val="003C7D27"/>
    <w:rsid w:val="003D0A5D"/>
    <w:rsid w:val="003D1A0E"/>
    <w:rsid w:val="003D30C6"/>
    <w:rsid w:val="003D338B"/>
    <w:rsid w:val="003D5075"/>
    <w:rsid w:val="003D5341"/>
    <w:rsid w:val="003D6B50"/>
    <w:rsid w:val="003D75F5"/>
    <w:rsid w:val="003E087F"/>
    <w:rsid w:val="003E0C6D"/>
    <w:rsid w:val="003E0F40"/>
    <w:rsid w:val="003E4295"/>
    <w:rsid w:val="003E525F"/>
    <w:rsid w:val="003E5401"/>
    <w:rsid w:val="003E562E"/>
    <w:rsid w:val="003E6AAF"/>
    <w:rsid w:val="003E6F7F"/>
    <w:rsid w:val="003E7229"/>
    <w:rsid w:val="003F13B0"/>
    <w:rsid w:val="003F1701"/>
    <w:rsid w:val="003F186D"/>
    <w:rsid w:val="003F1B3C"/>
    <w:rsid w:val="003F32DB"/>
    <w:rsid w:val="003F5799"/>
    <w:rsid w:val="003F639D"/>
    <w:rsid w:val="003F6791"/>
    <w:rsid w:val="003F67B7"/>
    <w:rsid w:val="00400BC7"/>
    <w:rsid w:val="00400F0E"/>
    <w:rsid w:val="00401244"/>
    <w:rsid w:val="00402297"/>
    <w:rsid w:val="004028AE"/>
    <w:rsid w:val="00403692"/>
    <w:rsid w:val="00404F2D"/>
    <w:rsid w:val="0040550C"/>
    <w:rsid w:val="00410023"/>
    <w:rsid w:val="00410612"/>
    <w:rsid w:val="004109D8"/>
    <w:rsid w:val="0041134B"/>
    <w:rsid w:val="00411A1C"/>
    <w:rsid w:val="00411C14"/>
    <w:rsid w:val="00412277"/>
    <w:rsid w:val="004124E3"/>
    <w:rsid w:val="004133E0"/>
    <w:rsid w:val="00413DDC"/>
    <w:rsid w:val="00420B76"/>
    <w:rsid w:val="00420DCB"/>
    <w:rsid w:val="00422580"/>
    <w:rsid w:val="00423DE3"/>
    <w:rsid w:val="00424096"/>
    <w:rsid w:val="00424570"/>
    <w:rsid w:val="00426187"/>
    <w:rsid w:val="004267AC"/>
    <w:rsid w:val="004306E5"/>
    <w:rsid w:val="004312E7"/>
    <w:rsid w:val="00432BD4"/>
    <w:rsid w:val="00432EA2"/>
    <w:rsid w:val="00435077"/>
    <w:rsid w:val="00437293"/>
    <w:rsid w:val="004377D1"/>
    <w:rsid w:val="00437A1C"/>
    <w:rsid w:val="00440EED"/>
    <w:rsid w:val="0044157D"/>
    <w:rsid w:val="004415B9"/>
    <w:rsid w:val="00442219"/>
    <w:rsid w:val="00442B6D"/>
    <w:rsid w:val="004437D0"/>
    <w:rsid w:val="004440F5"/>
    <w:rsid w:val="004458E5"/>
    <w:rsid w:val="00446B4D"/>
    <w:rsid w:val="00447AA2"/>
    <w:rsid w:val="00447E72"/>
    <w:rsid w:val="004526AC"/>
    <w:rsid w:val="00452BF3"/>
    <w:rsid w:val="0045303B"/>
    <w:rsid w:val="00455621"/>
    <w:rsid w:val="0045765F"/>
    <w:rsid w:val="00457C5D"/>
    <w:rsid w:val="00462D90"/>
    <w:rsid w:val="00464726"/>
    <w:rsid w:val="00464C46"/>
    <w:rsid w:val="004653A0"/>
    <w:rsid w:val="0046640A"/>
    <w:rsid w:val="0046643E"/>
    <w:rsid w:val="00470019"/>
    <w:rsid w:val="00470983"/>
    <w:rsid w:val="00470B97"/>
    <w:rsid w:val="00470F5D"/>
    <w:rsid w:val="00471175"/>
    <w:rsid w:val="00472390"/>
    <w:rsid w:val="004727F5"/>
    <w:rsid w:val="00472BEA"/>
    <w:rsid w:val="00472F84"/>
    <w:rsid w:val="0047439E"/>
    <w:rsid w:val="004753C9"/>
    <w:rsid w:val="00475C8A"/>
    <w:rsid w:val="0047615A"/>
    <w:rsid w:val="0048230C"/>
    <w:rsid w:val="00483123"/>
    <w:rsid w:val="004833D5"/>
    <w:rsid w:val="0048402C"/>
    <w:rsid w:val="004844CE"/>
    <w:rsid w:val="00484756"/>
    <w:rsid w:val="00485F4B"/>
    <w:rsid w:val="00486FAE"/>
    <w:rsid w:val="00490651"/>
    <w:rsid w:val="00491100"/>
    <w:rsid w:val="004912EF"/>
    <w:rsid w:val="00491A27"/>
    <w:rsid w:val="004920BF"/>
    <w:rsid w:val="0049330D"/>
    <w:rsid w:val="00494F5E"/>
    <w:rsid w:val="00495397"/>
    <w:rsid w:val="00495FE6"/>
    <w:rsid w:val="004972BD"/>
    <w:rsid w:val="004972F4"/>
    <w:rsid w:val="004975AE"/>
    <w:rsid w:val="004A0442"/>
    <w:rsid w:val="004A1B55"/>
    <w:rsid w:val="004A248C"/>
    <w:rsid w:val="004A3EFE"/>
    <w:rsid w:val="004A402A"/>
    <w:rsid w:val="004A544B"/>
    <w:rsid w:val="004A5A35"/>
    <w:rsid w:val="004A5C0C"/>
    <w:rsid w:val="004A7070"/>
    <w:rsid w:val="004A77EE"/>
    <w:rsid w:val="004B0BEA"/>
    <w:rsid w:val="004B386C"/>
    <w:rsid w:val="004B4789"/>
    <w:rsid w:val="004B5917"/>
    <w:rsid w:val="004B778B"/>
    <w:rsid w:val="004C06F7"/>
    <w:rsid w:val="004C2156"/>
    <w:rsid w:val="004C2DBA"/>
    <w:rsid w:val="004C3232"/>
    <w:rsid w:val="004C3772"/>
    <w:rsid w:val="004C4A75"/>
    <w:rsid w:val="004C4BB0"/>
    <w:rsid w:val="004C5BA1"/>
    <w:rsid w:val="004C6023"/>
    <w:rsid w:val="004D19FA"/>
    <w:rsid w:val="004D2C01"/>
    <w:rsid w:val="004D31E8"/>
    <w:rsid w:val="004D3BEE"/>
    <w:rsid w:val="004D46E9"/>
    <w:rsid w:val="004D4C78"/>
    <w:rsid w:val="004D5171"/>
    <w:rsid w:val="004E2BCA"/>
    <w:rsid w:val="004E2DA4"/>
    <w:rsid w:val="004E3512"/>
    <w:rsid w:val="004E472F"/>
    <w:rsid w:val="004E4FFB"/>
    <w:rsid w:val="004E652F"/>
    <w:rsid w:val="004E6961"/>
    <w:rsid w:val="004E728E"/>
    <w:rsid w:val="004E7646"/>
    <w:rsid w:val="004E79C7"/>
    <w:rsid w:val="004E7E85"/>
    <w:rsid w:val="004F0F19"/>
    <w:rsid w:val="004F2B27"/>
    <w:rsid w:val="004F3ABE"/>
    <w:rsid w:val="004F4554"/>
    <w:rsid w:val="004F48BC"/>
    <w:rsid w:val="004F574C"/>
    <w:rsid w:val="0050168A"/>
    <w:rsid w:val="00501EE7"/>
    <w:rsid w:val="00502C6A"/>
    <w:rsid w:val="005031DC"/>
    <w:rsid w:val="005038D9"/>
    <w:rsid w:val="00504412"/>
    <w:rsid w:val="00504BAB"/>
    <w:rsid w:val="00504DED"/>
    <w:rsid w:val="00504E2E"/>
    <w:rsid w:val="00504FB1"/>
    <w:rsid w:val="00505CA0"/>
    <w:rsid w:val="005068C9"/>
    <w:rsid w:val="00506E53"/>
    <w:rsid w:val="005108A0"/>
    <w:rsid w:val="005109E2"/>
    <w:rsid w:val="005111A6"/>
    <w:rsid w:val="00513026"/>
    <w:rsid w:val="005136FD"/>
    <w:rsid w:val="00513AAE"/>
    <w:rsid w:val="005151A3"/>
    <w:rsid w:val="005156C1"/>
    <w:rsid w:val="00516784"/>
    <w:rsid w:val="005169B9"/>
    <w:rsid w:val="00520682"/>
    <w:rsid w:val="005207B1"/>
    <w:rsid w:val="005214C8"/>
    <w:rsid w:val="00521694"/>
    <w:rsid w:val="00521C09"/>
    <w:rsid w:val="00523526"/>
    <w:rsid w:val="00524A99"/>
    <w:rsid w:val="00525388"/>
    <w:rsid w:val="00525773"/>
    <w:rsid w:val="00525B61"/>
    <w:rsid w:val="0053042E"/>
    <w:rsid w:val="005336D1"/>
    <w:rsid w:val="005342F8"/>
    <w:rsid w:val="00536A38"/>
    <w:rsid w:val="00537A74"/>
    <w:rsid w:val="00540791"/>
    <w:rsid w:val="00540E35"/>
    <w:rsid w:val="005417C9"/>
    <w:rsid w:val="005418BD"/>
    <w:rsid w:val="005433FD"/>
    <w:rsid w:val="00544BAC"/>
    <w:rsid w:val="00546E94"/>
    <w:rsid w:val="00547D32"/>
    <w:rsid w:val="00550569"/>
    <w:rsid w:val="0055188A"/>
    <w:rsid w:val="00551A36"/>
    <w:rsid w:val="00552381"/>
    <w:rsid w:val="00552821"/>
    <w:rsid w:val="0055303B"/>
    <w:rsid w:val="0055343E"/>
    <w:rsid w:val="005538F7"/>
    <w:rsid w:val="005539D4"/>
    <w:rsid w:val="00554A0E"/>
    <w:rsid w:val="0055522F"/>
    <w:rsid w:val="0055535B"/>
    <w:rsid w:val="005568AE"/>
    <w:rsid w:val="00560272"/>
    <w:rsid w:val="0056041D"/>
    <w:rsid w:val="00560772"/>
    <w:rsid w:val="00561712"/>
    <w:rsid w:val="00561794"/>
    <w:rsid w:val="0056464B"/>
    <w:rsid w:val="005646C2"/>
    <w:rsid w:val="00565465"/>
    <w:rsid w:val="005658B2"/>
    <w:rsid w:val="00565C4B"/>
    <w:rsid w:val="00565E44"/>
    <w:rsid w:val="0056620F"/>
    <w:rsid w:val="00566EDE"/>
    <w:rsid w:val="005670D9"/>
    <w:rsid w:val="005678DB"/>
    <w:rsid w:val="0057176E"/>
    <w:rsid w:val="00571864"/>
    <w:rsid w:val="00572A4F"/>
    <w:rsid w:val="0057467A"/>
    <w:rsid w:val="0057511E"/>
    <w:rsid w:val="00575B7E"/>
    <w:rsid w:val="00575F64"/>
    <w:rsid w:val="005762E5"/>
    <w:rsid w:val="00576BF5"/>
    <w:rsid w:val="00577ED0"/>
    <w:rsid w:val="00580B21"/>
    <w:rsid w:val="00580BDA"/>
    <w:rsid w:val="00583614"/>
    <w:rsid w:val="005836AB"/>
    <w:rsid w:val="0058443F"/>
    <w:rsid w:val="005848A6"/>
    <w:rsid w:val="005856ED"/>
    <w:rsid w:val="00586241"/>
    <w:rsid w:val="00586473"/>
    <w:rsid w:val="0058716E"/>
    <w:rsid w:val="005874A8"/>
    <w:rsid w:val="00590034"/>
    <w:rsid w:val="00590205"/>
    <w:rsid w:val="00590DBA"/>
    <w:rsid w:val="00591632"/>
    <w:rsid w:val="00591CBF"/>
    <w:rsid w:val="00592C1E"/>
    <w:rsid w:val="00597157"/>
    <w:rsid w:val="00597451"/>
    <w:rsid w:val="005A0A78"/>
    <w:rsid w:val="005A115A"/>
    <w:rsid w:val="005A33E5"/>
    <w:rsid w:val="005A34C0"/>
    <w:rsid w:val="005A5FA7"/>
    <w:rsid w:val="005A6536"/>
    <w:rsid w:val="005A6C24"/>
    <w:rsid w:val="005A7CED"/>
    <w:rsid w:val="005A7FBB"/>
    <w:rsid w:val="005B12B7"/>
    <w:rsid w:val="005B42D0"/>
    <w:rsid w:val="005B616B"/>
    <w:rsid w:val="005B6780"/>
    <w:rsid w:val="005B7B79"/>
    <w:rsid w:val="005C0D62"/>
    <w:rsid w:val="005C0DD0"/>
    <w:rsid w:val="005C1073"/>
    <w:rsid w:val="005C1FE6"/>
    <w:rsid w:val="005C2168"/>
    <w:rsid w:val="005C3565"/>
    <w:rsid w:val="005C3763"/>
    <w:rsid w:val="005C39E9"/>
    <w:rsid w:val="005C4494"/>
    <w:rsid w:val="005C473D"/>
    <w:rsid w:val="005C479C"/>
    <w:rsid w:val="005C5F6D"/>
    <w:rsid w:val="005C7D6E"/>
    <w:rsid w:val="005D000C"/>
    <w:rsid w:val="005D00E0"/>
    <w:rsid w:val="005D088B"/>
    <w:rsid w:val="005D306B"/>
    <w:rsid w:val="005D33DF"/>
    <w:rsid w:val="005D3B0A"/>
    <w:rsid w:val="005D417C"/>
    <w:rsid w:val="005D7404"/>
    <w:rsid w:val="005D7D47"/>
    <w:rsid w:val="005E16C2"/>
    <w:rsid w:val="005E3175"/>
    <w:rsid w:val="005E33E8"/>
    <w:rsid w:val="005E404F"/>
    <w:rsid w:val="005E4282"/>
    <w:rsid w:val="005E488A"/>
    <w:rsid w:val="005E5826"/>
    <w:rsid w:val="005E5A8A"/>
    <w:rsid w:val="005F0A3B"/>
    <w:rsid w:val="005F1931"/>
    <w:rsid w:val="005F2D36"/>
    <w:rsid w:val="005F3B68"/>
    <w:rsid w:val="005F3C7A"/>
    <w:rsid w:val="005F4469"/>
    <w:rsid w:val="005F54BA"/>
    <w:rsid w:val="005F5856"/>
    <w:rsid w:val="005F5FE8"/>
    <w:rsid w:val="005F6381"/>
    <w:rsid w:val="005F7634"/>
    <w:rsid w:val="00600588"/>
    <w:rsid w:val="006013D8"/>
    <w:rsid w:val="0060427D"/>
    <w:rsid w:val="00604CB5"/>
    <w:rsid w:val="006074C6"/>
    <w:rsid w:val="00607B67"/>
    <w:rsid w:val="00607C50"/>
    <w:rsid w:val="006124B3"/>
    <w:rsid w:val="00612BCA"/>
    <w:rsid w:val="0061326C"/>
    <w:rsid w:val="006135C4"/>
    <w:rsid w:val="00614BE9"/>
    <w:rsid w:val="0061720A"/>
    <w:rsid w:val="00617E2C"/>
    <w:rsid w:val="00620366"/>
    <w:rsid w:val="00620697"/>
    <w:rsid w:val="0062136B"/>
    <w:rsid w:val="006220AF"/>
    <w:rsid w:val="00623B7B"/>
    <w:rsid w:val="00623EDD"/>
    <w:rsid w:val="00624591"/>
    <w:rsid w:val="006248F2"/>
    <w:rsid w:val="00626138"/>
    <w:rsid w:val="00626142"/>
    <w:rsid w:val="00626396"/>
    <w:rsid w:val="006306E6"/>
    <w:rsid w:val="00630E75"/>
    <w:rsid w:val="00631709"/>
    <w:rsid w:val="00631833"/>
    <w:rsid w:val="00631E58"/>
    <w:rsid w:val="006355EC"/>
    <w:rsid w:val="00635BE5"/>
    <w:rsid w:val="00635EF0"/>
    <w:rsid w:val="006369F8"/>
    <w:rsid w:val="006376EE"/>
    <w:rsid w:val="006378F1"/>
    <w:rsid w:val="00643872"/>
    <w:rsid w:val="006445CB"/>
    <w:rsid w:val="0064533C"/>
    <w:rsid w:val="0064551E"/>
    <w:rsid w:val="00645FDE"/>
    <w:rsid w:val="00646ED1"/>
    <w:rsid w:val="00647054"/>
    <w:rsid w:val="006476EE"/>
    <w:rsid w:val="00647C83"/>
    <w:rsid w:val="00650E6C"/>
    <w:rsid w:val="00650F64"/>
    <w:rsid w:val="006515FE"/>
    <w:rsid w:val="00652290"/>
    <w:rsid w:val="00652800"/>
    <w:rsid w:val="00652CF3"/>
    <w:rsid w:val="00653FAB"/>
    <w:rsid w:val="006541CF"/>
    <w:rsid w:val="00654AFF"/>
    <w:rsid w:val="00654EEF"/>
    <w:rsid w:val="006558CA"/>
    <w:rsid w:val="00655AA0"/>
    <w:rsid w:val="0065697F"/>
    <w:rsid w:val="00656DFD"/>
    <w:rsid w:val="00657EF6"/>
    <w:rsid w:val="006608C3"/>
    <w:rsid w:val="006617AC"/>
    <w:rsid w:val="00661BAC"/>
    <w:rsid w:val="00662EBC"/>
    <w:rsid w:val="006635A2"/>
    <w:rsid w:val="006645CB"/>
    <w:rsid w:val="00665C1C"/>
    <w:rsid w:val="00665E5A"/>
    <w:rsid w:val="0066635E"/>
    <w:rsid w:val="00666DC7"/>
    <w:rsid w:val="006705D6"/>
    <w:rsid w:val="00671556"/>
    <w:rsid w:val="006725E4"/>
    <w:rsid w:val="00672DF1"/>
    <w:rsid w:val="00680AEE"/>
    <w:rsid w:val="0068342F"/>
    <w:rsid w:val="00683C6F"/>
    <w:rsid w:val="006843C4"/>
    <w:rsid w:val="00685231"/>
    <w:rsid w:val="00685EDF"/>
    <w:rsid w:val="006868A1"/>
    <w:rsid w:val="006868FD"/>
    <w:rsid w:val="00687053"/>
    <w:rsid w:val="006872F1"/>
    <w:rsid w:val="006877D2"/>
    <w:rsid w:val="0069312E"/>
    <w:rsid w:val="006943D8"/>
    <w:rsid w:val="00694D3F"/>
    <w:rsid w:val="00695084"/>
    <w:rsid w:val="006951AB"/>
    <w:rsid w:val="00695A1B"/>
    <w:rsid w:val="00696C8D"/>
    <w:rsid w:val="00696D69"/>
    <w:rsid w:val="006A08BC"/>
    <w:rsid w:val="006A2355"/>
    <w:rsid w:val="006A240F"/>
    <w:rsid w:val="006A2B69"/>
    <w:rsid w:val="006A2D5B"/>
    <w:rsid w:val="006A4614"/>
    <w:rsid w:val="006A4B19"/>
    <w:rsid w:val="006A4C68"/>
    <w:rsid w:val="006A5B98"/>
    <w:rsid w:val="006A7F68"/>
    <w:rsid w:val="006B08F7"/>
    <w:rsid w:val="006B1677"/>
    <w:rsid w:val="006B3CA3"/>
    <w:rsid w:val="006B4186"/>
    <w:rsid w:val="006B4449"/>
    <w:rsid w:val="006B4A5C"/>
    <w:rsid w:val="006B4D6A"/>
    <w:rsid w:val="006B5675"/>
    <w:rsid w:val="006B56DE"/>
    <w:rsid w:val="006B6069"/>
    <w:rsid w:val="006B6DAE"/>
    <w:rsid w:val="006B74C7"/>
    <w:rsid w:val="006B7B44"/>
    <w:rsid w:val="006C0B01"/>
    <w:rsid w:val="006C1761"/>
    <w:rsid w:val="006C18B6"/>
    <w:rsid w:val="006C19CC"/>
    <w:rsid w:val="006C2127"/>
    <w:rsid w:val="006C4C43"/>
    <w:rsid w:val="006C7094"/>
    <w:rsid w:val="006C7754"/>
    <w:rsid w:val="006C77E5"/>
    <w:rsid w:val="006D0656"/>
    <w:rsid w:val="006D1EF1"/>
    <w:rsid w:val="006D2116"/>
    <w:rsid w:val="006D3814"/>
    <w:rsid w:val="006D507C"/>
    <w:rsid w:val="006D5F98"/>
    <w:rsid w:val="006D62F8"/>
    <w:rsid w:val="006D7935"/>
    <w:rsid w:val="006D7986"/>
    <w:rsid w:val="006D7C9A"/>
    <w:rsid w:val="006E0067"/>
    <w:rsid w:val="006E1338"/>
    <w:rsid w:val="006E304E"/>
    <w:rsid w:val="006E448E"/>
    <w:rsid w:val="006E4CD7"/>
    <w:rsid w:val="006E530C"/>
    <w:rsid w:val="006E5483"/>
    <w:rsid w:val="006F0D5A"/>
    <w:rsid w:val="006F0DA7"/>
    <w:rsid w:val="006F3016"/>
    <w:rsid w:val="006F4946"/>
    <w:rsid w:val="006F5921"/>
    <w:rsid w:val="006F6D62"/>
    <w:rsid w:val="006F729D"/>
    <w:rsid w:val="006F7E11"/>
    <w:rsid w:val="00701E88"/>
    <w:rsid w:val="00702B17"/>
    <w:rsid w:val="00703A6F"/>
    <w:rsid w:val="00703E36"/>
    <w:rsid w:val="0070566F"/>
    <w:rsid w:val="0070575F"/>
    <w:rsid w:val="00705CDA"/>
    <w:rsid w:val="007075CF"/>
    <w:rsid w:val="00707739"/>
    <w:rsid w:val="0071123B"/>
    <w:rsid w:val="00711799"/>
    <w:rsid w:val="00712B94"/>
    <w:rsid w:val="00714706"/>
    <w:rsid w:val="00714ABD"/>
    <w:rsid w:val="00714DEC"/>
    <w:rsid w:val="00716E36"/>
    <w:rsid w:val="007178E9"/>
    <w:rsid w:val="00720A33"/>
    <w:rsid w:val="0072344E"/>
    <w:rsid w:val="00724100"/>
    <w:rsid w:val="00724A63"/>
    <w:rsid w:val="00730F28"/>
    <w:rsid w:val="00732A6A"/>
    <w:rsid w:val="0073329B"/>
    <w:rsid w:val="00734AC1"/>
    <w:rsid w:val="00734DE2"/>
    <w:rsid w:val="00735A87"/>
    <w:rsid w:val="00736564"/>
    <w:rsid w:val="00736776"/>
    <w:rsid w:val="0073789B"/>
    <w:rsid w:val="007406A0"/>
    <w:rsid w:val="00742015"/>
    <w:rsid w:val="007421EB"/>
    <w:rsid w:val="007431EC"/>
    <w:rsid w:val="00743235"/>
    <w:rsid w:val="007433D7"/>
    <w:rsid w:val="0074399C"/>
    <w:rsid w:val="00743CD8"/>
    <w:rsid w:val="00746093"/>
    <w:rsid w:val="00746513"/>
    <w:rsid w:val="007509D3"/>
    <w:rsid w:val="00750BED"/>
    <w:rsid w:val="00752944"/>
    <w:rsid w:val="007535E4"/>
    <w:rsid w:val="00754842"/>
    <w:rsid w:val="007548B3"/>
    <w:rsid w:val="007553CD"/>
    <w:rsid w:val="00756484"/>
    <w:rsid w:val="00756652"/>
    <w:rsid w:val="00756C93"/>
    <w:rsid w:val="00757633"/>
    <w:rsid w:val="00757A4F"/>
    <w:rsid w:val="00760322"/>
    <w:rsid w:val="007605B8"/>
    <w:rsid w:val="007605BE"/>
    <w:rsid w:val="00760B17"/>
    <w:rsid w:val="007622B3"/>
    <w:rsid w:val="0076294F"/>
    <w:rsid w:val="0076349A"/>
    <w:rsid w:val="007637D2"/>
    <w:rsid w:val="00763915"/>
    <w:rsid w:val="00763D46"/>
    <w:rsid w:val="007640F3"/>
    <w:rsid w:val="00765533"/>
    <w:rsid w:val="00765CDC"/>
    <w:rsid w:val="00765E9C"/>
    <w:rsid w:val="007662A6"/>
    <w:rsid w:val="00766788"/>
    <w:rsid w:val="00771868"/>
    <w:rsid w:val="0077313A"/>
    <w:rsid w:val="00775ED2"/>
    <w:rsid w:val="00776DF2"/>
    <w:rsid w:val="0077734D"/>
    <w:rsid w:val="007803D2"/>
    <w:rsid w:val="0078060A"/>
    <w:rsid w:val="00780E06"/>
    <w:rsid w:val="00783E8C"/>
    <w:rsid w:val="00785355"/>
    <w:rsid w:val="0078626C"/>
    <w:rsid w:val="00786652"/>
    <w:rsid w:val="00786AFD"/>
    <w:rsid w:val="00787CDC"/>
    <w:rsid w:val="00791B3F"/>
    <w:rsid w:val="00792CBF"/>
    <w:rsid w:val="00793579"/>
    <w:rsid w:val="00793A58"/>
    <w:rsid w:val="007942A0"/>
    <w:rsid w:val="007944E0"/>
    <w:rsid w:val="00794D0F"/>
    <w:rsid w:val="00794E05"/>
    <w:rsid w:val="00795FE8"/>
    <w:rsid w:val="00796186"/>
    <w:rsid w:val="00796984"/>
    <w:rsid w:val="00796F06"/>
    <w:rsid w:val="007972E3"/>
    <w:rsid w:val="007A0C66"/>
    <w:rsid w:val="007A25C9"/>
    <w:rsid w:val="007A384C"/>
    <w:rsid w:val="007A3B26"/>
    <w:rsid w:val="007A3C00"/>
    <w:rsid w:val="007A3F31"/>
    <w:rsid w:val="007A4719"/>
    <w:rsid w:val="007B078D"/>
    <w:rsid w:val="007B0F2D"/>
    <w:rsid w:val="007B337A"/>
    <w:rsid w:val="007B3662"/>
    <w:rsid w:val="007B36F3"/>
    <w:rsid w:val="007B3A09"/>
    <w:rsid w:val="007B4C08"/>
    <w:rsid w:val="007B58CD"/>
    <w:rsid w:val="007B67A4"/>
    <w:rsid w:val="007B6F4A"/>
    <w:rsid w:val="007C1398"/>
    <w:rsid w:val="007C17FC"/>
    <w:rsid w:val="007C1C0A"/>
    <w:rsid w:val="007C25AE"/>
    <w:rsid w:val="007C29C3"/>
    <w:rsid w:val="007C325C"/>
    <w:rsid w:val="007C51DD"/>
    <w:rsid w:val="007C641A"/>
    <w:rsid w:val="007C66C8"/>
    <w:rsid w:val="007C6842"/>
    <w:rsid w:val="007C77BB"/>
    <w:rsid w:val="007D025C"/>
    <w:rsid w:val="007D051D"/>
    <w:rsid w:val="007D16BF"/>
    <w:rsid w:val="007D1E03"/>
    <w:rsid w:val="007D5F1E"/>
    <w:rsid w:val="007D6128"/>
    <w:rsid w:val="007D6EF7"/>
    <w:rsid w:val="007D7013"/>
    <w:rsid w:val="007E0969"/>
    <w:rsid w:val="007E374B"/>
    <w:rsid w:val="007E4B13"/>
    <w:rsid w:val="007E5517"/>
    <w:rsid w:val="007E5C0E"/>
    <w:rsid w:val="007E5C18"/>
    <w:rsid w:val="007E700D"/>
    <w:rsid w:val="007E77F9"/>
    <w:rsid w:val="007E7B1D"/>
    <w:rsid w:val="007F2588"/>
    <w:rsid w:val="007F2647"/>
    <w:rsid w:val="007F380F"/>
    <w:rsid w:val="007F3EBF"/>
    <w:rsid w:val="007F54EA"/>
    <w:rsid w:val="007F5E6E"/>
    <w:rsid w:val="007F638C"/>
    <w:rsid w:val="007F67E4"/>
    <w:rsid w:val="007F7EAA"/>
    <w:rsid w:val="00800007"/>
    <w:rsid w:val="00800C0B"/>
    <w:rsid w:val="00801821"/>
    <w:rsid w:val="00802FE6"/>
    <w:rsid w:val="00803CAE"/>
    <w:rsid w:val="00805A4C"/>
    <w:rsid w:val="00805AF5"/>
    <w:rsid w:val="00806DD2"/>
    <w:rsid w:val="008075C1"/>
    <w:rsid w:val="00811496"/>
    <w:rsid w:val="00811996"/>
    <w:rsid w:val="008123DA"/>
    <w:rsid w:val="008130A2"/>
    <w:rsid w:val="00816430"/>
    <w:rsid w:val="00816D87"/>
    <w:rsid w:val="008173B8"/>
    <w:rsid w:val="008177CF"/>
    <w:rsid w:val="00817D9B"/>
    <w:rsid w:val="00817EF5"/>
    <w:rsid w:val="008207C8"/>
    <w:rsid w:val="0082147B"/>
    <w:rsid w:val="008215E3"/>
    <w:rsid w:val="008218BD"/>
    <w:rsid w:val="0082212B"/>
    <w:rsid w:val="0082226A"/>
    <w:rsid w:val="008222B4"/>
    <w:rsid w:val="0082255F"/>
    <w:rsid w:val="008236F3"/>
    <w:rsid w:val="0082398D"/>
    <w:rsid w:val="008239A9"/>
    <w:rsid w:val="00824B68"/>
    <w:rsid w:val="00826120"/>
    <w:rsid w:val="00826535"/>
    <w:rsid w:val="00826DA2"/>
    <w:rsid w:val="008275BF"/>
    <w:rsid w:val="0083482D"/>
    <w:rsid w:val="008349EA"/>
    <w:rsid w:val="0083640C"/>
    <w:rsid w:val="00836F12"/>
    <w:rsid w:val="00840168"/>
    <w:rsid w:val="00840717"/>
    <w:rsid w:val="00841DBE"/>
    <w:rsid w:val="00842B67"/>
    <w:rsid w:val="00843549"/>
    <w:rsid w:val="00844097"/>
    <w:rsid w:val="0084458F"/>
    <w:rsid w:val="00844F1B"/>
    <w:rsid w:val="0084565E"/>
    <w:rsid w:val="00846598"/>
    <w:rsid w:val="0084753A"/>
    <w:rsid w:val="00847868"/>
    <w:rsid w:val="00850A13"/>
    <w:rsid w:val="00851034"/>
    <w:rsid w:val="0085276D"/>
    <w:rsid w:val="00852ADD"/>
    <w:rsid w:val="008535B3"/>
    <w:rsid w:val="008536B1"/>
    <w:rsid w:val="0085372C"/>
    <w:rsid w:val="00853883"/>
    <w:rsid w:val="008563D8"/>
    <w:rsid w:val="00856EC4"/>
    <w:rsid w:val="00857B8C"/>
    <w:rsid w:val="00857FC1"/>
    <w:rsid w:val="00860148"/>
    <w:rsid w:val="0086081A"/>
    <w:rsid w:val="00860BDA"/>
    <w:rsid w:val="0086137A"/>
    <w:rsid w:val="0086260C"/>
    <w:rsid w:val="008635ED"/>
    <w:rsid w:val="00864572"/>
    <w:rsid w:val="008646CF"/>
    <w:rsid w:val="00865986"/>
    <w:rsid w:val="00867FCB"/>
    <w:rsid w:val="008704C4"/>
    <w:rsid w:val="00870AE1"/>
    <w:rsid w:val="008715ED"/>
    <w:rsid w:val="00871A86"/>
    <w:rsid w:val="00874B93"/>
    <w:rsid w:val="00874D21"/>
    <w:rsid w:val="00874FBC"/>
    <w:rsid w:val="00876018"/>
    <w:rsid w:val="008766A3"/>
    <w:rsid w:val="00876F04"/>
    <w:rsid w:val="00877633"/>
    <w:rsid w:val="00877944"/>
    <w:rsid w:val="00880B89"/>
    <w:rsid w:val="00881110"/>
    <w:rsid w:val="00881AF0"/>
    <w:rsid w:val="00881FEF"/>
    <w:rsid w:val="00882F22"/>
    <w:rsid w:val="00882FEF"/>
    <w:rsid w:val="00883251"/>
    <w:rsid w:val="008839DD"/>
    <w:rsid w:val="00886330"/>
    <w:rsid w:val="008869D2"/>
    <w:rsid w:val="00886DE3"/>
    <w:rsid w:val="0088760F"/>
    <w:rsid w:val="0089059C"/>
    <w:rsid w:val="00891415"/>
    <w:rsid w:val="00891C68"/>
    <w:rsid w:val="008925BD"/>
    <w:rsid w:val="00892E92"/>
    <w:rsid w:val="008946C3"/>
    <w:rsid w:val="00895B8A"/>
    <w:rsid w:val="00895C5A"/>
    <w:rsid w:val="00896007"/>
    <w:rsid w:val="0089668B"/>
    <w:rsid w:val="008A036B"/>
    <w:rsid w:val="008A08F8"/>
    <w:rsid w:val="008A26B4"/>
    <w:rsid w:val="008A2E1F"/>
    <w:rsid w:val="008A36A5"/>
    <w:rsid w:val="008A39AA"/>
    <w:rsid w:val="008A68AB"/>
    <w:rsid w:val="008A6C04"/>
    <w:rsid w:val="008A6E41"/>
    <w:rsid w:val="008B1FCB"/>
    <w:rsid w:val="008B2095"/>
    <w:rsid w:val="008B2F0B"/>
    <w:rsid w:val="008B3301"/>
    <w:rsid w:val="008B434D"/>
    <w:rsid w:val="008B5770"/>
    <w:rsid w:val="008B59A7"/>
    <w:rsid w:val="008B6362"/>
    <w:rsid w:val="008B73E7"/>
    <w:rsid w:val="008B7752"/>
    <w:rsid w:val="008C0141"/>
    <w:rsid w:val="008C0298"/>
    <w:rsid w:val="008C0AEB"/>
    <w:rsid w:val="008C0C4D"/>
    <w:rsid w:val="008C25B3"/>
    <w:rsid w:val="008C262D"/>
    <w:rsid w:val="008C3212"/>
    <w:rsid w:val="008C3213"/>
    <w:rsid w:val="008C3924"/>
    <w:rsid w:val="008C3DFB"/>
    <w:rsid w:val="008C5E3A"/>
    <w:rsid w:val="008C61BB"/>
    <w:rsid w:val="008C7456"/>
    <w:rsid w:val="008C76A3"/>
    <w:rsid w:val="008C77B2"/>
    <w:rsid w:val="008C7979"/>
    <w:rsid w:val="008D0141"/>
    <w:rsid w:val="008D075A"/>
    <w:rsid w:val="008D16DC"/>
    <w:rsid w:val="008D2861"/>
    <w:rsid w:val="008D467A"/>
    <w:rsid w:val="008D5133"/>
    <w:rsid w:val="008D61DC"/>
    <w:rsid w:val="008D65D6"/>
    <w:rsid w:val="008D6FCB"/>
    <w:rsid w:val="008D756F"/>
    <w:rsid w:val="008E09BA"/>
    <w:rsid w:val="008E16A2"/>
    <w:rsid w:val="008E3874"/>
    <w:rsid w:val="008E3943"/>
    <w:rsid w:val="008E5052"/>
    <w:rsid w:val="008E536C"/>
    <w:rsid w:val="008E5596"/>
    <w:rsid w:val="008E6260"/>
    <w:rsid w:val="008E6360"/>
    <w:rsid w:val="008E7456"/>
    <w:rsid w:val="008E7955"/>
    <w:rsid w:val="008F0557"/>
    <w:rsid w:val="008F0815"/>
    <w:rsid w:val="008F16A4"/>
    <w:rsid w:val="008F196A"/>
    <w:rsid w:val="008F3084"/>
    <w:rsid w:val="008F4E8B"/>
    <w:rsid w:val="008F5548"/>
    <w:rsid w:val="008F5FA7"/>
    <w:rsid w:val="008F6745"/>
    <w:rsid w:val="008F788C"/>
    <w:rsid w:val="00903A24"/>
    <w:rsid w:val="0090445D"/>
    <w:rsid w:val="00907441"/>
    <w:rsid w:val="009078B0"/>
    <w:rsid w:val="0091057C"/>
    <w:rsid w:val="00910B3B"/>
    <w:rsid w:val="00912457"/>
    <w:rsid w:val="009129BB"/>
    <w:rsid w:val="00912A24"/>
    <w:rsid w:val="00914F77"/>
    <w:rsid w:val="00915599"/>
    <w:rsid w:val="00915FD1"/>
    <w:rsid w:val="00920165"/>
    <w:rsid w:val="009219FC"/>
    <w:rsid w:val="0092273D"/>
    <w:rsid w:val="0092296B"/>
    <w:rsid w:val="00922A08"/>
    <w:rsid w:val="00923112"/>
    <w:rsid w:val="0092343C"/>
    <w:rsid w:val="00923466"/>
    <w:rsid w:val="0092375C"/>
    <w:rsid w:val="00924191"/>
    <w:rsid w:val="00924F08"/>
    <w:rsid w:val="00925AA5"/>
    <w:rsid w:val="00925CCE"/>
    <w:rsid w:val="0092617F"/>
    <w:rsid w:val="009264F9"/>
    <w:rsid w:val="00926785"/>
    <w:rsid w:val="00926F69"/>
    <w:rsid w:val="00927750"/>
    <w:rsid w:val="009278FB"/>
    <w:rsid w:val="0093023F"/>
    <w:rsid w:val="009306F7"/>
    <w:rsid w:val="00930D44"/>
    <w:rsid w:val="00931D1D"/>
    <w:rsid w:val="00932562"/>
    <w:rsid w:val="009327D1"/>
    <w:rsid w:val="00932CE4"/>
    <w:rsid w:val="00933B29"/>
    <w:rsid w:val="00934032"/>
    <w:rsid w:val="00934AC8"/>
    <w:rsid w:val="00941E79"/>
    <w:rsid w:val="00943963"/>
    <w:rsid w:val="00943B85"/>
    <w:rsid w:val="00944942"/>
    <w:rsid w:val="00944FBB"/>
    <w:rsid w:val="00945175"/>
    <w:rsid w:val="0094548D"/>
    <w:rsid w:val="009456A8"/>
    <w:rsid w:val="009456B2"/>
    <w:rsid w:val="00945E67"/>
    <w:rsid w:val="00946C33"/>
    <w:rsid w:val="009471E4"/>
    <w:rsid w:val="009475A6"/>
    <w:rsid w:val="00950B83"/>
    <w:rsid w:val="00950F83"/>
    <w:rsid w:val="00953F90"/>
    <w:rsid w:val="00955C70"/>
    <w:rsid w:val="00956844"/>
    <w:rsid w:val="00961596"/>
    <w:rsid w:val="00961E1B"/>
    <w:rsid w:val="00963129"/>
    <w:rsid w:val="00964013"/>
    <w:rsid w:val="00965CA7"/>
    <w:rsid w:val="00971647"/>
    <w:rsid w:val="00971692"/>
    <w:rsid w:val="009724BC"/>
    <w:rsid w:val="0097286E"/>
    <w:rsid w:val="009735B8"/>
    <w:rsid w:val="0097433E"/>
    <w:rsid w:val="00974FDB"/>
    <w:rsid w:val="00976391"/>
    <w:rsid w:val="0097648B"/>
    <w:rsid w:val="00976555"/>
    <w:rsid w:val="00977E87"/>
    <w:rsid w:val="0098134D"/>
    <w:rsid w:val="009816EC"/>
    <w:rsid w:val="009827D4"/>
    <w:rsid w:val="0098375A"/>
    <w:rsid w:val="00983B9D"/>
    <w:rsid w:val="00986096"/>
    <w:rsid w:val="00990F2B"/>
    <w:rsid w:val="009910E3"/>
    <w:rsid w:val="00991A5A"/>
    <w:rsid w:val="00991DFE"/>
    <w:rsid w:val="00991F39"/>
    <w:rsid w:val="00994753"/>
    <w:rsid w:val="009956E4"/>
    <w:rsid w:val="0099587C"/>
    <w:rsid w:val="00997AEA"/>
    <w:rsid w:val="009A0C92"/>
    <w:rsid w:val="009A26C7"/>
    <w:rsid w:val="009A2D95"/>
    <w:rsid w:val="009A3023"/>
    <w:rsid w:val="009A403F"/>
    <w:rsid w:val="009A5794"/>
    <w:rsid w:val="009A5815"/>
    <w:rsid w:val="009A66AA"/>
    <w:rsid w:val="009A7D0D"/>
    <w:rsid w:val="009B0325"/>
    <w:rsid w:val="009B25FE"/>
    <w:rsid w:val="009B29DD"/>
    <w:rsid w:val="009B36D4"/>
    <w:rsid w:val="009B3C62"/>
    <w:rsid w:val="009B4F42"/>
    <w:rsid w:val="009B7624"/>
    <w:rsid w:val="009B7BAE"/>
    <w:rsid w:val="009C049A"/>
    <w:rsid w:val="009C212B"/>
    <w:rsid w:val="009C3413"/>
    <w:rsid w:val="009C4380"/>
    <w:rsid w:val="009C44CE"/>
    <w:rsid w:val="009C45AC"/>
    <w:rsid w:val="009C5A05"/>
    <w:rsid w:val="009C6146"/>
    <w:rsid w:val="009C6CC6"/>
    <w:rsid w:val="009C6D35"/>
    <w:rsid w:val="009C7DEC"/>
    <w:rsid w:val="009D05EC"/>
    <w:rsid w:val="009D1834"/>
    <w:rsid w:val="009D1DF2"/>
    <w:rsid w:val="009D3114"/>
    <w:rsid w:val="009D3144"/>
    <w:rsid w:val="009D3B4D"/>
    <w:rsid w:val="009D48DC"/>
    <w:rsid w:val="009E1545"/>
    <w:rsid w:val="009E162C"/>
    <w:rsid w:val="009E1ECA"/>
    <w:rsid w:val="009E2342"/>
    <w:rsid w:val="009E263D"/>
    <w:rsid w:val="009E280C"/>
    <w:rsid w:val="009E2872"/>
    <w:rsid w:val="009E2A33"/>
    <w:rsid w:val="009E2F37"/>
    <w:rsid w:val="009E533A"/>
    <w:rsid w:val="009E54A2"/>
    <w:rsid w:val="009E5892"/>
    <w:rsid w:val="009E5C67"/>
    <w:rsid w:val="009E5F12"/>
    <w:rsid w:val="009E5FD2"/>
    <w:rsid w:val="009E5FF2"/>
    <w:rsid w:val="009E6877"/>
    <w:rsid w:val="009E734D"/>
    <w:rsid w:val="009F097C"/>
    <w:rsid w:val="009F17C9"/>
    <w:rsid w:val="009F3BF7"/>
    <w:rsid w:val="009F400A"/>
    <w:rsid w:val="009F5B61"/>
    <w:rsid w:val="009F67E9"/>
    <w:rsid w:val="009F7610"/>
    <w:rsid w:val="009F7944"/>
    <w:rsid w:val="00A00EA3"/>
    <w:rsid w:val="00A01ACD"/>
    <w:rsid w:val="00A032A6"/>
    <w:rsid w:val="00A04173"/>
    <w:rsid w:val="00A05DFF"/>
    <w:rsid w:val="00A06C5E"/>
    <w:rsid w:val="00A101E3"/>
    <w:rsid w:val="00A10E08"/>
    <w:rsid w:val="00A11073"/>
    <w:rsid w:val="00A115C5"/>
    <w:rsid w:val="00A12551"/>
    <w:rsid w:val="00A12F73"/>
    <w:rsid w:val="00A13301"/>
    <w:rsid w:val="00A13B12"/>
    <w:rsid w:val="00A14682"/>
    <w:rsid w:val="00A15A7E"/>
    <w:rsid w:val="00A163D9"/>
    <w:rsid w:val="00A1655A"/>
    <w:rsid w:val="00A20594"/>
    <w:rsid w:val="00A2086B"/>
    <w:rsid w:val="00A2147D"/>
    <w:rsid w:val="00A2168F"/>
    <w:rsid w:val="00A22185"/>
    <w:rsid w:val="00A224D3"/>
    <w:rsid w:val="00A2294A"/>
    <w:rsid w:val="00A22F68"/>
    <w:rsid w:val="00A233E4"/>
    <w:rsid w:val="00A23F10"/>
    <w:rsid w:val="00A24B92"/>
    <w:rsid w:val="00A25526"/>
    <w:rsid w:val="00A263A0"/>
    <w:rsid w:val="00A26515"/>
    <w:rsid w:val="00A27A60"/>
    <w:rsid w:val="00A27DA7"/>
    <w:rsid w:val="00A30D5D"/>
    <w:rsid w:val="00A30D6C"/>
    <w:rsid w:val="00A31215"/>
    <w:rsid w:val="00A31666"/>
    <w:rsid w:val="00A31C3F"/>
    <w:rsid w:val="00A32349"/>
    <w:rsid w:val="00A3326C"/>
    <w:rsid w:val="00A3566D"/>
    <w:rsid w:val="00A366F5"/>
    <w:rsid w:val="00A41955"/>
    <w:rsid w:val="00A42D80"/>
    <w:rsid w:val="00A43103"/>
    <w:rsid w:val="00A44775"/>
    <w:rsid w:val="00A464F2"/>
    <w:rsid w:val="00A47D32"/>
    <w:rsid w:val="00A50179"/>
    <w:rsid w:val="00A50C17"/>
    <w:rsid w:val="00A5334B"/>
    <w:rsid w:val="00A553B2"/>
    <w:rsid w:val="00A55F42"/>
    <w:rsid w:val="00A60723"/>
    <w:rsid w:val="00A612C7"/>
    <w:rsid w:val="00A624A8"/>
    <w:rsid w:val="00A624B7"/>
    <w:rsid w:val="00A63A75"/>
    <w:rsid w:val="00A64AC0"/>
    <w:rsid w:val="00A650AF"/>
    <w:rsid w:val="00A66DF2"/>
    <w:rsid w:val="00A70A93"/>
    <w:rsid w:val="00A71C36"/>
    <w:rsid w:val="00A71FBB"/>
    <w:rsid w:val="00A722F3"/>
    <w:rsid w:val="00A73AB1"/>
    <w:rsid w:val="00A73F58"/>
    <w:rsid w:val="00A753C1"/>
    <w:rsid w:val="00A75BBD"/>
    <w:rsid w:val="00A77248"/>
    <w:rsid w:val="00A773A5"/>
    <w:rsid w:val="00A7776F"/>
    <w:rsid w:val="00A77898"/>
    <w:rsid w:val="00A77B0D"/>
    <w:rsid w:val="00A80413"/>
    <w:rsid w:val="00A8113E"/>
    <w:rsid w:val="00A81240"/>
    <w:rsid w:val="00A82DE2"/>
    <w:rsid w:val="00A84661"/>
    <w:rsid w:val="00A85F65"/>
    <w:rsid w:val="00A87F27"/>
    <w:rsid w:val="00A90305"/>
    <w:rsid w:val="00A916A6"/>
    <w:rsid w:val="00A91C4F"/>
    <w:rsid w:val="00A91CF1"/>
    <w:rsid w:val="00A92AEB"/>
    <w:rsid w:val="00A92F58"/>
    <w:rsid w:val="00A93118"/>
    <w:rsid w:val="00A943FB"/>
    <w:rsid w:val="00A978D0"/>
    <w:rsid w:val="00AA0091"/>
    <w:rsid w:val="00AA0846"/>
    <w:rsid w:val="00AA0E9B"/>
    <w:rsid w:val="00AA10F1"/>
    <w:rsid w:val="00AA13F5"/>
    <w:rsid w:val="00AA142E"/>
    <w:rsid w:val="00AA1843"/>
    <w:rsid w:val="00AA35C1"/>
    <w:rsid w:val="00AA3B5D"/>
    <w:rsid w:val="00AA4BC9"/>
    <w:rsid w:val="00AA707C"/>
    <w:rsid w:val="00AA7084"/>
    <w:rsid w:val="00AB03A4"/>
    <w:rsid w:val="00AB087C"/>
    <w:rsid w:val="00AB0FB0"/>
    <w:rsid w:val="00AB1530"/>
    <w:rsid w:val="00AB1A6A"/>
    <w:rsid w:val="00AB2C99"/>
    <w:rsid w:val="00AB3081"/>
    <w:rsid w:val="00AB38E3"/>
    <w:rsid w:val="00AB4770"/>
    <w:rsid w:val="00AB54D5"/>
    <w:rsid w:val="00AB7E08"/>
    <w:rsid w:val="00AC06CE"/>
    <w:rsid w:val="00AC10AB"/>
    <w:rsid w:val="00AC146C"/>
    <w:rsid w:val="00AC1C06"/>
    <w:rsid w:val="00AC2478"/>
    <w:rsid w:val="00AC3015"/>
    <w:rsid w:val="00AC3800"/>
    <w:rsid w:val="00AC3DD5"/>
    <w:rsid w:val="00AC486D"/>
    <w:rsid w:val="00AC4DA6"/>
    <w:rsid w:val="00AC679E"/>
    <w:rsid w:val="00AC6FC7"/>
    <w:rsid w:val="00AD194F"/>
    <w:rsid w:val="00AD241D"/>
    <w:rsid w:val="00AD2638"/>
    <w:rsid w:val="00AD2924"/>
    <w:rsid w:val="00AD6BCC"/>
    <w:rsid w:val="00AD6F01"/>
    <w:rsid w:val="00AE02EB"/>
    <w:rsid w:val="00AE0755"/>
    <w:rsid w:val="00AE09E3"/>
    <w:rsid w:val="00AE0D42"/>
    <w:rsid w:val="00AE265E"/>
    <w:rsid w:val="00AE2C89"/>
    <w:rsid w:val="00AE4230"/>
    <w:rsid w:val="00AE5389"/>
    <w:rsid w:val="00AE6412"/>
    <w:rsid w:val="00AE6979"/>
    <w:rsid w:val="00AE69A7"/>
    <w:rsid w:val="00AE7CA4"/>
    <w:rsid w:val="00AF0230"/>
    <w:rsid w:val="00AF0383"/>
    <w:rsid w:val="00AF0414"/>
    <w:rsid w:val="00AF0A25"/>
    <w:rsid w:val="00AF2542"/>
    <w:rsid w:val="00AF32E8"/>
    <w:rsid w:val="00AF39D3"/>
    <w:rsid w:val="00AF400D"/>
    <w:rsid w:val="00AF40D6"/>
    <w:rsid w:val="00AF5233"/>
    <w:rsid w:val="00AF59C4"/>
    <w:rsid w:val="00AF60A5"/>
    <w:rsid w:val="00AF7F1C"/>
    <w:rsid w:val="00B00771"/>
    <w:rsid w:val="00B00E7D"/>
    <w:rsid w:val="00B03FD9"/>
    <w:rsid w:val="00B04A9E"/>
    <w:rsid w:val="00B050C1"/>
    <w:rsid w:val="00B05E37"/>
    <w:rsid w:val="00B07067"/>
    <w:rsid w:val="00B07E1F"/>
    <w:rsid w:val="00B10316"/>
    <w:rsid w:val="00B10A06"/>
    <w:rsid w:val="00B121C2"/>
    <w:rsid w:val="00B13AD1"/>
    <w:rsid w:val="00B1412E"/>
    <w:rsid w:val="00B1432F"/>
    <w:rsid w:val="00B150BE"/>
    <w:rsid w:val="00B1553E"/>
    <w:rsid w:val="00B15D11"/>
    <w:rsid w:val="00B1731B"/>
    <w:rsid w:val="00B20F6B"/>
    <w:rsid w:val="00B219DD"/>
    <w:rsid w:val="00B22631"/>
    <w:rsid w:val="00B22AB8"/>
    <w:rsid w:val="00B23A69"/>
    <w:rsid w:val="00B2460D"/>
    <w:rsid w:val="00B24F8B"/>
    <w:rsid w:val="00B2531C"/>
    <w:rsid w:val="00B25CDD"/>
    <w:rsid w:val="00B25FFB"/>
    <w:rsid w:val="00B2656A"/>
    <w:rsid w:val="00B30C12"/>
    <w:rsid w:val="00B318A7"/>
    <w:rsid w:val="00B35BB6"/>
    <w:rsid w:val="00B3785D"/>
    <w:rsid w:val="00B40056"/>
    <w:rsid w:val="00B402C5"/>
    <w:rsid w:val="00B40C21"/>
    <w:rsid w:val="00B40DFC"/>
    <w:rsid w:val="00B40EF7"/>
    <w:rsid w:val="00B4131A"/>
    <w:rsid w:val="00B4265F"/>
    <w:rsid w:val="00B43027"/>
    <w:rsid w:val="00B44B49"/>
    <w:rsid w:val="00B46959"/>
    <w:rsid w:val="00B47D5B"/>
    <w:rsid w:val="00B509BE"/>
    <w:rsid w:val="00B51396"/>
    <w:rsid w:val="00B53CEE"/>
    <w:rsid w:val="00B549FA"/>
    <w:rsid w:val="00B55FD8"/>
    <w:rsid w:val="00B574C5"/>
    <w:rsid w:val="00B601E3"/>
    <w:rsid w:val="00B60CC1"/>
    <w:rsid w:val="00B60D94"/>
    <w:rsid w:val="00B60F45"/>
    <w:rsid w:val="00B61F4F"/>
    <w:rsid w:val="00B6231D"/>
    <w:rsid w:val="00B63EA0"/>
    <w:rsid w:val="00B666DE"/>
    <w:rsid w:val="00B676B3"/>
    <w:rsid w:val="00B679F7"/>
    <w:rsid w:val="00B70182"/>
    <w:rsid w:val="00B71008"/>
    <w:rsid w:val="00B71F69"/>
    <w:rsid w:val="00B73368"/>
    <w:rsid w:val="00B73C24"/>
    <w:rsid w:val="00B74AC6"/>
    <w:rsid w:val="00B75AE4"/>
    <w:rsid w:val="00B762E9"/>
    <w:rsid w:val="00B77C65"/>
    <w:rsid w:val="00B8031D"/>
    <w:rsid w:val="00B80954"/>
    <w:rsid w:val="00B80A37"/>
    <w:rsid w:val="00B8162E"/>
    <w:rsid w:val="00B819ED"/>
    <w:rsid w:val="00B82FFC"/>
    <w:rsid w:val="00B83394"/>
    <w:rsid w:val="00B83AD1"/>
    <w:rsid w:val="00B85227"/>
    <w:rsid w:val="00B86CB1"/>
    <w:rsid w:val="00B87213"/>
    <w:rsid w:val="00B90229"/>
    <w:rsid w:val="00B908B9"/>
    <w:rsid w:val="00B91143"/>
    <w:rsid w:val="00B945BB"/>
    <w:rsid w:val="00B94962"/>
    <w:rsid w:val="00B95EF3"/>
    <w:rsid w:val="00B97595"/>
    <w:rsid w:val="00BA09CB"/>
    <w:rsid w:val="00BA1251"/>
    <w:rsid w:val="00BA1954"/>
    <w:rsid w:val="00BA1E1E"/>
    <w:rsid w:val="00BA25F2"/>
    <w:rsid w:val="00BA26E3"/>
    <w:rsid w:val="00BA4E1A"/>
    <w:rsid w:val="00BA54AF"/>
    <w:rsid w:val="00BA63EF"/>
    <w:rsid w:val="00BA76BB"/>
    <w:rsid w:val="00BA7E55"/>
    <w:rsid w:val="00BB1B1D"/>
    <w:rsid w:val="00BB2454"/>
    <w:rsid w:val="00BB258E"/>
    <w:rsid w:val="00BB267D"/>
    <w:rsid w:val="00BB2804"/>
    <w:rsid w:val="00BB28C9"/>
    <w:rsid w:val="00BB55B5"/>
    <w:rsid w:val="00BB6C6D"/>
    <w:rsid w:val="00BC118C"/>
    <w:rsid w:val="00BC21A3"/>
    <w:rsid w:val="00BC2B6C"/>
    <w:rsid w:val="00BC34D3"/>
    <w:rsid w:val="00BC36EE"/>
    <w:rsid w:val="00BC5737"/>
    <w:rsid w:val="00BC6194"/>
    <w:rsid w:val="00BC6427"/>
    <w:rsid w:val="00BC6546"/>
    <w:rsid w:val="00BC6995"/>
    <w:rsid w:val="00BC6BE8"/>
    <w:rsid w:val="00BD1526"/>
    <w:rsid w:val="00BD2434"/>
    <w:rsid w:val="00BD4F06"/>
    <w:rsid w:val="00BD5053"/>
    <w:rsid w:val="00BD5C55"/>
    <w:rsid w:val="00BD68CC"/>
    <w:rsid w:val="00BE09AD"/>
    <w:rsid w:val="00BE0F1D"/>
    <w:rsid w:val="00BE0FF4"/>
    <w:rsid w:val="00BE14B1"/>
    <w:rsid w:val="00BE193C"/>
    <w:rsid w:val="00BE39FD"/>
    <w:rsid w:val="00BE4C7C"/>
    <w:rsid w:val="00BE69A4"/>
    <w:rsid w:val="00BE6B5B"/>
    <w:rsid w:val="00BE7A15"/>
    <w:rsid w:val="00BF1042"/>
    <w:rsid w:val="00BF2717"/>
    <w:rsid w:val="00BF5923"/>
    <w:rsid w:val="00BF5D96"/>
    <w:rsid w:val="00BF7D8A"/>
    <w:rsid w:val="00C00129"/>
    <w:rsid w:val="00C0025A"/>
    <w:rsid w:val="00C037A8"/>
    <w:rsid w:val="00C05579"/>
    <w:rsid w:val="00C05EEA"/>
    <w:rsid w:val="00C06089"/>
    <w:rsid w:val="00C0617C"/>
    <w:rsid w:val="00C0657D"/>
    <w:rsid w:val="00C06845"/>
    <w:rsid w:val="00C07056"/>
    <w:rsid w:val="00C0722B"/>
    <w:rsid w:val="00C073BF"/>
    <w:rsid w:val="00C07A31"/>
    <w:rsid w:val="00C10771"/>
    <w:rsid w:val="00C109E2"/>
    <w:rsid w:val="00C118C3"/>
    <w:rsid w:val="00C12104"/>
    <w:rsid w:val="00C12F18"/>
    <w:rsid w:val="00C14763"/>
    <w:rsid w:val="00C15467"/>
    <w:rsid w:val="00C15B73"/>
    <w:rsid w:val="00C16B53"/>
    <w:rsid w:val="00C16BB4"/>
    <w:rsid w:val="00C1743D"/>
    <w:rsid w:val="00C20E31"/>
    <w:rsid w:val="00C20EAA"/>
    <w:rsid w:val="00C216E4"/>
    <w:rsid w:val="00C22197"/>
    <w:rsid w:val="00C2365C"/>
    <w:rsid w:val="00C23E39"/>
    <w:rsid w:val="00C23EF7"/>
    <w:rsid w:val="00C30074"/>
    <w:rsid w:val="00C30716"/>
    <w:rsid w:val="00C309A8"/>
    <w:rsid w:val="00C30BD9"/>
    <w:rsid w:val="00C31654"/>
    <w:rsid w:val="00C31EB8"/>
    <w:rsid w:val="00C32D9C"/>
    <w:rsid w:val="00C332EB"/>
    <w:rsid w:val="00C335D2"/>
    <w:rsid w:val="00C3455B"/>
    <w:rsid w:val="00C34E0B"/>
    <w:rsid w:val="00C34E7F"/>
    <w:rsid w:val="00C36C3F"/>
    <w:rsid w:val="00C36DBB"/>
    <w:rsid w:val="00C378A4"/>
    <w:rsid w:val="00C40EC0"/>
    <w:rsid w:val="00C414AF"/>
    <w:rsid w:val="00C421FE"/>
    <w:rsid w:val="00C42DB9"/>
    <w:rsid w:val="00C42DC3"/>
    <w:rsid w:val="00C43ACE"/>
    <w:rsid w:val="00C451BC"/>
    <w:rsid w:val="00C4546B"/>
    <w:rsid w:val="00C46D84"/>
    <w:rsid w:val="00C474C8"/>
    <w:rsid w:val="00C47BFD"/>
    <w:rsid w:val="00C50D1A"/>
    <w:rsid w:val="00C5219D"/>
    <w:rsid w:val="00C53AF5"/>
    <w:rsid w:val="00C54263"/>
    <w:rsid w:val="00C542F6"/>
    <w:rsid w:val="00C5648C"/>
    <w:rsid w:val="00C56EB6"/>
    <w:rsid w:val="00C57751"/>
    <w:rsid w:val="00C57AFF"/>
    <w:rsid w:val="00C57FF1"/>
    <w:rsid w:val="00C61AA6"/>
    <w:rsid w:val="00C626A8"/>
    <w:rsid w:val="00C62D39"/>
    <w:rsid w:val="00C64140"/>
    <w:rsid w:val="00C642AE"/>
    <w:rsid w:val="00C64EE3"/>
    <w:rsid w:val="00C65C4F"/>
    <w:rsid w:val="00C665A6"/>
    <w:rsid w:val="00C706E4"/>
    <w:rsid w:val="00C73221"/>
    <w:rsid w:val="00C748F6"/>
    <w:rsid w:val="00C75061"/>
    <w:rsid w:val="00C75CDC"/>
    <w:rsid w:val="00C77B0D"/>
    <w:rsid w:val="00C81488"/>
    <w:rsid w:val="00C815B5"/>
    <w:rsid w:val="00C81EA7"/>
    <w:rsid w:val="00C828CB"/>
    <w:rsid w:val="00C832FD"/>
    <w:rsid w:val="00C84947"/>
    <w:rsid w:val="00C8585B"/>
    <w:rsid w:val="00C85CE9"/>
    <w:rsid w:val="00C8666D"/>
    <w:rsid w:val="00C9041C"/>
    <w:rsid w:val="00C90664"/>
    <w:rsid w:val="00C91E20"/>
    <w:rsid w:val="00C91FA5"/>
    <w:rsid w:val="00C9216B"/>
    <w:rsid w:val="00C92A8D"/>
    <w:rsid w:val="00C93904"/>
    <w:rsid w:val="00C94BD3"/>
    <w:rsid w:val="00C952B1"/>
    <w:rsid w:val="00C9552B"/>
    <w:rsid w:val="00C955A1"/>
    <w:rsid w:val="00C961C6"/>
    <w:rsid w:val="00C96482"/>
    <w:rsid w:val="00C97F27"/>
    <w:rsid w:val="00CA13F9"/>
    <w:rsid w:val="00CA1F28"/>
    <w:rsid w:val="00CA1FD8"/>
    <w:rsid w:val="00CA2293"/>
    <w:rsid w:val="00CA2577"/>
    <w:rsid w:val="00CA284B"/>
    <w:rsid w:val="00CA3793"/>
    <w:rsid w:val="00CA46BA"/>
    <w:rsid w:val="00CA570A"/>
    <w:rsid w:val="00CA6DD9"/>
    <w:rsid w:val="00CA6E3D"/>
    <w:rsid w:val="00CB00AA"/>
    <w:rsid w:val="00CB23D2"/>
    <w:rsid w:val="00CB2DCE"/>
    <w:rsid w:val="00CB6503"/>
    <w:rsid w:val="00CB70FA"/>
    <w:rsid w:val="00CB7B82"/>
    <w:rsid w:val="00CC08AF"/>
    <w:rsid w:val="00CC174C"/>
    <w:rsid w:val="00CC1B9E"/>
    <w:rsid w:val="00CC29D1"/>
    <w:rsid w:val="00CC36F0"/>
    <w:rsid w:val="00CC5A17"/>
    <w:rsid w:val="00CC6220"/>
    <w:rsid w:val="00CC6790"/>
    <w:rsid w:val="00CC6A03"/>
    <w:rsid w:val="00CD10E7"/>
    <w:rsid w:val="00CD12A0"/>
    <w:rsid w:val="00CD2491"/>
    <w:rsid w:val="00CD24D2"/>
    <w:rsid w:val="00CD3331"/>
    <w:rsid w:val="00CD4DCE"/>
    <w:rsid w:val="00CD5298"/>
    <w:rsid w:val="00CD6B0D"/>
    <w:rsid w:val="00CD6F41"/>
    <w:rsid w:val="00CE18C5"/>
    <w:rsid w:val="00CE2209"/>
    <w:rsid w:val="00CE2900"/>
    <w:rsid w:val="00CE4E10"/>
    <w:rsid w:val="00CE625C"/>
    <w:rsid w:val="00CE7DF1"/>
    <w:rsid w:val="00CF0604"/>
    <w:rsid w:val="00CF1AF9"/>
    <w:rsid w:val="00CF242B"/>
    <w:rsid w:val="00CF479F"/>
    <w:rsid w:val="00CF5032"/>
    <w:rsid w:val="00CF50DD"/>
    <w:rsid w:val="00CF5549"/>
    <w:rsid w:val="00CF5635"/>
    <w:rsid w:val="00CF63F0"/>
    <w:rsid w:val="00D00088"/>
    <w:rsid w:val="00D00215"/>
    <w:rsid w:val="00D00AAF"/>
    <w:rsid w:val="00D00DF0"/>
    <w:rsid w:val="00D00EC6"/>
    <w:rsid w:val="00D01205"/>
    <w:rsid w:val="00D014FC"/>
    <w:rsid w:val="00D01C8B"/>
    <w:rsid w:val="00D029DD"/>
    <w:rsid w:val="00D033DC"/>
    <w:rsid w:val="00D038F5"/>
    <w:rsid w:val="00D04032"/>
    <w:rsid w:val="00D04AEE"/>
    <w:rsid w:val="00D05FA9"/>
    <w:rsid w:val="00D07713"/>
    <w:rsid w:val="00D11283"/>
    <w:rsid w:val="00D11B01"/>
    <w:rsid w:val="00D11CB9"/>
    <w:rsid w:val="00D11DF1"/>
    <w:rsid w:val="00D11EDC"/>
    <w:rsid w:val="00D1288B"/>
    <w:rsid w:val="00D136E5"/>
    <w:rsid w:val="00D13B35"/>
    <w:rsid w:val="00D146C1"/>
    <w:rsid w:val="00D15CFF"/>
    <w:rsid w:val="00D16CE3"/>
    <w:rsid w:val="00D1785B"/>
    <w:rsid w:val="00D205CE"/>
    <w:rsid w:val="00D2069C"/>
    <w:rsid w:val="00D2219A"/>
    <w:rsid w:val="00D23080"/>
    <w:rsid w:val="00D23E0D"/>
    <w:rsid w:val="00D2514B"/>
    <w:rsid w:val="00D25502"/>
    <w:rsid w:val="00D2689D"/>
    <w:rsid w:val="00D26918"/>
    <w:rsid w:val="00D27C75"/>
    <w:rsid w:val="00D3016B"/>
    <w:rsid w:val="00D301FD"/>
    <w:rsid w:val="00D3032D"/>
    <w:rsid w:val="00D3289E"/>
    <w:rsid w:val="00D3337A"/>
    <w:rsid w:val="00D340DA"/>
    <w:rsid w:val="00D3438D"/>
    <w:rsid w:val="00D35279"/>
    <w:rsid w:val="00D35D57"/>
    <w:rsid w:val="00D35D63"/>
    <w:rsid w:val="00D36A43"/>
    <w:rsid w:val="00D36FC7"/>
    <w:rsid w:val="00D37439"/>
    <w:rsid w:val="00D37993"/>
    <w:rsid w:val="00D40265"/>
    <w:rsid w:val="00D4029E"/>
    <w:rsid w:val="00D40492"/>
    <w:rsid w:val="00D40FFD"/>
    <w:rsid w:val="00D41182"/>
    <w:rsid w:val="00D4122B"/>
    <w:rsid w:val="00D425F2"/>
    <w:rsid w:val="00D429E7"/>
    <w:rsid w:val="00D43E60"/>
    <w:rsid w:val="00D443BA"/>
    <w:rsid w:val="00D4550F"/>
    <w:rsid w:val="00D455CF"/>
    <w:rsid w:val="00D474C2"/>
    <w:rsid w:val="00D50D61"/>
    <w:rsid w:val="00D51576"/>
    <w:rsid w:val="00D51662"/>
    <w:rsid w:val="00D5296B"/>
    <w:rsid w:val="00D53F1B"/>
    <w:rsid w:val="00D54272"/>
    <w:rsid w:val="00D54B67"/>
    <w:rsid w:val="00D56AFF"/>
    <w:rsid w:val="00D5741E"/>
    <w:rsid w:val="00D6043C"/>
    <w:rsid w:val="00D6050B"/>
    <w:rsid w:val="00D60CA7"/>
    <w:rsid w:val="00D61984"/>
    <w:rsid w:val="00D6245B"/>
    <w:rsid w:val="00D62726"/>
    <w:rsid w:val="00D6470C"/>
    <w:rsid w:val="00D6647E"/>
    <w:rsid w:val="00D66D7B"/>
    <w:rsid w:val="00D7007C"/>
    <w:rsid w:val="00D711D6"/>
    <w:rsid w:val="00D71AE2"/>
    <w:rsid w:val="00D71C1D"/>
    <w:rsid w:val="00D71EBD"/>
    <w:rsid w:val="00D73030"/>
    <w:rsid w:val="00D7350B"/>
    <w:rsid w:val="00D73EEE"/>
    <w:rsid w:val="00D74425"/>
    <w:rsid w:val="00D76A88"/>
    <w:rsid w:val="00D771B7"/>
    <w:rsid w:val="00D7724D"/>
    <w:rsid w:val="00D8046E"/>
    <w:rsid w:val="00D82511"/>
    <w:rsid w:val="00D860F6"/>
    <w:rsid w:val="00D863DC"/>
    <w:rsid w:val="00D868D0"/>
    <w:rsid w:val="00D91E89"/>
    <w:rsid w:val="00D92573"/>
    <w:rsid w:val="00D925A6"/>
    <w:rsid w:val="00D92615"/>
    <w:rsid w:val="00D94181"/>
    <w:rsid w:val="00D95412"/>
    <w:rsid w:val="00D9683E"/>
    <w:rsid w:val="00D97872"/>
    <w:rsid w:val="00D97BAA"/>
    <w:rsid w:val="00DA09F4"/>
    <w:rsid w:val="00DA2E32"/>
    <w:rsid w:val="00DA37DD"/>
    <w:rsid w:val="00DA3D20"/>
    <w:rsid w:val="00DA3DB5"/>
    <w:rsid w:val="00DA4F56"/>
    <w:rsid w:val="00DA51DC"/>
    <w:rsid w:val="00DA5569"/>
    <w:rsid w:val="00DA56C7"/>
    <w:rsid w:val="00DA65B0"/>
    <w:rsid w:val="00DA696D"/>
    <w:rsid w:val="00DA6EA0"/>
    <w:rsid w:val="00DA7370"/>
    <w:rsid w:val="00DB1102"/>
    <w:rsid w:val="00DB17BF"/>
    <w:rsid w:val="00DB3A93"/>
    <w:rsid w:val="00DB5CE0"/>
    <w:rsid w:val="00DB6437"/>
    <w:rsid w:val="00DB6C69"/>
    <w:rsid w:val="00DB6E19"/>
    <w:rsid w:val="00DB76F5"/>
    <w:rsid w:val="00DB7CA7"/>
    <w:rsid w:val="00DB7D21"/>
    <w:rsid w:val="00DC0952"/>
    <w:rsid w:val="00DC2D3A"/>
    <w:rsid w:val="00DC3177"/>
    <w:rsid w:val="00DC347D"/>
    <w:rsid w:val="00DC3530"/>
    <w:rsid w:val="00DC6AEE"/>
    <w:rsid w:val="00DC6B58"/>
    <w:rsid w:val="00DC771B"/>
    <w:rsid w:val="00DD186A"/>
    <w:rsid w:val="00DD1A61"/>
    <w:rsid w:val="00DD5205"/>
    <w:rsid w:val="00DD66BF"/>
    <w:rsid w:val="00DE1C92"/>
    <w:rsid w:val="00DE2F9A"/>
    <w:rsid w:val="00DE5558"/>
    <w:rsid w:val="00DE5C20"/>
    <w:rsid w:val="00DE6221"/>
    <w:rsid w:val="00DE66BF"/>
    <w:rsid w:val="00DF0741"/>
    <w:rsid w:val="00DF1872"/>
    <w:rsid w:val="00DF200C"/>
    <w:rsid w:val="00DF4CC8"/>
    <w:rsid w:val="00DF4D15"/>
    <w:rsid w:val="00DF50F2"/>
    <w:rsid w:val="00DF5DA7"/>
    <w:rsid w:val="00DF622D"/>
    <w:rsid w:val="00E0011B"/>
    <w:rsid w:val="00E00384"/>
    <w:rsid w:val="00E00754"/>
    <w:rsid w:val="00E010EB"/>
    <w:rsid w:val="00E02306"/>
    <w:rsid w:val="00E040AB"/>
    <w:rsid w:val="00E04600"/>
    <w:rsid w:val="00E0474A"/>
    <w:rsid w:val="00E05094"/>
    <w:rsid w:val="00E052E0"/>
    <w:rsid w:val="00E0546A"/>
    <w:rsid w:val="00E0568E"/>
    <w:rsid w:val="00E057E8"/>
    <w:rsid w:val="00E05A1D"/>
    <w:rsid w:val="00E064B8"/>
    <w:rsid w:val="00E0732E"/>
    <w:rsid w:val="00E07683"/>
    <w:rsid w:val="00E07A0D"/>
    <w:rsid w:val="00E11531"/>
    <w:rsid w:val="00E11AC8"/>
    <w:rsid w:val="00E142F8"/>
    <w:rsid w:val="00E15665"/>
    <w:rsid w:val="00E15E9C"/>
    <w:rsid w:val="00E163B6"/>
    <w:rsid w:val="00E16AB0"/>
    <w:rsid w:val="00E17DC5"/>
    <w:rsid w:val="00E21CEB"/>
    <w:rsid w:val="00E2206F"/>
    <w:rsid w:val="00E220EA"/>
    <w:rsid w:val="00E2426A"/>
    <w:rsid w:val="00E24288"/>
    <w:rsid w:val="00E2481A"/>
    <w:rsid w:val="00E25C89"/>
    <w:rsid w:val="00E26DFC"/>
    <w:rsid w:val="00E27DE0"/>
    <w:rsid w:val="00E344AF"/>
    <w:rsid w:val="00E34808"/>
    <w:rsid w:val="00E3650B"/>
    <w:rsid w:val="00E36709"/>
    <w:rsid w:val="00E36C2E"/>
    <w:rsid w:val="00E36CB7"/>
    <w:rsid w:val="00E37F03"/>
    <w:rsid w:val="00E414D5"/>
    <w:rsid w:val="00E429C8"/>
    <w:rsid w:val="00E433FD"/>
    <w:rsid w:val="00E44015"/>
    <w:rsid w:val="00E44096"/>
    <w:rsid w:val="00E457F0"/>
    <w:rsid w:val="00E45EAE"/>
    <w:rsid w:val="00E47353"/>
    <w:rsid w:val="00E4737D"/>
    <w:rsid w:val="00E47D1D"/>
    <w:rsid w:val="00E5023F"/>
    <w:rsid w:val="00E5197F"/>
    <w:rsid w:val="00E51EF2"/>
    <w:rsid w:val="00E51F86"/>
    <w:rsid w:val="00E523C4"/>
    <w:rsid w:val="00E53B30"/>
    <w:rsid w:val="00E5462D"/>
    <w:rsid w:val="00E54657"/>
    <w:rsid w:val="00E54E20"/>
    <w:rsid w:val="00E56243"/>
    <w:rsid w:val="00E563E8"/>
    <w:rsid w:val="00E56EDD"/>
    <w:rsid w:val="00E579CB"/>
    <w:rsid w:val="00E6051D"/>
    <w:rsid w:val="00E60BF6"/>
    <w:rsid w:val="00E62125"/>
    <w:rsid w:val="00E63189"/>
    <w:rsid w:val="00E6326C"/>
    <w:rsid w:val="00E64A7C"/>
    <w:rsid w:val="00E6501E"/>
    <w:rsid w:val="00E6564E"/>
    <w:rsid w:val="00E67718"/>
    <w:rsid w:val="00E67B28"/>
    <w:rsid w:val="00E70D3D"/>
    <w:rsid w:val="00E71279"/>
    <w:rsid w:val="00E715A5"/>
    <w:rsid w:val="00E725CC"/>
    <w:rsid w:val="00E72BFE"/>
    <w:rsid w:val="00E74E92"/>
    <w:rsid w:val="00E77908"/>
    <w:rsid w:val="00E839B3"/>
    <w:rsid w:val="00E83B76"/>
    <w:rsid w:val="00E83B91"/>
    <w:rsid w:val="00E83FCF"/>
    <w:rsid w:val="00E840F9"/>
    <w:rsid w:val="00E84C48"/>
    <w:rsid w:val="00E8566F"/>
    <w:rsid w:val="00E85F95"/>
    <w:rsid w:val="00E87574"/>
    <w:rsid w:val="00E87ED3"/>
    <w:rsid w:val="00E91610"/>
    <w:rsid w:val="00E91BC7"/>
    <w:rsid w:val="00E9216B"/>
    <w:rsid w:val="00E94495"/>
    <w:rsid w:val="00E959C8"/>
    <w:rsid w:val="00E97B84"/>
    <w:rsid w:val="00EA08C1"/>
    <w:rsid w:val="00EA117F"/>
    <w:rsid w:val="00EA15A3"/>
    <w:rsid w:val="00EA4AAC"/>
    <w:rsid w:val="00EA5582"/>
    <w:rsid w:val="00EA573C"/>
    <w:rsid w:val="00EA5B34"/>
    <w:rsid w:val="00EA5DDA"/>
    <w:rsid w:val="00EA5F0C"/>
    <w:rsid w:val="00EA6184"/>
    <w:rsid w:val="00EA6D5D"/>
    <w:rsid w:val="00EB1616"/>
    <w:rsid w:val="00EB1962"/>
    <w:rsid w:val="00EB1CFC"/>
    <w:rsid w:val="00EB3E77"/>
    <w:rsid w:val="00EB47AA"/>
    <w:rsid w:val="00EB4FCA"/>
    <w:rsid w:val="00EB51ED"/>
    <w:rsid w:val="00EB66F8"/>
    <w:rsid w:val="00EB7060"/>
    <w:rsid w:val="00EB7413"/>
    <w:rsid w:val="00EB75C0"/>
    <w:rsid w:val="00EB7C3B"/>
    <w:rsid w:val="00EC2E77"/>
    <w:rsid w:val="00EC34B6"/>
    <w:rsid w:val="00EC3C1B"/>
    <w:rsid w:val="00EC42A2"/>
    <w:rsid w:val="00EC4A5D"/>
    <w:rsid w:val="00EC50C4"/>
    <w:rsid w:val="00EC532B"/>
    <w:rsid w:val="00EC64AE"/>
    <w:rsid w:val="00ED0E36"/>
    <w:rsid w:val="00ED1EFF"/>
    <w:rsid w:val="00ED2767"/>
    <w:rsid w:val="00ED2984"/>
    <w:rsid w:val="00ED2FA1"/>
    <w:rsid w:val="00ED3905"/>
    <w:rsid w:val="00ED4207"/>
    <w:rsid w:val="00ED4365"/>
    <w:rsid w:val="00ED4D99"/>
    <w:rsid w:val="00ED59BD"/>
    <w:rsid w:val="00ED6182"/>
    <w:rsid w:val="00ED6D6B"/>
    <w:rsid w:val="00EE0218"/>
    <w:rsid w:val="00EE07D2"/>
    <w:rsid w:val="00EE1935"/>
    <w:rsid w:val="00EE1A6A"/>
    <w:rsid w:val="00EE2A84"/>
    <w:rsid w:val="00EE2FB1"/>
    <w:rsid w:val="00EE3692"/>
    <w:rsid w:val="00EE38C9"/>
    <w:rsid w:val="00EE458F"/>
    <w:rsid w:val="00EE5172"/>
    <w:rsid w:val="00EE7C27"/>
    <w:rsid w:val="00EF0078"/>
    <w:rsid w:val="00EF03A7"/>
    <w:rsid w:val="00EF06B3"/>
    <w:rsid w:val="00EF0F55"/>
    <w:rsid w:val="00EF1766"/>
    <w:rsid w:val="00EF19E0"/>
    <w:rsid w:val="00EF30EB"/>
    <w:rsid w:val="00EF40A0"/>
    <w:rsid w:val="00EF492C"/>
    <w:rsid w:val="00EF5777"/>
    <w:rsid w:val="00EF57A1"/>
    <w:rsid w:val="00EF6357"/>
    <w:rsid w:val="00EF642B"/>
    <w:rsid w:val="00F01301"/>
    <w:rsid w:val="00F01907"/>
    <w:rsid w:val="00F021D0"/>
    <w:rsid w:val="00F0366F"/>
    <w:rsid w:val="00F045BB"/>
    <w:rsid w:val="00F05230"/>
    <w:rsid w:val="00F05476"/>
    <w:rsid w:val="00F10589"/>
    <w:rsid w:val="00F107CB"/>
    <w:rsid w:val="00F10EBB"/>
    <w:rsid w:val="00F1120B"/>
    <w:rsid w:val="00F114CD"/>
    <w:rsid w:val="00F11725"/>
    <w:rsid w:val="00F11969"/>
    <w:rsid w:val="00F11D37"/>
    <w:rsid w:val="00F11D70"/>
    <w:rsid w:val="00F12DA7"/>
    <w:rsid w:val="00F13957"/>
    <w:rsid w:val="00F13E39"/>
    <w:rsid w:val="00F16886"/>
    <w:rsid w:val="00F17137"/>
    <w:rsid w:val="00F179B6"/>
    <w:rsid w:val="00F17A59"/>
    <w:rsid w:val="00F20290"/>
    <w:rsid w:val="00F2114F"/>
    <w:rsid w:val="00F2128F"/>
    <w:rsid w:val="00F2160C"/>
    <w:rsid w:val="00F234B6"/>
    <w:rsid w:val="00F25EDD"/>
    <w:rsid w:val="00F26714"/>
    <w:rsid w:val="00F30D7B"/>
    <w:rsid w:val="00F31171"/>
    <w:rsid w:val="00F311A8"/>
    <w:rsid w:val="00F314C0"/>
    <w:rsid w:val="00F3155F"/>
    <w:rsid w:val="00F33FAD"/>
    <w:rsid w:val="00F36B30"/>
    <w:rsid w:val="00F378DE"/>
    <w:rsid w:val="00F40195"/>
    <w:rsid w:val="00F402FE"/>
    <w:rsid w:val="00F4078D"/>
    <w:rsid w:val="00F41B3C"/>
    <w:rsid w:val="00F41C85"/>
    <w:rsid w:val="00F43022"/>
    <w:rsid w:val="00F43DF8"/>
    <w:rsid w:val="00F45292"/>
    <w:rsid w:val="00F45C37"/>
    <w:rsid w:val="00F45F37"/>
    <w:rsid w:val="00F460DE"/>
    <w:rsid w:val="00F46790"/>
    <w:rsid w:val="00F46A6B"/>
    <w:rsid w:val="00F475DC"/>
    <w:rsid w:val="00F5159E"/>
    <w:rsid w:val="00F51BBD"/>
    <w:rsid w:val="00F52733"/>
    <w:rsid w:val="00F530EB"/>
    <w:rsid w:val="00F5398E"/>
    <w:rsid w:val="00F569D2"/>
    <w:rsid w:val="00F57352"/>
    <w:rsid w:val="00F57A76"/>
    <w:rsid w:val="00F63F85"/>
    <w:rsid w:val="00F644C7"/>
    <w:rsid w:val="00F666B7"/>
    <w:rsid w:val="00F70656"/>
    <w:rsid w:val="00F71582"/>
    <w:rsid w:val="00F7163D"/>
    <w:rsid w:val="00F71C26"/>
    <w:rsid w:val="00F7397C"/>
    <w:rsid w:val="00F73C5D"/>
    <w:rsid w:val="00F74351"/>
    <w:rsid w:val="00F74819"/>
    <w:rsid w:val="00F7588F"/>
    <w:rsid w:val="00F76B5A"/>
    <w:rsid w:val="00F8157C"/>
    <w:rsid w:val="00F817B6"/>
    <w:rsid w:val="00F825EA"/>
    <w:rsid w:val="00F834E2"/>
    <w:rsid w:val="00F836E1"/>
    <w:rsid w:val="00F843B9"/>
    <w:rsid w:val="00F84B39"/>
    <w:rsid w:val="00F85D94"/>
    <w:rsid w:val="00F85DD6"/>
    <w:rsid w:val="00F86676"/>
    <w:rsid w:val="00F87571"/>
    <w:rsid w:val="00F903FE"/>
    <w:rsid w:val="00F915A3"/>
    <w:rsid w:val="00F91AF0"/>
    <w:rsid w:val="00F9252C"/>
    <w:rsid w:val="00F93603"/>
    <w:rsid w:val="00F94AFB"/>
    <w:rsid w:val="00F94B18"/>
    <w:rsid w:val="00F95AF2"/>
    <w:rsid w:val="00F9631A"/>
    <w:rsid w:val="00F963E9"/>
    <w:rsid w:val="00F9698E"/>
    <w:rsid w:val="00F96AB1"/>
    <w:rsid w:val="00F96B99"/>
    <w:rsid w:val="00FA04F2"/>
    <w:rsid w:val="00FA2A51"/>
    <w:rsid w:val="00FA4132"/>
    <w:rsid w:val="00FA65BE"/>
    <w:rsid w:val="00FA744E"/>
    <w:rsid w:val="00FA7965"/>
    <w:rsid w:val="00FB1DF4"/>
    <w:rsid w:val="00FB2A15"/>
    <w:rsid w:val="00FB2CCD"/>
    <w:rsid w:val="00FB3C10"/>
    <w:rsid w:val="00FB53F2"/>
    <w:rsid w:val="00FB5767"/>
    <w:rsid w:val="00FB5A35"/>
    <w:rsid w:val="00FB60B1"/>
    <w:rsid w:val="00FB7177"/>
    <w:rsid w:val="00FB728E"/>
    <w:rsid w:val="00FB7778"/>
    <w:rsid w:val="00FC0B40"/>
    <w:rsid w:val="00FC1176"/>
    <w:rsid w:val="00FC15BA"/>
    <w:rsid w:val="00FC38D6"/>
    <w:rsid w:val="00FC5529"/>
    <w:rsid w:val="00FC55CC"/>
    <w:rsid w:val="00FC5C04"/>
    <w:rsid w:val="00FC608B"/>
    <w:rsid w:val="00FC6259"/>
    <w:rsid w:val="00FD03BD"/>
    <w:rsid w:val="00FD04C3"/>
    <w:rsid w:val="00FD0C07"/>
    <w:rsid w:val="00FD18F6"/>
    <w:rsid w:val="00FD2CD4"/>
    <w:rsid w:val="00FD2CDC"/>
    <w:rsid w:val="00FD306E"/>
    <w:rsid w:val="00FD32B0"/>
    <w:rsid w:val="00FD494E"/>
    <w:rsid w:val="00FD64CC"/>
    <w:rsid w:val="00FD6F03"/>
    <w:rsid w:val="00FD7AA7"/>
    <w:rsid w:val="00FE16CA"/>
    <w:rsid w:val="00FE1E86"/>
    <w:rsid w:val="00FE2285"/>
    <w:rsid w:val="00FE2454"/>
    <w:rsid w:val="00FE26C7"/>
    <w:rsid w:val="00FE2830"/>
    <w:rsid w:val="00FE43EF"/>
    <w:rsid w:val="00FE5324"/>
    <w:rsid w:val="00FE64D6"/>
    <w:rsid w:val="00FE6DB1"/>
    <w:rsid w:val="00FE71BC"/>
    <w:rsid w:val="00FE75B0"/>
    <w:rsid w:val="00FF0A89"/>
    <w:rsid w:val="00FF1442"/>
    <w:rsid w:val="00FF28E5"/>
    <w:rsid w:val="00FF3677"/>
    <w:rsid w:val="00FF45E0"/>
    <w:rsid w:val="00FF4657"/>
    <w:rsid w:val="00FF4E49"/>
    <w:rsid w:val="00FF5EF8"/>
    <w:rsid w:val="00FF61E6"/>
    <w:rsid w:val="00FF6F9C"/>
    <w:rsid w:val="00FF76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B11E57"/>
  <w15:docId w15:val="{B388020B-78F6-440C-9E30-4EC772C61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uiPriority="99" w:qFormat="1"/>
    <w:lsdException w:name="heading 2" w:locked="1" w:uiPriority="99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locked="1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locked="1" w:semiHidden="1" w:uiPriority="9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locked="1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semiHidden="1" w:uiPriority="99" w:unhideWhenUsed="1"/>
    <w:lsdException w:name="FollowedHyperlink" w:semiHidden="1" w:unhideWhenUsed="1"/>
    <w:lsdException w:name="Strong" w:locked="1" w:uiPriority="22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F638C"/>
    <w:pPr>
      <w:spacing w:line="288" w:lineRule="auto"/>
    </w:pPr>
    <w:rPr>
      <w:rFonts w:ascii="Arial" w:hAnsi="Arial"/>
      <w:sz w:val="22"/>
      <w:szCs w:val="24"/>
      <w:lang w:eastAsia="zh-CN"/>
    </w:rPr>
  </w:style>
  <w:style w:type="paragraph" w:styleId="Ttulo1">
    <w:name w:val="heading 1"/>
    <w:basedOn w:val="Normal"/>
    <w:next w:val="Normal"/>
    <w:link w:val="Ttulo1Car"/>
    <w:autoRedefine/>
    <w:uiPriority w:val="99"/>
    <w:qFormat/>
    <w:rsid w:val="00D2514B"/>
    <w:pPr>
      <w:keepNext/>
      <w:pBdr>
        <w:bottom w:val="single" w:sz="8" w:space="1" w:color="000080"/>
      </w:pBdr>
      <w:spacing w:before="100" w:beforeAutospacing="1" w:after="60" w:line="360" w:lineRule="auto"/>
      <w:contextualSpacing/>
      <w:mirrorIndents/>
      <w:jc w:val="both"/>
      <w:outlineLvl w:val="0"/>
    </w:pPr>
    <w:rPr>
      <w:rFonts w:cs="Arial"/>
      <w:b/>
      <w:bCs/>
      <w:iCs/>
      <w:color w:val="000080"/>
      <w:sz w:val="24"/>
    </w:rPr>
  </w:style>
  <w:style w:type="paragraph" w:styleId="Ttulo2">
    <w:name w:val="heading 2"/>
    <w:basedOn w:val="Normal"/>
    <w:next w:val="Normal"/>
    <w:link w:val="Ttulo2Car"/>
    <w:autoRedefine/>
    <w:uiPriority w:val="99"/>
    <w:qFormat/>
    <w:rsid w:val="00EC3C1B"/>
    <w:pPr>
      <w:keepNext/>
      <w:spacing w:before="100" w:beforeAutospacing="1" w:after="60" w:line="360" w:lineRule="auto"/>
      <w:ind w:left="360"/>
      <w:contextualSpacing/>
      <w:mirrorIndents/>
      <w:outlineLvl w:val="1"/>
    </w:pPr>
    <w:rPr>
      <w:rFonts w:cs="Arial"/>
      <w:bCs/>
      <w:iCs/>
      <w:color w:val="000080"/>
      <w:sz w:val="20"/>
      <w:szCs w:val="20"/>
    </w:rPr>
  </w:style>
  <w:style w:type="paragraph" w:styleId="Ttulo3">
    <w:name w:val="heading 3"/>
    <w:basedOn w:val="Normal"/>
    <w:next w:val="Normal"/>
    <w:link w:val="Ttulo3Car"/>
    <w:autoRedefine/>
    <w:qFormat/>
    <w:rsid w:val="001C5A6C"/>
    <w:pPr>
      <w:keepNext/>
      <w:spacing w:before="100" w:beforeAutospacing="1" w:after="60" w:line="360" w:lineRule="auto"/>
      <w:contextualSpacing/>
      <w:mirrorIndents/>
      <w:jc w:val="both"/>
      <w:outlineLvl w:val="2"/>
    </w:pPr>
    <w:rPr>
      <w:rFonts w:cs="Arial"/>
      <w:b/>
      <w:bCs/>
      <w:sz w:val="18"/>
      <w:szCs w:val="18"/>
      <w:u w:val="single"/>
    </w:rPr>
  </w:style>
  <w:style w:type="paragraph" w:styleId="Ttulo8">
    <w:name w:val="heading 8"/>
    <w:basedOn w:val="Normal"/>
    <w:next w:val="Normal"/>
    <w:qFormat/>
    <w:rsid w:val="00401244"/>
    <w:pPr>
      <w:spacing w:before="240" w:after="60" w:line="240" w:lineRule="auto"/>
      <w:outlineLvl w:val="7"/>
    </w:pPr>
    <w:rPr>
      <w:rFonts w:ascii="Arial Narrow" w:hAnsi="Arial Narrow"/>
      <w:i/>
      <w:iCs/>
      <w:sz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untoRF">
    <w:name w:val="PuntoRF"/>
    <w:basedOn w:val="Normal"/>
    <w:rsid w:val="0066635E"/>
    <w:pPr>
      <w:numPr>
        <w:ilvl w:val="6"/>
        <w:numId w:val="1"/>
      </w:numPr>
      <w:tabs>
        <w:tab w:val="clear" w:pos="644"/>
        <w:tab w:val="num" w:pos="1560"/>
      </w:tabs>
      <w:ind w:left="1560"/>
      <w:jc w:val="both"/>
    </w:pPr>
  </w:style>
  <w:style w:type="paragraph" w:styleId="TDC1">
    <w:name w:val="toc 1"/>
    <w:basedOn w:val="Normal"/>
    <w:next w:val="Normal"/>
    <w:autoRedefine/>
    <w:uiPriority w:val="39"/>
    <w:rsid w:val="004A544B"/>
    <w:pPr>
      <w:tabs>
        <w:tab w:val="right" w:leader="dot" w:pos="8647"/>
      </w:tabs>
      <w:spacing w:before="60" w:after="20"/>
      <w:ind w:right="902" w:firstLine="1134"/>
      <w:jc w:val="right"/>
    </w:pPr>
    <w:rPr>
      <w:b/>
      <w:noProof/>
      <w:sz w:val="20"/>
      <w:szCs w:val="18"/>
    </w:rPr>
  </w:style>
  <w:style w:type="paragraph" w:styleId="TDC2">
    <w:name w:val="toc 2"/>
    <w:basedOn w:val="Normal"/>
    <w:next w:val="Normal"/>
    <w:autoRedefine/>
    <w:uiPriority w:val="39"/>
    <w:rsid w:val="001C3FB1"/>
    <w:pPr>
      <w:tabs>
        <w:tab w:val="right" w:leader="dot" w:pos="8647"/>
      </w:tabs>
      <w:ind w:left="1134" w:right="902"/>
      <w:jc w:val="both"/>
    </w:pPr>
    <w:rPr>
      <w:sz w:val="18"/>
    </w:rPr>
  </w:style>
  <w:style w:type="paragraph" w:styleId="TDC3">
    <w:name w:val="toc 3"/>
    <w:basedOn w:val="Normal"/>
    <w:next w:val="Normal"/>
    <w:autoRedefine/>
    <w:rsid w:val="009E6877"/>
    <w:pPr>
      <w:ind w:left="440"/>
    </w:pPr>
    <w:rPr>
      <w:i/>
      <w:sz w:val="20"/>
    </w:rPr>
  </w:style>
  <w:style w:type="character" w:styleId="Hipervnculo">
    <w:name w:val="Hyperlink"/>
    <w:basedOn w:val="Fuentedeprrafopredeter"/>
    <w:uiPriority w:val="99"/>
    <w:rsid w:val="00323C2E"/>
    <w:rPr>
      <w:rFonts w:cs="Times New Roman"/>
      <w:color w:val="0000FF"/>
      <w:u w:val="single"/>
    </w:rPr>
  </w:style>
  <w:style w:type="paragraph" w:styleId="Encabezado">
    <w:name w:val="header"/>
    <w:basedOn w:val="Normal"/>
    <w:link w:val="EncabezadoCar"/>
    <w:uiPriority w:val="99"/>
    <w:rsid w:val="0031741B"/>
    <w:pPr>
      <w:tabs>
        <w:tab w:val="center" w:pos="4252"/>
        <w:tab w:val="right" w:pos="8504"/>
      </w:tabs>
      <w:spacing w:line="240" w:lineRule="auto"/>
    </w:pPr>
    <w:rPr>
      <w:rFonts w:ascii="Tahoma" w:hAnsi="Tahoma"/>
      <w:sz w:val="24"/>
      <w:lang w:eastAsia="es-ES"/>
    </w:rPr>
  </w:style>
  <w:style w:type="paragraph" w:styleId="Piedepgina">
    <w:name w:val="footer"/>
    <w:basedOn w:val="Normal"/>
    <w:rsid w:val="0031741B"/>
    <w:pPr>
      <w:tabs>
        <w:tab w:val="center" w:pos="4252"/>
        <w:tab w:val="right" w:pos="8504"/>
      </w:tabs>
      <w:spacing w:line="240" w:lineRule="auto"/>
    </w:pPr>
    <w:rPr>
      <w:rFonts w:ascii="Tahoma" w:hAnsi="Tahoma"/>
      <w:sz w:val="24"/>
      <w:lang w:eastAsia="es-ES"/>
    </w:rPr>
  </w:style>
  <w:style w:type="character" w:styleId="Nmerodepgina">
    <w:name w:val="page number"/>
    <w:basedOn w:val="Fuentedeprrafopredeter"/>
    <w:rsid w:val="0031741B"/>
    <w:rPr>
      <w:rFonts w:cs="Times New Roman"/>
    </w:rPr>
  </w:style>
  <w:style w:type="table" w:styleId="Tablaconcuadrcula">
    <w:name w:val="Table Grid"/>
    <w:basedOn w:val="Tablanormal"/>
    <w:uiPriority w:val="39"/>
    <w:rsid w:val="0031741B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TER">
    <w:name w:val="ENTER"/>
    <w:basedOn w:val="Normal"/>
    <w:autoRedefine/>
    <w:rsid w:val="0010670E"/>
    <w:pPr>
      <w:spacing w:line="240" w:lineRule="auto"/>
      <w:ind w:left="11"/>
      <w:jc w:val="both"/>
    </w:pPr>
    <w:rPr>
      <w:rFonts w:ascii="Arial Narrow" w:hAnsi="Arial Narrow"/>
      <w:b/>
      <w:color w:val="000080"/>
      <w:szCs w:val="22"/>
      <w:lang w:eastAsia="en-US"/>
    </w:rPr>
  </w:style>
  <w:style w:type="paragraph" w:customStyle="1" w:styleId="Principal">
    <w:name w:val="Principal"/>
    <w:basedOn w:val="Normal"/>
    <w:autoRedefine/>
    <w:rsid w:val="00064328"/>
    <w:pPr>
      <w:spacing w:line="240" w:lineRule="auto"/>
    </w:pPr>
    <w:rPr>
      <w:rFonts w:cs="Arial Unicode MS"/>
      <w:smallCaps/>
      <w:sz w:val="28"/>
      <w:szCs w:val="28"/>
      <w:lang w:eastAsia="en-US"/>
    </w:rPr>
  </w:style>
  <w:style w:type="paragraph" w:styleId="TDC6">
    <w:name w:val="toc 6"/>
    <w:basedOn w:val="Normal"/>
    <w:next w:val="Normal"/>
    <w:autoRedefine/>
    <w:rsid w:val="00401244"/>
    <w:pPr>
      <w:ind w:left="1100"/>
    </w:pPr>
  </w:style>
  <w:style w:type="paragraph" w:customStyle="1" w:styleId="TableText">
    <w:name w:val="Table Text"/>
    <w:basedOn w:val="Normal"/>
    <w:rsid w:val="003F67B7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sz w:val="20"/>
      <w:szCs w:val="20"/>
      <w:lang w:val="en-US" w:eastAsia="es-ES"/>
    </w:rPr>
  </w:style>
  <w:style w:type="paragraph" w:customStyle="1" w:styleId="Tabla2">
    <w:name w:val="Tabla2"/>
    <w:basedOn w:val="Normal"/>
    <w:link w:val="Tabla2Car"/>
    <w:autoRedefine/>
    <w:rsid w:val="003F67B7"/>
    <w:pPr>
      <w:spacing w:line="240" w:lineRule="auto"/>
      <w:jc w:val="center"/>
    </w:pPr>
    <w:rPr>
      <w:rFonts w:ascii="Arial Narrow" w:hAnsi="Arial Narrow" w:cs="Arial Unicode MS"/>
      <w:b/>
      <w:szCs w:val="22"/>
      <w:lang w:eastAsia="en-US"/>
    </w:rPr>
  </w:style>
  <w:style w:type="character" w:customStyle="1" w:styleId="Tabla2Car">
    <w:name w:val="Tabla2 Car"/>
    <w:basedOn w:val="Fuentedeprrafopredeter"/>
    <w:link w:val="Tabla2"/>
    <w:locked/>
    <w:rsid w:val="003F67B7"/>
    <w:rPr>
      <w:rFonts w:ascii="Arial Narrow" w:hAnsi="Arial Narrow" w:cs="Arial Unicode MS"/>
      <w:b/>
      <w:sz w:val="22"/>
      <w:szCs w:val="22"/>
      <w:lang w:val="es-ES" w:eastAsia="en-US" w:bidi="ar-SA"/>
    </w:rPr>
  </w:style>
  <w:style w:type="paragraph" w:customStyle="1" w:styleId="Estilo7">
    <w:name w:val="Estilo7"/>
    <w:basedOn w:val="Normal"/>
    <w:autoRedefine/>
    <w:rsid w:val="00E040AB"/>
    <w:pPr>
      <w:spacing w:line="240" w:lineRule="auto"/>
      <w:ind w:left="360"/>
      <w:jc w:val="both"/>
    </w:pPr>
    <w:rPr>
      <w:rFonts w:ascii="Arial Narrow" w:hAnsi="Arial Narrow" w:cs="Arial Unicode MS"/>
      <w:i/>
      <w:color w:val="1B8DFF"/>
      <w:szCs w:val="22"/>
      <w:lang w:eastAsia="en-US"/>
    </w:rPr>
  </w:style>
  <w:style w:type="paragraph" w:styleId="Textocomentario">
    <w:name w:val="annotation text"/>
    <w:basedOn w:val="Normal"/>
    <w:link w:val="TextocomentarioCar"/>
    <w:rsid w:val="009E687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rsid w:val="009E6877"/>
    <w:rPr>
      <w:b/>
      <w:bCs/>
    </w:rPr>
  </w:style>
  <w:style w:type="paragraph" w:styleId="Encabezadodelista">
    <w:name w:val="toa heading"/>
    <w:basedOn w:val="Normal"/>
    <w:next w:val="Normal"/>
    <w:rsid w:val="009E6877"/>
    <w:pPr>
      <w:spacing w:before="120"/>
    </w:pPr>
    <w:rPr>
      <w:rFonts w:cs="Arial"/>
      <w:b/>
      <w:bCs/>
      <w:sz w:val="24"/>
    </w:rPr>
  </w:style>
  <w:style w:type="paragraph" w:styleId="Descripcin">
    <w:name w:val="caption"/>
    <w:basedOn w:val="Normal"/>
    <w:next w:val="Normal"/>
    <w:uiPriority w:val="99"/>
    <w:qFormat/>
    <w:rsid w:val="009E6877"/>
    <w:rPr>
      <w:b/>
      <w:bCs/>
      <w:sz w:val="20"/>
      <w:szCs w:val="20"/>
    </w:rPr>
  </w:style>
  <w:style w:type="paragraph" w:styleId="ndice1">
    <w:name w:val="index 1"/>
    <w:basedOn w:val="Normal"/>
    <w:next w:val="Normal"/>
    <w:autoRedefine/>
    <w:rsid w:val="009E6877"/>
    <w:pPr>
      <w:ind w:left="220" w:hanging="220"/>
    </w:pPr>
  </w:style>
  <w:style w:type="paragraph" w:styleId="ndice2">
    <w:name w:val="index 2"/>
    <w:basedOn w:val="Normal"/>
    <w:next w:val="Normal"/>
    <w:autoRedefine/>
    <w:rsid w:val="009E6877"/>
    <w:pPr>
      <w:ind w:left="440" w:hanging="220"/>
    </w:pPr>
  </w:style>
  <w:style w:type="paragraph" w:styleId="ndice3">
    <w:name w:val="index 3"/>
    <w:basedOn w:val="Normal"/>
    <w:next w:val="Normal"/>
    <w:autoRedefine/>
    <w:rsid w:val="009E6877"/>
    <w:pPr>
      <w:ind w:left="660" w:hanging="220"/>
    </w:pPr>
  </w:style>
  <w:style w:type="paragraph" w:styleId="ndice4">
    <w:name w:val="index 4"/>
    <w:basedOn w:val="Normal"/>
    <w:next w:val="Normal"/>
    <w:autoRedefine/>
    <w:rsid w:val="009E6877"/>
    <w:pPr>
      <w:ind w:left="880" w:hanging="220"/>
    </w:pPr>
  </w:style>
  <w:style w:type="paragraph" w:styleId="ndice5">
    <w:name w:val="index 5"/>
    <w:basedOn w:val="Normal"/>
    <w:next w:val="Normal"/>
    <w:autoRedefine/>
    <w:rsid w:val="009E6877"/>
    <w:pPr>
      <w:ind w:left="1100" w:hanging="220"/>
    </w:pPr>
  </w:style>
  <w:style w:type="paragraph" w:styleId="ndice6">
    <w:name w:val="index 6"/>
    <w:basedOn w:val="Normal"/>
    <w:next w:val="Normal"/>
    <w:autoRedefine/>
    <w:rsid w:val="009E6877"/>
    <w:pPr>
      <w:ind w:left="1320" w:hanging="220"/>
    </w:pPr>
  </w:style>
  <w:style w:type="paragraph" w:styleId="ndice7">
    <w:name w:val="index 7"/>
    <w:basedOn w:val="Normal"/>
    <w:next w:val="Normal"/>
    <w:autoRedefine/>
    <w:rsid w:val="009E6877"/>
    <w:pPr>
      <w:ind w:left="1540" w:hanging="220"/>
    </w:pPr>
  </w:style>
  <w:style w:type="paragraph" w:styleId="ndice8">
    <w:name w:val="index 8"/>
    <w:basedOn w:val="Normal"/>
    <w:next w:val="Normal"/>
    <w:autoRedefine/>
    <w:rsid w:val="009E6877"/>
    <w:pPr>
      <w:ind w:left="1760" w:hanging="220"/>
    </w:pPr>
  </w:style>
  <w:style w:type="paragraph" w:styleId="ndice9">
    <w:name w:val="index 9"/>
    <w:basedOn w:val="Normal"/>
    <w:next w:val="Normal"/>
    <w:autoRedefine/>
    <w:rsid w:val="009E6877"/>
    <w:pPr>
      <w:ind w:left="1980" w:hanging="220"/>
    </w:pPr>
  </w:style>
  <w:style w:type="paragraph" w:styleId="Mapadeldocumento">
    <w:name w:val="Document Map"/>
    <w:basedOn w:val="Normal"/>
    <w:rsid w:val="009E6877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Refdecomentario">
    <w:name w:val="annotation reference"/>
    <w:basedOn w:val="Fuentedeprrafopredeter"/>
    <w:rsid w:val="009E6877"/>
    <w:rPr>
      <w:rFonts w:cs="Times New Roman"/>
      <w:sz w:val="16"/>
      <w:szCs w:val="16"/>
    </w:rPr>
  </w:style>
  <w:style w:type="character" w:styleId="Refdenotaalfinal">
    <w:name w:val="endnote reference"/>
    <w:basedOn w:val="Fuentedeprrafopredeter"/>
    <w:rsid w:val="009E6877"/>
    <w:rPr>
      <w:rFonts w:cs="Times New Roman"/>
      <w:vertAlign w:val="superscript"/>
    </w:rPr>
  </w:style>
  <w:style w:type="character" w:styleId="Refdenotaalpie">
    <w:name w:val="footnote reference"/>
    <w:basedOn w:val="Fuentedeprrafopredeter"/>
    <w:rsid w:val="009E6877"/>
    <w:rPr>
      <w:rFonts w:cs="Times New Roman"/>
      <w:vertAlign w:val="superscript"/>
    </w:rPr>
  </w:style>
  <w:style w:type="paragraph" w:styleId="Tabladeilustraciones">
    <w:name w:val="table of figures"/>
    <w:basedOn w:val="Normal"/>
    <w:next w:val="Normal"/>
    <w:rsid w:val="009E6877"/>
  </w:style>
  <w:style w:type="paragraph" w:styleId="TDC4">
    <w:name w:val="toc 4"/>
    <w:basedOn w:val="Normal"/>
    <w:next w:val="Normal"/>
    <w:autoRedefine/>
    <w:rsid w:val="009E6877"/>
    <w:pPr>
      <w:ind w:left="660"/>
    </w:pPr>
  </w:style>
  <w:style w:type="paragraph" w:styleId="TDC5">
    <w:name w:val="toc 5"/>
    <w:basedOn w:val="Normal"/>
    <w:next w:val="Normal"/>
    <w:autoRedefine/>
    <w:rsid w:val="009E6877"/>
    <w:pPr>
      <w:ind w:left="880"/>
    </w:pPr>
  </w:style>
  <w:style w:type="paragraph" w:styleId="TDC7">
    <w:name w:val="toc 7"/>
    <w:basedOn w:val="Normal"/>
    <w:next w:val="Normal"/>
    <w:autoRedefine/>
    <w:rsid w:val="009E6877"/>
    <w:pPr>
      <w:ind w:left="1320"/>
    </w:pPr>
  </w:style>
  <w:style w:type="paragraph" w:styleId="TDC8">
    <w:name w:val="toc 8"/>
    <w:basedOn w:val="Normal"/>
    <w:next w:val="Normal"/>
    <w:autoRedefine/>
    <w:rsid w:val="009E6877"/>
    <w:pPr>
      <w:ind w:left="1540"/>
    </w:pPr>
  </w:style>
  <w:style w:type="paragraph" w:styleId="TDC9">
    <w:name w:val="toc 9"/>
    <w:basedOn w:val="Normal"/>
    <w:next w:val="Normal"/>
    <w:autoRedefine/>
    <w:rsid w:val="009E6877"/>
    <w:pPr>
      <w:ind w:left="1760"/>
    </w:pPr>
  </w:style>
  <w:style w:type="paragraph" w:styleId="Textoconsangra">
    <w:name w:val="table of authorities"/>
    <w:basedOn w:val="Normal"/>
    <w:next w:val="Normal"/>
    <w:rsid w:val="009E6877"/>
    <w:pPr>
      <w:ind w:left="220" w:hanging="220"/>
    </w:pPr>
  </w:style>
  <w:style w:type="paragraph" w:styleId="Textodeglobo">
    <w:name w:val="Balloon Text"/>
    <w:basedOn w:val="Normal"/>
    <w:rsid w:val="009E6877"/>
    <w:rPr>
      <w:rFonts w:ascii="Tahoma" w:hAnsi="Tahoma" w:cs="Tahoma"/>
      <w:sz w:val="16"/>
      <w:szCs w:val="16"/>
    </w:rPr>
  </w:style>
  <w:style w:type="paragraph" w:styleId="Textomacro">
    <w:name w:val="macro"/>
    <w:rsid w:val="009E687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88" w:lineRule="auto"/>
    </w:pPr>
    <w:rPr>
      <w:rFonts w:ascii="Courier New" w:hAnsi="Courier New" w:cs="Courier New"/>
      <w:lang w:eastAsia="zh-CN"/>
    </w:rPr>
  </w:style>
  <w:style w:type="paragraph" w:styleId="Textonotaalfinal">
    <w:name w:val="endnote text"/>
    <w:basedOn w:val="Normal"/>
    <w:rsid w:val="009E6877"/>
    <w:rPr>
      <w:sz w:val="20"/>
      <w:szCs w:val="20"/>
    </w:rPr>
  </w:style>
  <w:style w:type="paragraph" w:styleId="Textonotapie">
    <w:name w:val="footnote text"/>
    <w:basedOn w:val="Normal"/>
    <w:rsid w:val="009E6877"/>
    <w:rPr>
      <w:sz w:val="20"/>
      <w:szCs w:val="20"/>
    </w:rPr>
  </w:style>
  <w:style w:type="paragraph" w:styleId="Ttulodendice">
    <w:name w:val="index heading"/>
    <w:basedOn w:val="Normal"/>
    <w:next w:val="ndice1"/>
    <w:rsid w:val="009E6877"/>
    <w:rPr>
      <w:rFonts w:cs="Arial"/>
      <w:b/>
      <w:bCs/>
    </w:rPr>
  </w:style>
  <w:style w:type="paragraph" w:customStyle="1" w:styleId="Vietas2">
    <w:name w:val="Viñetas2"/>
    <w:basedOn w:val="Normal"/>
    <w:autoRedefine/>
    <w:rsid w:val="00802FE6"/>
    <w:pPr>
      <w:numPr>
        <w:numId w:val="2"/>
      </w:numPr>
      <w:tabs>
        <w:tab w:val="clear" w:pos="852"/>
        <w:tab w:val="num" w:pos="1080"/>
      </w:tabs>
      <w:spacing w:before="120" w:after="120" w:line="240" w:lineRule="auto"/>
      <w:ind w:left="1080"/>
      <w:jc w:val="both"/>
    </w:pPr>
    <w:rPr>
      <w:rFonts w:ascii="Arial Narrow" w:hAnsi="Arial Narrow" w:cs="Arial Unicode MS"/>
      <w:sz w:val="24"/>
      <w:lang w:val="es-MX" w:eastAsia="en-US"/>
    </w:rPr>
  </w:style>
  <w:style w:type="paragraph" w:customStyle="1" w:styleId="Prrafos">
    <w:name w:val="Párrafos"/>
    <w:basedOn w:val="Normal"/>
    <w:link w:val="PrrafosCar"/>
    <w:autoRedefine/>
    <w:rsid w:val="00802FE6"/>
    <w:pPr>
      <w:spacing w:before="120" w:after="120" w:line="240" w:lineRule="auto"/>
      <w:ind w:left="360"/>
      <w:jc w:val="both"/>
    </w:pPr>
    <w:rPr>
      <w:rFonts w:ascii="Arial Narrow" w:hAnsi="Arial Narrow" w:cs="Arial Unicode MS"/>
      <w:sz w:val="24"/>
      <w:lang w:val="es-ES_tradnl" w:eastAsia="en-US"/>
    </w:rPr>
  </w:style>
  <w:style w:type="character" w:customStyle="1" w:styleId="PrrafosCar">
    <w:name w:val="Párrafos Car"/>
    <w:basedOn w:val="Fuentedeprrafopredeter"/>
    <w:link w:val="Prrafos"/>
    <w:locked/>
    <w:rsid w:val="00802FE6"/>
    <w:rPr>
      <w:rFonts w:ascii="Arial Narrow" w:hAnsi="Arial Narrow" w:cs="Arial Unicode MS"/>
      <w:sz w:val="24"/>
      <w:szCs w:val="24"/>
      <w:lang w:val="es-ES_tradnl" w:eastAsia="en-US" w:bidi="ar-SA"/>
    </w:rPr>
  </w:style>
  <w:style w:type="character" w:styleId="DefinicinHTML">
    <w:name w:val="HTML Definition"/>
    <w:basedOn w:val="Fuentedeprrafopredeter"/>
    <w:rsid w:val="00180AC9"/>
    <w:rPr>
      <w:rFonts w:cs="Times New Roman"/>
      <w:i/>
      <w:iCs/>
    </w:rPr>
  </w:style>
  <w:style w:type="paragraph" w:customStyle="1" w:styleId="StyleBefore6ptAfter6pt">
    <w:name w:val="Style Before:  6 pt After:  6 pt"/>
    <w:basedOn w:val="Normal"/>
    <w:rsid w:val="00F17137"/>
    <w:pPr>
      <w:spacing w:before="120" w:after="120" w:line="240" w:lineRule="auto"/>
      <w:jc w:val="both"/>
    </w:pPr>
    <w:rPr>
      <w:rFonts w:ascii="UniSerif" w:hAnsi="UniSerif"/>
      <w:sz w:val="24"/>
      <w:szCs w:val="20"/>
      <w:lang w:val="es-MX" w:eastAsia="en-US"/>
    </w:rPr>
  </w:style>
  <w:style w:type="character" w:customStyle="1" w:styleId="TextocomentarioCar">
    <w:name w:val="Texto comentario Car"/>
    <w:basedOn w:val="Fuentedeprrafopredeter"/>
    <w:link w:val="Textocomentario"/>
    <w:locked/>
    <w:rsid w:val="000015CA"/>
    <w:rPr>
      <w:rFonts w:ascii="Arial" w:hAnsi="Arial" w:cs="Times New Roman"/>
      <w:lang w:val="es-ES" w:eastAsia="zh-CN"/>
    </w:rPr>
  </w:style>
  <w:style w:type="paragraph" w:customStyle="1" w:styleId="Prrafodelista1">
    <w:name w:val="Párrafo de lista1"/>
    <w:basedOn w:val="Normal"/>
    <w:rsid w:val="00C2365C"/>
    <w:pPr>
      <w:spacing w:after="200" w:line="276" w:lineRule="auto"/>
      <w:ind w:left="720"/>
      <w:contextualSpacing/>
    </w:pPr>
    <w:rPr>
      <w:rFonts w:ascii="Calibri" w:eastAsia="Times New Roman" w:hAnsi="Calibri"/>
      <w:szCs w:val="22"/>
      <w:lang w:val="es-MX" w:eastAsia="en-US"/>
    </w:rPr>
  </w:style>
  <w:style w:type="paragraph" w:styleId="Listaconvietas">
    <w:name w:val="List Bullet"/>
    <w:basedOn w:val="Normal"/>
    <w:rsid w:val="00495FE6"/>
    <w:pPr>
      <w:numPr>
        <w:numId w:val="3"/>
      </w:numPr>
      <w:contextualSpacing/>
    </w:pPr>
  </w:style>
  <w:style w:type="table" w:customStyle="1" w:styleId="Sombreadovistoso-nfasis11">
    <w:name w:val="Sombreado vistoso - Énfasis 11"/>
    <w:rsid w:val="00852ADD"/>
    <w:rPr>
      <w:color w:val="000000"/>
      <w:lang w:val="en-US" w:eastAsia="en-US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</w:style>
  <w:style w:type="table" w:customStyle="1" w:styleId="Listavistosa-nfasis11">
    <w:name w:val="Lista vistosa - Énfasis 11"/>
    <w:rsid w:val="00AF39D3"/>
    <w:rPr>
      <w:color w:val="000000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</w:style>
  <w:style w:type="table" w:customStyle="1" w:styleId="Cuadrculavistosa-nfasis11">
    <w:name w:val="Cuadrícula vistosa - Énfasis 11"/>
    <w:rsid w:val="00AF39D3"/>
    <w:rPr>
      <w:color w:val="000000"/>
      <w:lang w:val="en-US" w:eastAsia="en-US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</w:style>
  <w:style w:type="character" w:customStyle="1" w:styleId="Ttulo2Car">
    <w:name w:val="Título 2 Car"/>
    <w:basedOn w:val="Fuentedeprrafopredeter"/>
    <w:link w:val="Ttulo2"/>
    <w:uiPriority w:val="99"/>
    <w:rsid w:val="00EC3C1B"/>
    <w:rPr>
      <w:rFonts w:ascii="Arial" w:hAnsi="Arial" w:cs="Arial"/>
      <w:bCs/>
      <w:iCs/>
      <w:color w:val="000080"/>
      <w:lang w:eastAsia="zh-CN"/>
    </w:rPr>
  </w:style>
  <w:style w:type="character" w:customStyle="1" w:styleId="Ttulo1Car">
    <w:name w:val="Título 1 Car"/>
    <w:basedOn w:val="Fuentedeprrafopredeter"/>
    <w:link w:val="Ttulo1"/>
    <w:uiPriority w:val="99"/>
    <w:rsid w:val="00D2514B"/>
    <w:rPr>
      <w:rFonts w:ascii="Arial" w:hAnsi="Arial" w:cs="Arial"/>
      <w:b/>
      <w:bCs/>
      <w:iCs/>
      <w:color w:val="000080"/>
      <w:sz w:val="24"/>
      <w:szCs w:val="24"/>
      <w:lang w:eastAsia="zh-CN"/>
    </w:rPr>
  </w:style>
  <w:style w:type="character" w:customStyle="1" w:styleId="Ttulo3Car">
    <w:name w:val="Título 3 Car"/>
    <w:basedOn w:val="Fuentedeprrafopredeter"/>
    <w:link w:val="Ttulo3"/>
    <w:rsid w:val="001C5A6C"/>
    <w:rPr>
      <w:rFonts w:ascii="Arial" w:hAnsi="Arial" w:cs="Arial"/>
      <w:b/>
      <w:bCs/>
      <w:sz w:val="18"/>
      <w:szCs w:val="18"/>
      <w:u w:val="single"/>
      <w:lang w:eastAsia="zh-CN"/>
    </w:rPr>
  </w:style>
  <w:style w:type="table" w:styleId="Sombreadovistoso-nfasis1">
    <w:name w:val="Colorful Shading Accent 1"/>
    <w:basedOn w:val="Tablanormal"/>
    <w:uiPriority w:val="71"/>
    <w:rsid w:val="00E0474A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Prrafodelista">
    <w:name w:val="List Paragraph"/>
    <w:basedOn w:val="Normal"/>
    <w:uiPriority w:val="34"/>
    <w:qFormat/>
    <w:rsid w:val="00930D44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locked/>
    <w:rsid w:val="001D4FE3"/>
    <w:rPr>
      <w:b/>
      <w:bCs/>
    </w:rPr>
  </w:style>
  <w:style w:type="paragraph" w:customStyle="1" w:styleId="Default">
    <w:name w:val="Default"/>
    <w:rsid w:val="00575B7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MX"/>
    </w:rPr>
  </w:style>
  <w:style w:type="paragraph" w:styleId="NormalWeb">
    <w:name w:val="Normal (Web)"/>
    <w:basedOn w:val="Normal"/>
    <w:uiPriority w:val="99"/>
    <w:unhideWhenUsed/>
    <w:rsid w:val="001C012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lang w:val="es-MX" w:eastAsia="es-MX"/>
    </w:rPr>
  </w:style>
  <w:style w:type="character" w:customStyle="1" w:styleId="font441">
    <w:name w:val="font441"/>
    <w:basedOn w:val="Fuentedeprrafopredeter"/>
    <w:rsid w:val="009B0325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</w:rPr>
  </w:style>
  <w:style w:type="character" w:customStyle="1" w:styleId="font421">
    <w:name w:val="font421"/>
    <w:basedOn w:val="Fuentedeprrafopredeter"/>
    <w:rsid w:val="009B0325"/>
    <w:rPr>
      <w:rFonts w:ascii="Arial" w:hAnsi="Arial" w:cs="Arial" w:hint="default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</w:rPr>
  </w:style>
  <w:style w:type="character" w:customStyle="1" w:styleId="font451">
    <w:name w:val="font451"/>
    <w:basedOn w:val="Fuentedeprrafopredeter"/>
    <w:rsid w:val="009B0325"/>
    <w:rPr>
      <w:rFonts w:ascii="Calibri" w:hAnsi="Calibri" w:hint="default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</w:rPr>
  </w:style>
  <w:style w:type="character" w:customStyle="1" w:styleId="xdb">
    <w:name w:val="_xdb"/>
    <w:basedOn w:val="Fuentedeprrafopredeter"/>
    <w:rsid w:val="00303FA5"/>
  </w:style>
  <w:style w:type="character" w:customStyle="1" w:styleId="xbe">
    <w:name w:val="_xbe"/>
    <w:basedOn w:val="Fuentedeprrafopredeter"/>
    <w:rsid w:val="00303FA5"/>
  </w:style>
  <w:style w:type="character" w:customStyle="1" w:styleId="y0nh2b">
    <w:name w:val="y0nh2b"/>
    <w:basedOn w:val="Fuentedeprrafopredeter"/>
    <w:rsid w:val="007D6128"/>
  </w:style>
  <w:style w:type="table" w:styleId="Listamedia2-nfasis1">
    <w:name w:val="Medium List 2 Accent 1"/>
    <w:basedOn w:val="Tablanormal"/>
    <w:uiPriority w:val="66"/>
    <w:rsid w:val="00007739"/>
    <w:rPr>
      <w:rFonts w:asciiTheme="majorHAnsi" w:eastAsiaTheme="majorEastAsia" w:hAnsiTheme="majorHAnsi" w:cstheme="majorBidi"/>
      <w:color w:val="000000" w:themeColor="text1"/>
      <w:sz w:val="22"/>
      <w:szCs w:val="22"/>
      <w:lang w:val="es-MX" w:eastAsia="es-MX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6877D2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EncabezadoCar">
    <w:name w:val="Encabezado Car"/>
    <w:basedOn w:val="Fuentedeprrafopredeter"/>
    <w:link w:val="Encabezado"/>
    <w:uiPriority w:val="99"/>
    <w:rsid w:val="00E04600"/>
    <w:rPr>
      <w:rFonts w:ascii="Tahoma" w:hAnsi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1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447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30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49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505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721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54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7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59875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03941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1996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4091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29494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4489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63527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1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8528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60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7978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1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9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46039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3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4314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9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559473">
          <w:marLeft w:val="0"/>
          <w:marRight w:val="15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6782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0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1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6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66308">
          <w:marLeft w:val="0"/>
          <w:marRight w:val="0"/>
          <w:marTop w:val="0"/>
          <w:marBottom w:val="0"/>
          <w:divBdr>
            <w:top w:val="single" w:sz="6" w:space="15" w:color="E0E0E0"/>
            <w:left w:val="single" w:sz="2" w:space="12" w:color="E0E0E0"/>
            <w:bottom w:val="single" w:sz="2" w:space="0" w:color="E0E0E0"/>
            <w:right w:val="single" w:sz="2" w:space="12" w:color="E0E0E0"/>
          </w:divBdr>
          <w:divsChild>
            <w:div w:id="9684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04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7350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88823">
              <w:marLeft w:val="0"/>
              <w:marRight w:val="0"/>
              <w:marTop w:val="285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651381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53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1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094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329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248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74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4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30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61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97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152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321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41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810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1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6.png"/><Relationship Id="rId18" Type="http://schemas.openxmlformats.org/officeDocument/2006/relationships/image" Target="media/image3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22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grauda\Escritorio\Plantilla-IJAS-Propuesta%20Ejecutiva%20de%20Proyecto-STI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9CF06E66F97E4FAC1E8FC10F38F583" ma:contentTypeVersion="0" ma:contentTypeDescription="Crear nuevo documento." ma:contentTypeScope="" ma:versionID="c0aca008caa51f2717d4013fe8e89227">
  <xsd:schema xmlns:xsd="http://www.w3.org/2001/XMLSchema" xmlns:p="http://schemas.microsoft.com/office/2006/metadata/properties" targetNamespace="http://schemas.microsoft.com/office/2006/metadata/properties" ma:root="true" ma:fieldsID="b004d877ca112f136821ba8115f647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B4C2645C-EDED-40ED-A86F-E62453CF02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A26706E-3A5B-4C8C-9B30-4236A6B81EFA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ECA41AC4-7E5B-410D-BF88-1FD06C71C44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EFC8A49-EC95-4EA0-9F57-19F2CA2052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Plantilla-IJAS-Propuesta Ejecutiva de Proyecto-STI.dot</Template>
  <TotalTime>0</TotalTime>
  <Pages>5</Pages>
  <Words>298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Ejecutiva del Proyecto</vt:lpstr>
    </vt:vector>
  </TitlesOfParts>
  <Manager>Herman Mikclautsch</Manager>
  <Company>Werner Pegasus S. de R.L. de C.V.</Company>
  <LinksUpToDate>false</LinksUpToDate>
  <CharactersWithSpaces>1940</CharactersWithSpaces>
  <SharedDoc>false</SharedDoc>
  <HLinks>
    <vt:vector size="192" baseType="variant">
      <vt:variant>
        <vt:i4>65564</vt:i4>
      </vt:variant>
      <vt:variant>
        <vt:i4>219</vt:i4>
      </vt:variant>
      <vt:variant>
        <vt:i4>0</vt:i4>
      </vt:variant>
      <vt:variant>
        <vt:i4>5</vt:i4>
      </vt:variant>
      <vt:variant>
        <vt:lpwstr>http://ijas.jalisco.gob.mx/index.html</vt:lpwstr>
      </vt:variant>
      <vt:variant>
        <vt:lpwstr/>
      </vt:variant>
      <vt:variant>
        <vt:i4>1769523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_Toc240459457</vt:lpwstr>
      </vt:variant>
      <vt:variant>
        <vt:i4>1769523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_Toc240459456</vt:lpwstr>
      </vt:variant>
      <vt:variant>
        <vt:i4>1769523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_Toc240459455</vt:lpwstr>
      </vt:variant>
      <vt:variant>
        <vt:i4>1769523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_Toc240459454</vt:lpwstr>
      </vt:variant>
      <vt:variant>
        <vt:i4>1769523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_Toc240459453</vt:lpwstr>
      </vt:variant>
      <vt:variant>
        <vt:i4>1769523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_Toc240459452</vt:lpwstr>
      </vt:variant>
      <vt:variant>
        <vt:i4>1769523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_Toc240459451</vt:lpwstr>
      </vt:variant>
      <vt:variant>
        <vt:i4>1769523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_Toc240459450</vt:lpwstr>
      </vt:variant>
      <vt:variant>
        <vt:i4>1703987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_Toc240459449</vt:lpwstr>
      </vt:variant>
      <vt:variant>
        <vt:i4>1703987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_Toc240459448</vt:lpwstr>
      </vt:variant>
      <vt:variant>
        <vt:i4>1703987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_Toc240459447</vt:lpwstr>
      </vt:variant>
      <vt:variant>
        <vt:i4>1703987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_Toc240459446</vt:lpwstr>
      </vt:variant>
      <vt:variant>
        <vt:i4>1703987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_Toc240459445</vt:lpwstr>
      </vt:variant>
      <vt:variant>
        <vt:i4>1703987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_Toc240459444</vt:lpwstr>
      </vt:variant>
      <vt:variant>
        <vt:i4>1703987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_Toc240459443</vt:lpwstr>
      </vt:variant>
      <vt:variant>
        <vt:i4>1703987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_Toc240459442</vt:lpwstr>
      </vt:variant>
      <vt:variant>
        <vt:i4>1703987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_Toc240459441</vt:lpwstr>
      </vt:variant>
      <vt:variant>
        <vt:i4>1703987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_Toc240459440</vt:lpwstr>
      </vt:variant>
      <vt:variant>
        <vt:i4>1900595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_Toc240459439</vt:lpwstr>
      </vt:variant>
      <vt:variant>
        <vt:i4>1900595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_Toc240459438</vt:lpwstr>
      </vt:variant>
      <vt:variant>
        <vt:i4>1900595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_Toc240459437</vt:lpwstr>
      </vt:variant>
      <vt:variant>
        <vt:i4>1900595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_Toc240459436</vt:lpwstr>
      </vt:variant>
      <vt:variant>
        <vt:i4>1900595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_Toc240459435</vt:lpwstr>
      </vt:variant>
      <vt:variant>
        <vt:i4>1900595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_Toc240459434</vt:lpwstr>
      </vt:variant>
      <vt:variant>
        <vt:i4>1900595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_Toc240459433</vt:lpwstr>
      </vt:variant>
      <vt:variant>
        <vt:i4>1900595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_Toc240459432</vt:lpwstr>
      </vt:variant>
      <vt:variant>
        <vt:i4>1900595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_Toc240459431</vt:lpwstr>
      </vt:variant>
      <vt:variant>
        <vt:i4>1900595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_Toc240459430</vt:lpwstr>
      </vt:variant>
      <vt:variant>
        <vt:i4>1835059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_Toc240459429</vt:lpwstr>
      </vt:variant>
      <vt:variant>
        <vt:i4>1835059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_Toc240459428</vt:lpwstr>
      </vt:variant>
      <vt:variant>
        <vt:i4>1835059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_Toc240459427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Ejecutiva del Proyecto</dc:title>
  <dc:subject>Solución de Trazabilidad e Inventarios para Sacos de Cemento</dc:subject>
  <dc:creator>Francisco Martin</dc:creator>
  <cp:keywords>Cementos Moctezuma, STI, Propuesta, Proyecto, Werner Pegasus, fmartin</cp:keywords>
  <cp:lastModifiedBy>Emanuel Simon</cp:lastModifiedBy>
  <cp:revision>2</cp:revision>
  <cp:lastPrinted>2017-07-22T13:12:00Z</cp:lastPrinted>
  <dcterms:created xsi:type="dcterms:W3CDTF">2026-02-16T16:42:00Z</dcterms:created>
  <dcterms:modified xsi:type="dcterms:W3CDTF">2026-02-16T16:42:00Z</dcterms:modified>
  <cp:category>Proyectos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e">
    <vt:lpwstr>Cementos Moctezuma</vt:lpwstr>
  </property>
  <property fmtid="{D5CDD505-2E9C-101B-9397-08002B2CF9AE}" pid="3" name="Caracter">
    <vt:lpwstr>Confidencial</vt:lpwstr>
  </property>
  <property fmtid="{D5CDD505-2E9C-101B-9397-08002B2CF9AE}" pid="4" name="Registro Código">
    <vt:lpwstr>WP-PM-04</vt:lpwstr>
  </property>
  <property fmtid="{D5CDD505-2E9C-101B-9397-08002B2CF9AE}" pid="5" name="Registro Nombre">
    <vt:lpwstr>Propuesta de Ejecutiva del Proyecto</vt:lpwstr>
  </property>
  <property fmtid="{D5CDD505-2E9C-101B-9397-08002B2CF9AE}" pid="6" name="Registro Revisión">
    <vt:lpwstr>2.2</vt:lpwstr>
  </property>
  <property fmtid="{D5CDD505-2E9C-101B-9397-08002B2CF9AE}" pid="7" name="Registro Vigencia">
    <vt:lpwstr>Diciembre 2009</vt:lpwstr>
  </property>
  <property fmtid="{D5CDD505-2E9C-101B-9397-08002B2CF9AE}" pid="8" name="Registro Propietario">
    <vt:lpwstr>Werner Pegasus S. de R.L. de C.V.</vt:lpwstr>
  </property>
  <property fmtid="{D5CDD505-2E9C-101B-9397-08002B2CF9AE}" pid="9" name="Tipo de Documento">
    <vt:lpwstr>PROYECTOS</vt:lpwstr>
  </property>
  <property fmtid="{D5CDD505-2E9C-101B-9397-08002B2CF9AE}" pid="10" name="Aprobador1">
    <vt:lpwstr>Herman Miklautsch</vt:lpwstr>
  </property>
  <property fmtid="{D5CDD505-2E9C-101B-9397-08002B2CF9AE}" pid="11" name="Aprobador2">
    <vt:lpwstr>Carlos Sada</vt:lpwstr>
  </property>
  <property fmtid="{D5CDD505-2E9C-101B-9397-08002B2CF9AE}" pid="12" name="Aprobador3">
    <vt:lpwstr>José Luis Ortega</vt:lpwstr>
  </property>
  <property fmtid="{D5CDD505-2E9C-101B-9397-08002B2CF9AE}" pid="13" name="Estado Documento">
    <vt:lpwstr>EN REVISION</vt:lpwstr>
  </property>
  <property fmtid="{D5CDD505-2E9C-101B-9397-08002B2CF9AE}" pid="14" name="Fecha Aprobación Documento">
    <vt:lpwstr>dd/mm/aaaa</vt:lpwstr>
  </property>
  <property fmtid="{D5CDD505-2E9C-101B-9397-08002B2CF9AE}" pid="15" name="Documento tema">
    <vt:lpwstr>30 Octubre 2009</vt:lpwstr>
  </property>
  <property fmtid="{D5CDD505-2E9C-101B-9397-08002B2CF9AE}" pid="16" name="Documento version">
    <vt:lpwstr>1.3</vt:lpwstr>
  </property>
  <property fmtid="{D5CDD505-2E9C-101B-9397-08002B2CF9AE}" pid="17" name="ContentTypeId">
    <vt:lpwstr>0x010100B29CF06E66F97E4FAC1E8FC10F38F583</vt:lpwstr>
  </property>
  <property fmtid="{D5CDD505-2E9C-101B-9397-08002B2CF9AE}" pid="18" name="ContentType">
    <vt:lpwstr>Documento</vt:lpwstr>
  </property>
</Properties>
</file>